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76" w:type="dxa"/>
        <w:tblLayout w:type="fixed"/>
        <w:tblLook w:val="00A0" w:firstRow="1" w:lastRow="0" w:firstColumn="1" w:lastColumn="0" w:noHBand="0" w:noVBand="0"/>
      </w:tblPr>
      <w:tblGrid>
        <w:gridCol w:w="9776"/>
      </w:tblGrid>
      <w:tr w:rsidR="00461585" w:rsidRPr="00092154" w14:paraId="19735444" w14:textId="77777777" w:rsidTr="00092154">
        <w:trPr>
          <w:trHeight w:val="2542"/>
        </w:trPr>
        <w:tc>
          <w:tcPr>
            <w:tcW w:w="9776" w:type="dxa"/>
            <w:vAlign w:val="center"/>
          </w:tcPr>
          <w:p w14:paraId="5B2444E1" w14:textId="77777777" w:rsidR="00461585" w:rsidRPr="00092154" w:rsidRDefault="00691B9A" w:rsidP="00375B53">
            <w:pPr>
              <w:ind w:firstLine="480"/>
              <w:jc w:val="center"/>
            </w:pPr>
            <w:r>
              <w:rPr>
                <w:noProof/>
              </w:rPr>
              <w:pict w14:anchorId="24CC9ED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i1025" type="#_x0000_t75" alt="公司图标_副本" style="width:104.65pt;height:67pt;visibility:visible">
                  <v:imagedata r:id="rId8" o:title=""/>
                </v:shape>
              </w:pict>
            </w:r>
          </w:p>
        </w:tc>
      </w:tr>
      <w:tr w:rsidR="00461585" w:rsidRPr="00092154" w14:paraId="270984A6" w14:textId="77777777" w:rsidTr="00092154">
        <w:tc>
          <w:tcPr>
            <w:tcW w:w="9776" w:type="dxa"/>
          </w:tcPr>
          <w:p w14:paraId="78747716" w14:textId="34F2E2F5" w:rsidR="00461585" w:rsidRPr="00092154" w:rsidRDefault="000633A4" w:rsidP="00092154">
            <w:pPr>
              <w:ind w:firstLineChars="0" w:firstLine="0"/>
              <w:jc w:val="center"/>
              <w:rPr>
                <w:rFonts w:ascii="等线 Light" w:hAnsi="等线 Light" w:cs="微软雅黑"/>
                <w:color w:val="1E4D78"/>
                <w:sz w:val="56"/>
                <w:szCs w:val="56"/>
              </w:rPr>
            </w:pPr>
            <w:r>
              <w:rPr>
                <w:rFonts w:ascii="等线 Light" w:hAnsi="等线 Light" w:cs="微软雅黑" w:hint="eastAsia"/>
                <w:color w:val="1E4D78"/>
                <w:sz w:val="56"/>
                <w:szCs w:val="56"/>
              </w:rPr>
              <w:t>易动力</w:t>
            </w:r>
            <w:r w:rsidR="007A1DF7">
              <w:rPr>
                <w:rFonts w:ascii="等线 Light" w:hAnsi="等线 Light" w:cs="微软雅黑" w:hint="eastAsia"/>
                <w:color w:val="1E4D78"/>
                <w:sz w:val="56"/>
                <w:szCs w:val="56"/>
              </w:rPr>
              <w:t>电动</w:t>
            </w:r>
            <w:r>
              <w:rPr>
                <w:rFonts w:ascii="等线 Light" w:hAnsi="等线 Light" w:cs="微软雅黑" w:hint="eastAsia"/>
                <w:color w:val="1E4D78"/>
                <w:sz w:val="56"/>
                <w:szCs w:val="56"/>
              </w:rPr>
              <w:t>叉车</w:t>
            </w:r>
            <w:r w:rsidR="00461585" w:rsidRPr="00092154">
              <w:rPr>
                <w:rFonts w:ascii="等线 Light" w:hAnsi="等线 Light" w:cs="微软雅黑"/>
                <w:color w:val="1E4D78"/>
                <w:sz w:val="56"/>
                <w:szCs w:val="56"/>
              </w:rPr>
              <w:t>BMS</w:t>
            </w:r>
            <w:r w:rsidR="00461585" w:rsidRPr="00092154">
              <w:rPr>
                <w:rFonts w:ascii="等线 Light" w:hAnsi="等线 Light" w:cs="微软雅黑" w:hint="eastAsia"/>
                <w:color w:val="1E4D78"/>
                <w:sz w:val="56"/>
                <w:szCs w:val="56"/>
              </w:rPr>
              <w:t>软件说明书</w:t>
            </w:r>
          </w:p>
        </w:tc>
      </w:tr>
      <w:tr w:rsidR="00461585" w:rsidRPr="00092154" w14:paraId="38166CB8" w14:textId="77777777" w:rsidTr="00092154">
        <w:trPr>
          <w:trHeight w:val="914"/>
        </w:trPr>
        <w:tc>
          <w:tcPr>
            <w:tcW w:w="9776" w:type="dxa"/>
          </w:tcPr>
          <w:p w14:paraId="33329F4F" w14:textId="77777777" w:rsidR="00461585" w:rsidRPr="00092154" w:rsidRDefault="00461585" w:rsidP="00092154">
            <w:pPr>
              <w:ind w:firstLineChars="0" w:firstLine="0"/>
              <w:jc w:val="center"/>
              <w:rPr>
                <w:rFonts w:ascii="XITS" w:hAnsi="XITS" w:cs="幼圆"/>
                <w:color w:val="1F4E79"/>
                <w:sz w:val="32"/>
                <w:szCs w:val="32"/>
              </w:rPr>
            </w:pPr>
            <w:r w:rsidRPr="00092154">
              <w:rPr>
                <w:rFonts w:ascii="XITS" w:hAnsi="XITS" w:cs="幼圆"/>
                <w:color w:val="1F4E79"/>
                <w:sz w:val="32"/>
                <w:szCs w:val="32"/>
              </w:rPr>
              <w:t xml:space="preserve">BMS software specification </w:t>
            </w:r>
          </w:p>
        </w:tc>
      </w:tr>
      <w:tr w:rsidR="00461585" w:rsidRPr="00092154" w14:paraId="25B0822D" w14:textId="77777777" w:rsidTr="00092154">
        <w:trPr>
          <w:trHeight w:val="7245"/>
        </w:trPr>
        <w:tc>
          <w:tcPr>
            <w:tcW w:w="9776" w:type="dxa"/>
            <w:vAlign w:val="center"/>
          </w:tcPr>
          <w:p w14:paraId="4F55B293" w14:textId="77777777" w:rsidR="00461585" w:rsidRPr="00092154" w:rsidRDefault="00283FE2" w:rsidP="00092154">
            <w:pPr>
              <w:ind w:firstLineChars="0" w:firstLine="0"/>
              <w:jc w:val="center"/>
            </w:pPr>
            <w:r>
              <w:rPr>
                <w:noProof/>
              </w:rPr>
              <w:pict w14:anchorId="58F6BA8E">
                <v:shape id="_x0000_i1026" type="#_x0000_t75" alt="e48279f8ade55c321992a65e4c61077d" style="width:378.4pt;height:246.15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">
                  <v:imagedata r:id="rId9" o:title="" croptop="-3045f" cropbottom="-3247f" cropleft="-1518f" cropright="-1606f"/>
                  <o:lock v:ext="edit" aspectratio="f"/>
                </v:shape>
              </w:pict>
            </w:r>
          </w:p>
        </w:tc>
      </w:tr>
      <w:tr w:rsidR="00461585" w:rsidRPr="00092154" w14:paraId="3E3899C9" w14:textId="77777777" w:rsidTr="00092154">
        <w:trPr>
          <w:trHeight w:val="607"/>
        </w:trPr>
        <w:tc>
          <w:tcPr>
            <w:tcW w:w="9776" w:type="dxa"/>
          </w:tcPr>
          <w:p w14:paraId="7F7ECAD7" w14:textId="77777777" w:rsidR="00461585" w:rsidRPr="00092154" w:rsidRDefault="00461585" w:rsidP="00092154">
            <w:pPr>
              <w:ind w:firstLineChars="0" w:firstLine="0"/>
              <w:jc w:val="center"/>
              <w:rPr>
                <w:rFonts w:ascii="楷体_GB2312" w:eastAsia="楷体_GB2312" w:hAnsi="宋体" w:cs="宋体"/>
                <w:sz w:val="32"/>
                <w:szCs w:val="32"/>
              </w:rPr>
            </w:pPr>
            <w:r w:rsidRPr="00092154">
              <w:rPr>
                <w:rFonts w:ascii="楷体_GB2312" w:eastAsia="楷体_GB2312" w:hAnsi="宋体" w:cs="宋体" w:hint="eastAsia"/>
                <w:sz w:val="32"/>
                <w:szCs w:val="32"/>
              </w:rPr>
              <w:t>湖南宏迅亿安新能源科技有限公司</w:t>
            </w:r>
          </w:p>
        </w:tc>
      </w:tr>
      <w:tr w:rsidR="00461585" w:rsidRPr="00092154" w14:paraId="223622AB" w14:textId="77777777" w:rsidTr="00092154">
        <w:trPr>
          <w:trHeight w:val="477"/>
        </w:trPr>
        <w:tc>
          <w:tcPr>
            <w:tcW w:w="9776" w:type="dxa"/>
          </w:tcPr>
          <w:p w14:paraId="1C707B47" w14:textId="729EDB11" w:rsidR="00461585" w:rsidRPr="00092154" w:rsidRDefault="00DC4959" w:rsidP="00092154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201</w:t>
            </w:r>
            <w:r w:rsidR="007A1DF7">
              <w:rPr>
                <w:rFonts w:hint="eastAsia"/>
                <w:szCs w:val="24"/>
              </w:rPr>
              <w:t>9</w:t>
            </w:r>
            <w:r>
              <w:rPr>
                <w:rFonts w:hint="eastAsia"/>
                <w:szCs w:val="24"/>
              </w:rPr>
              <w:t>年</w:t>
            </w:r>
            <w:r w:rsidR="007A1DF7"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月</w:t>
            </w:r>
            <w:r w:rsidR="007A1DF7">
              <w:rPr>
                <w:rFonts w:hint="eastAsia"/>
                <w:szCs w:val="24"/>
              </w:rPr>
              <w:t>8</w:t>
            </w:r>
            <w:r>
              <w:rPr>
                <w:rFonts w:hint="eastAsia"/>
                <w:szCs w:val="24"/>
              </w:rPr>
              <w:t>日</w:t>
            </w:r>
          </w:p>
        </w:tc>
      </w:tr>
    </w:tbl>
    <w:p w14:paraId="11DCC5BA" w14:textId="77777777" w:rsidR="00461585" w:rsidRDefault="00461585" w:rsidP="00375B53">
      <w:pPr>
        <w:widowControl/>
        <w:ind w:firstLine="480"/>
        <w:jc w:val="left"/>
      </w:pPr>
    </w:p>
    <w:p w14:paraId="5D9A2E9C" w14:textId="77777777" w:rsidR="00461585" w:rsidRDefault="00461585" w:rsidP="00092154">
      <w:pPr>
        <w:pStyle w:val="11"/>
        <w:tabs>
          <w:tab w:val="center" w:pos="4873"/>
          <w:tab w:val="left" w:pos="7393"/>
        </w:tabs>
        <w:spacing w:before="380" w:after="380"/>
        <w:jc w:val="left"/>
        <w:sectPr w:rsidR="00461585" w:rsidSect="00A8610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440" w:right="1080" w:bottom="1440" w:left="1080" w:header="510" w:footer="1247" w:gutter="0"/>
          <w:pgNumType w:start="0"/>
          <w:cols w:space="425"/>
          <w:titlePg/>
          <w:docGrid w:type="lines" w:linePitch="380"/>
        </w:sectPr>
      </w:pPr>
    </w:p>
    <w:p w14:paraId="7EFAFFCB" w14:textId="77777777" w:rsidR="009C1B1A" w:rsidRDefault="009C1B1A">
      <w:pPr>
        <w:pStyle w:val="11"/>
        <w:tabs>
          <w:tab w:val="center" w:pos="4873"/>
          <w:tab w:val="left" w:pos="7393"/>
        </w:tabs>
        <w:spacing w:before="240" w:after="240"/>
        <w:jc w:val="left"/>
      </w:pPr>
    </w:p>
    <w:p w14:paraId="7E3408E0" w14:textId="77777777" w:rsidR="009C1B1A" w:rsidRDefault="009C1B1A">
      <w:pPr>
        <w:pStyle w:val="11"/>
        <w:tabs>
          <w:tab w:val="center" w:pos="4873"/>
          <w:tab w:val="left" w:pos="7393"/>
        </w:tabs>
        <w:spacing w:before="240" w:after="240"/>
        <w:jc w:val="left"/>
      </w:pPr>
    </w:p>
    <w:p w14:paraId="2D457C93" w14:textId="77777777" w:rsidR="00461585" w:rsidRDefault="00461585">
      <w:pPr>
        <w:pStyle w:val="11"/>
        <w:tabs>
          <w:tab w:val="center" w:pos="4873"/>
          <w:tab w:val="left" w:pos="7393"/>
        </w:tabs>
        <w:spacing w:before="240" w:after="240"/>
        <w:jc w:val="left"/>
      </w:pPr>
      <w:r>
        <w:tab/>
      </w:r>
      <w:r>
        <w:tab/>
      </w:r>
    </w:p>
    <w:tbl>
      <w:tblPr>
        <w:tblW w:w="6569" w:type="dxa"/>
        <w:tblInd w:w="1561" w:type="dxa"/>
        <w:tblLayout w:type="fixed"/>
        <w:tblLook w:val="00A0" w:firstRow="1" w:lastRow="0" w:firstColumn="1" w:lastColumn="0" w:noHBand="0" w:noVBand="0"/>
      </w:tblPr>
      <w:tblGrid>
        <w:gridCol w:w="3259"/>
        <w:gridCol w:w="3310"/>
      </w:tblGrid>
      <w:tr w:rsidR="00461585" w:rsidRPr="00092154" w14:paraId="72E5137D" w14:textId="77777777" w:rsidTr="00092154">
        <w:tc>
          <w:tcPr>
            <w:tcW w:w="3259" w:type="dxa"/>
            <w:vAlign w:val="center"/>
          </w:tcPr>
          <w:p w14:paraId="5DC8EF56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  <w:rPr>
                <w:rFonts w:ascii="黑体" w:eastAsia="黑体" w:hAnsi="黑体"/>
              </w:rPr>
            </w:pPr>
            <w:r w:rsidRPr="00092154">
              <w:rPr>
                <w:rFonts w:ascii="黑体" w:eastAsia="黑体" w:hAnsi="黑体" w:hint="eastAsia"/>
              </w:rPr>
              <w:t>项目代号</w:t>
            </w:r>
          </w:p>
          <w:p w14:paraId="0092B194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  <w:rPr>
                <w:rFonts w:ascii="黑体" w:eastAsia="黑体" w:hAnsi="黑体"/>
                <w:sz w:val="18"/>
                <w:szCs w:val="18"/>
              </w:rPr>
            </w:pPr>
            <w:r w:rsidRPr="00092154">
              <w:rPr>
                <w:sz w:val="18"/>
                <w:szCs w:val="18"/>
              </w:rPr>
              <w:t>Project Number</w:t>
            </w:r>
          </w:p>
        </w:tc>
        <w:tc>
          <w:tcPr>
            <w:tcW w:w="3310" w:type="dxa"/>
            <w:vAlign w:val="center"/>
          </w:tcPr>
          <w:p w14:paraId="16B32D7F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  <w:rPr>
                <w:rFonts w:ascii="Times New Roman" w:hAnsi="Times New Roman"/>
                <w:sz w:val="28"/>
                <w:szCs w:val="28"/>
              </w:rPr>
            </w:pPr>
            <w:r w:rsidRPr="00092154">
              <w:rPr>
                <w:rFonts w:ascii="Times New Roman" w:hAnsi="Times New Roman"/>
                <w:sz w:val="28"/>
                <w:szCs w:val="28"/>
              </w:rPr>
              <w:t>BMS_Software_V01</w:t>
            </w:r>
          </w:p>
        </w:tc>
      </w:tr>
      <w:tr w:rsidR="00461585" w:rsidRPr="00092154" w14:paraId="2F04654D" w14:textId="77777777" w:rsidTr="00092154">
        <w:tc>
          <w:tcPr>
            <w:tcW w:w="3259" w:type="dxa"/>
            <w:vAlign w:val="center"/>
          </w:tcPr>
          <w:p w14:paraId="59298A26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  <w:rPr>
                <w:rFonts w:ascii="黑体" w:eastAsia="黑体" w:hAnsi="黑体"/>
              </w:rPr>
            </w:pPr>
            <w:r w:rsidRPr="00092154">
              <w:rPr>
                <w:rFonts w:ascii="黑体" w:eastAsia="黑体" w:hAnsi="黑体" w:hint="eastAsia"/>
              </w:rPr>
              <w:t>校订</w:t>
            </w:r>
          </w:p>
          <w:p w14:paraId="29A5AD0C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  <w:rPr>
                <w:sz w:val="18"/>
                <w:szCs w:val="18"/>
              </w:rPr>
            </w:pPr>
            <w:r w:rsidRPr="00092154">
              <w:rPr>
                <w:sz w:val="18"/>
                <w:szCs w:val="18"/>
              </w:rPr>
              <w:t>Revision</w:t>
            </w:r>
          </w:p>
        </w:tc>
        <w:tc>
          <w:tcPr>
            <w:tcW w:w="3310" w:type="dxa"/>
            <w:vAlign w:val="center"/>
          </w:tcPr>
          <w:p w14:paraId="53EC65A6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</w:pPr>
          </w:p>
        </w:tc>
      </w:tr>
      <w:tr w:rsidR="00461585" w:rsidRPr="00092154" w14:paraId="342A0C20" w14:textId="77777777" w:rsidTr="00092154">
        <w:tc>
          <w:tcPr>
            <w:tcW w:w="3259" w:type="dxa"/>
            <w:vAlign w:val="center"/>
          </w:tcPr>
          <w:p w14:paraId="56AF0633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  <w:rPr>
                <w:rFonts w:ascii="黑体" w:eastAsia="黑体" w:hAnsi="黑体"/>
              </w:rPr>
            </w:pPr>
            <w:r w:rsidRPr="00092154">
              <w:rPr>
                <w:rFonts w:ascii="黑体" w:eastAsia="黑体" w:hAnsi="黑体" w:hint="eastAsia"/>
              </w:rPr>
              <w:t>版本</w:t>
            </w:r>
          </w:p>
          <w:p w14:paraId="138DBA75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  <w:rPr>
                <w:sz w:val="18"/>
                <w:szCs w:val="18"/>
              </w:rPr>
            </w:pPr>
            <w:r w:rsidRPr="00092154">
              <w:rPr>
                <w:sz w:val="18"/>
                <w:szCs w:val="18"/>
              </w:rPr>
              <w:t>Issue</w:t>
            </w:r>
          </w:p>
        </w:tc>
        <w:tc>
          <w:tcPr>
            <w:tcW w:w="3310" w:type="dxa"/>
            <w:vAlign w:val="center"/>
          </w:tcPr>
          <w:p w14:paraId="3F36CB82" w14:textId="795CC97B" w:rsidR="00461585" w:rsidRPr="00092154" w:rsidRDefault="007A1DF7" w:rsidP="00092154">
            <w:pPr>
              <w:adjustRightInd w:val="0"/>
              <w:snapToGrid w:val="0"/>
              <w:ind w:firstLineChars="0" w:firstLine="0"/>
            </w:pPr>
            <w:r>
              <w:t>YDL</w:t>
            </w:r>
            <w:r w:rsidR="00003F5A">
              <w:t>_BMS_SW01</w:t>
            </w:r>
          </w:p>
        </w:tc>
      </w:tr>
      <w:tr w:rsidR="00461585" w:rsidRPr="00092154" w14:paraId="08C85A78" w14:textId="77777777" w:rsidTr="00092154">
        <w:tc>
          <w:tcPr>
            <w:tcW w:w="3259" w:type="dxa"/>
            <w:vAlign w:val="center"/>
          </w:tcPr>
          <w:p w14:paraId="4C1FEF8E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  <w:rPr>
                <w:rFonts w:ascii="黑体" w:eastAsia="黑体" w:hAnsi="黑体"/>
              </w:rPr>
            </w:pPr>
            <w:r w:rsidRPr="00092154">
              <w:rPr>
                <w:rFonts w:ascii="黑体" w:eastAsia="黑体" w:hAnsi="黑体" w:hint="eastAsia"/>
              </w:rPr>
              <w:t>日期</w:t>
            </w:r>
          </w:p>
          <w:p w14:paraId="003602D1" w14:textId="77777777" w:rsidR="00461585" w:rsidRPr="00092154" w:rsidRDefault="00461585" w:rsidP="00092154">
            <w:pPr>
              <w:adjustRightInd w:val="0"/>
              <w:snapToGrid w:val="0"/>
              <w:ind w:firstLineChars="0" w:firstLine="0"/>
              <w:rPr>
                <w:sz w:val="18"/>
                <w:szCs w:val="18"/>
              </w:rPr>
            </w:pPr>
            <w:r w:rsidRPr="00092154">
              <w:rPr>
                <w:sz w:val="18"/>
                <w:szCs w:val="18"/>
              </w:rPr>
              <w:t>Date</w:t>
            </w:r>
          </w:p>
        </w:tc>
        <w:tc>
          <w:tcPr>
            <w:tcW w:w="3310" w:type="dxa"/>
            <w:vAlign w:val="center"/>
          </w:tcPr>
          <w:p w14:paraId="3316B271" w14:textId="10D27F2A" w:rsidR="00461585" w:rsidRPr="00092154" w:rsidRDefault="00461585" w:rsidP="00092154">
            <w:pPr>
              <w:pStyle w:val="aff2"/>
              <w:adjustRightInd w:val="0"/>
              <w:snapToGrid w:val="0"/>
              <w:spacing w:line="240" w:lineRule="auto"/>
            </w:pPr>
            <w:r w:rsidRPr="00092154">
              <w:t>20</w:t>
            </w:r>
            <w:r w:rsidR="007A1DF7">
              <w:rPr>
                <w:rFonts w:hint="eastAsia"/>
              </w:rPr>
              <w:t>19</w:t>
            </w:r>
            <w:r w:rsidRPr="00092154">
              <w:t>/</w:t>
            </w:r>
            <w:r w:rsidR="007A1DF7">
              <w:t xml:space="preserve"> </w:t>
            </w:r>
            <w:r w:rsidR="00840B99">
              <w:t>1</w:t>
            </w:r>
            <w:r w:rsidRPr="00092154">
              <w:t>/</w:t>
            </w:r>
            <w:r w:rsidR="007A1DF7">
              <w:t xml:space="preserve"> </w:t>
            </w:r>
            <w:r w:rsidR="007A1DF7">
              <w:rPr>
                <w:rFonts w:hint="eastAsia"/>
              </w:rPr>
              <w:t>8</w:t>
            </w:r>
          </w:p>
        </w:tc>
      </w:tr>
    </w:tbl>
    <w:p w14:paraId="09435F0D" w14:textId="77777777" w:rsidR="00461585" w:rsidRDefault="00461585">
      <w:pPr>
        <w:ind w:firstLineChars="0" w:firstLine="0"/>
      </w:pPr>
    </w:p>
    <w:p w14:paraId="78A224B3" w14:textId="77777777" w:rsidR="00461585" w:rsidRDefault="00461585">
      <w:pPr>
        <w:ind w:firstLineChars="0" w:firstLine="0"/>
      </w:pPr>
    </w:p>
    <w:p w14:paraId="7F66E2F5" w14:textId="77777777" w:rsidR="00461585" w:rsidRDefault="00461585">
      <w:pPr>
        <w:ind w:firstLineChars="0" w:firstLine="0"/>
      </w:pPr>
    </w:p>
    <w:tbl>
      <w:tblPr>
        <w:tblW w:w="6662" w:type="dxa"/>
        <w:tblInd w:w="1555" w:type="dxa"/>
        <w:tblLayout w:type="fixed"/>
        <w:tblLook w:val="00A0" w:firstRow="1" w:lastRow="0" w:firstColumn="1" w:lastColumn="0" w:noHBand="0" w:noVBand="0"/>
      </w:tblPr>
      <w:tblGrid>
        <w:gridCol w:w="3260"/>
        <w:gridCol w:w="3402"/>
      </w:tblGrid>
      <w:tr w:rsidR="00461585" w:rsidRPr="00092154" w14:paraId="3208AFD9" w14:textId="77777777" w:rsidTr="00092154">
        <w:trPr>
          <w:trHeight w:val="1701"/>
        </w:trPr>
        <w:tc>
          <w:tcPr>
            <w:tcW w:w="3260" w:type="dxa"/>
          </w:tcPr>
          <w:p w14:paraId="291DBBA1" w14:textId="77777777" w:rsidR="00461585" w:rsidRPr="00092154" w:rsidRDefault="00461585" w:rsidP="00092154">
            <w:pPr>
              <w:ind w:firstLineChars="0" w:firstLine="0"/>
              <w:rPr>
                <w:b/>
              </w:rPr>
            </w:pPr>
            <w:r w:rsidRPr="00092154">
              <w:rPr>
                <w:rFonts w:hint="eastAsia"/>
                <w:b/>
              </w:rPr>
              <w:t>作者</w:t>
            </w:r>
          </w:p>
        </w:tc>
        <w:tc>
          <w:tcPr>
            <w:tcW w:w="3402" w:type="dxa"/>
          </w:tcPr>
          <w:p w14:paraId="74B3D53E" w14:textId="05316AB7" w:rsidR="00461585" w:rsidRPr="00092154" w:rsidRDefault="00461585" w:rsidP="00092154">
            <w:pPr>
              <w:pStyle w:val="aff0"/>
              <w:jc w:val="left"/>
            </w:pPr>
            <w:r w:rsidRPr="00092154">
              <w:rPr>
                <w:rFonts w:hint="eastAsia"/>
              </w:rPr>
              <w:t>文</w:t>
            </w:r>
            <w:r w:rsidR="005F78FA">
              <w:rPr>
                <w:rFonts w:hint="eastAsia"/>
              </w:rPr>
              <w:t>宇豪</w:t>
            </w:r>
          </w:p>
        </w:tc>
      </w:tr>
      <w:tr w:rsidR="00461585" w:rsidRPr="00092154" w14:paraId="6AC1F52A" w14:textId="77777777" w:rsidTr="00092154">
        <w:trPr>
          <w:trHeight w:val="1701"/>
        </w:trPr>
        <w:tc>
          <w:tcPr>
            <w:tcW w:w="3260" w:type="dxa"/>
          </w:tcPr>
          <w:p w14:paraId="124EE948" w14:textId="77777777" w:rsidR="00461585" w:rsidRPr="00092154" w:rsidRDefault="00461585" w:rsidP="00092154">
            <w:pPr>
              <w:ind w:firstLineChars="0" w:firstLine="0"/>
              <w:rPr>
                <w:b/>
              </w:rPr>
            </w:pPr>
            <w:r w:rsidRPr="00092154">
              <w:rPr>
                <w:rFonts w:hint="eastAsia"/>
                <w:b/>
              </w:rPr>
              <w:t>参与</w:t>
            </w:r>
          </w:p>
        </w:tc>
        <w:tc>
          <w:tcPr>
            <w:tcW w:w="3402" w:type="dxa"/>
          </w:tcPr>
          <w:p w14:paraId="785833A3" w14:textId="4E34A585" w:rsidR="00461585" w:rsidRPr="00092154" w:rsidRDefault="00461585" w:rsidP="00092154">
            <w:pPr>
              <w:ind w:firstLineChars="0" w:firstLine="0"/>
              <w:rPr>
                <w:rFonts w:ascii="楷体" w:eastAsia="楷体" w:hAnsi="楷体"/>
              </w:rPr>
            </w:pPr>
            <w:r w:rsidRPr="00092154">
              <w:rPr>
                <w:rFonts w:ascii="楷体" w:eastAsia="楷体" w:hAnsi="楷体" w:hint="eastAsia"/>
              </w:rPr>
              <w:t>文明、刘栋</w:t>
            </w:r>
            <w:r w:rsidR="00840B99">
              <w:rPr>
                <w:rFonts w:ascii="楷体" w:eastAsia="楷体" w:hAnsi="楷体" w:hint="eastAsia"/>
              </w:rPr>
              <w:t>、</w:t>
            </w:r>
            <w:r w:rsidR="007A1DF7">
              <w:rPr>
                <w:rFonts w:ascii="楷体" w:eastAsia="楷体" w:hAnsi="楷体" w:hint="eastAsia"/>
              </w:rPr>
              <w:t>文</w:t>
            </w:r>
            <w:r w:rsidR="00321670">
              <w:rPr>
                <w:rFonts w:ascii="楷体" w:eastAsia="楷体" w:hAnsi="楷体" w:hint="eastAsia"/>
              </w:rPr>
              <w:t>宇豪</w:t>
            </w:r>
          </w:p>
        </w:tc>
      </w:tr>
    </w:tbl>
    <w:p w14:paraId="2DE73D53" w14:textId="77777777" w:rsidR="00461585" w:rsidRDefault="00461585" w:rsidP="00191746">
      <w:pPr>
        <w:tabs>
          <w:tab w:val="center" w:pos="4677"/>
          <w:tab w:val="right" w:pos="9355"/>
        </w:tabs>
        <w:spacing w:beforeLines="200" w:before="480"/>
        <w:ind w:firstLineChars="0" w:firstLine="0"/>
        <w:jc w:val="center"/>
        <w:rPr>
          <w:b/>
        </w:rPr>
      </w:pPr>
    </w:p>
    <w:p w14:paraId="1B2876AA" w14:textId="77777777" w:rsidR="00461585" w:rsidRDefault="00461585" w:rsidP="00191746">
      <w:pPr>
        <w:tabs>
          <w:tab w:val="center" w:pos="4677"/>
          <w:tab w:val="right" w:pos="9355"/>
        </w:tabs>
        <w:spacing w:beforeLines="200" w:before="480"/>
        <w:ind w:firstLineChars="0" w:firstLine="0"/>
        <w:rPr>
          <w:b/>
        </w:rPr>
      </w:pPr>
    </w:p>
    <w:p w14:paraId="660187C8" w14:textId="77777777" w:rsidR="000A0884" w:rsidRDefault="000A0884" w:rsidP="00960F44">
      <w:pPr>
        <w:pStyle w:val="afff"/>
        <w:ind w:firstLine="643"/>
        <w:rPr>
          <w:lang w:val="zh-CN"/>
        </w:rPr>
        <w:sectPr w:rsidR="000A0884" w:rsidSect="003572B8">
          <w:headerReference w:type="first" r:id="rId16"/>
          <w:footerReference w:type="first" r:id="rId17"/>
          <w:type w:val="continuous"/>
          <w:pgSz w:w="11906" w:h="16838"/>
          <w:pgMar w:top="1361" w:right="1361" w:bottom="1361" w:left="1361" w:header="850" w:footer="227" w:gutter="0"/>
          <w:pgNumType w:start="1"/>
          <w:cols w:space="425"/>
          <w:titlePg/>
          <w:docGrid w:linePitch="380"/>
        </w:sectPr>
      </w:pPr>
    </w:p>
    <w:p w14:paraId="600B1656" w14:textId="213328AB" w:rsidR="00960F44" w:rsidRPr="00960F44" w:rsidRDefault="00960F44" w:rsidP="00C212B1">
      <w:pPr>
        <w:pStyle w:val="afff"/>
        <w:ind w:firstLineChars="62" w:firstLine="199"/>
        <w:jc w:val="both"/>
        <w:rPr>
          <w:lang w:val="zh-CN"/>
        </w:rPr>
      </w:pPr>
    </w:p>
    <w:p w14:paraId="0F6EDE6F" w14:textId="77777777" w:rsidR="00FF0958" w:rsidRDefault="00FF0958" w:rsidP="00B15126">
      <w:pPr>
        <w:pStyle w:val="TOC"/>
        <w:ind w:firstLine="480"/>
        <w:jc w:val="center"/>
      </w:pPr>
      <w:r>
        <w:rPr>
          <w:lang w:val="zh-CN"/>
        </w:rPr>
        <w:t>目录</w:t>
      </w:r>
    </w:p>
    <w:p w14:paraId="7FA366DB" w14:textId="6E26D76D" w:rsidR="009A76FC" w:rsidRPr="004E66AB" w:rsidRDefault="00FF0958">
      <w:pPr>
        <w:pStyle w:val="TOC2"/>
        <w:rPr>
          <w:rFonts w:ascii="Calibri" w:eastAsia="宋体" w:hAnsi="Calibri"/>
          <w:smallCaps w:val="0"/>
          <w:noProof/>
          <w:szCs w:val="22"/>
        </w:rPr>
      </w:pPr>
      <w:r w:rsidRPr="007E732A">
        <w:rPr>
          <w:rFonts w:eastAsia="等线"/>
          <w:b/>
          <w:bCs/>
          <w:lang w:val="zh-CN"/>
        </w:rPr>
        <w:fldChar w:fldCharType="begin"/>
      </w:r>
      <w:r w:rsidRPr="007E732A">
        <w:rPr>
          <w:rFonts w:eastAsia="等线"/>
          <w:b/>
          <w:bCs/>
          <w:lang w:val="zh-CN"/>
        </w:rPr>
        <w:instrText xml:space="preserve"> TOC \o "1-3" \h \z \u </w:instrText>
      </w:r>
      <w:r w:rsidRPr="007E732A">
        <w:rPr>
          <w:rFonts w:eastAsia="等线"/>
          <w:b/>
          <w:bCs/>
          <w:lang w:val="zh-CN"/>
        </w:rPr>
        <w:fldChar w:fldCharType="separate"/>
      </w:r>
      <w:hyperlink w:anchor="_Toc534967823" w:history="1">
        <w:r w:rsidR="009A76FC" w:rsidRPr="00B977F2">
          <w:rPr>
            <w:rStyle w:val="ae"/>
            <w:noProof/>
          </w:rPr>
          <w:t>§1</w:t>
        </w:r>
        <w:r w:rsidR="009A76FC" w:rsidRPr="004E66AB">
          <w:rPr>
            <w:rFonts w:ascii="Calibri" w:eastAsia="宋体" w:hAnsi="Calibri"/>
            <w:smallCap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任务执行时序图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_Toc534967823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</w:t>
        </w:r>
        <w:r w:rsidR="009A76FC">
          <w:rPr>
            <w:noProof/>
            <w:webHidden/>
          </w:rPr>
          <w:fldChar w:fldCharType="end"/>
        </w:r>
      </w:hyperlink>
    </w:p>
    <w:p w14:paraId="3AADDEB6" w14:textId="3FC4650D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24" w:history="1">
        <w:r w:rsidR="009A76FC" w:rsidRPr="00B977F2">
          <w:rPr>
            <w:rStyle w:val="ae"/>
            <w:rFonts w:eastAsia="黑体"/>
            <w:noProof/>
          </w:rPr>
          <w:t>§ 1.1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放电时序说明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_Toc534967824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</w:t>
        </w:r>
        <w:r w:rsidR="009A76FC">
          <w:rPr>
            <w:noProof/>
            <w:webHidden/>
          </w:rPr>
          <w:fldChar w:fldCharType="end"/>
        </w:r>
      </w:hyperlink>
    </w:p>
    <w:p w14:paraId="3B45CF66" w14:textId="413E577B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25" w:history="1">
        <w:r w:rsidR="009A76FC" w:rsidRPr="00B977F2">
          <w:rPr>
            <w:rStyle w:val="ae"/>
            <w:rFonts w:eastAsia="黑体"/>
            <w:noProof/>
          </w:rPr>
          <w:t>§ 1.2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充电时序说明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_Toc534967825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2</w:t>
        </w:r>
        <w:r w:rsidR="009A76FC">
          <w:rPr>
            <w:noProof/>
            <w:webHidden/>
          </w:rPr>
          <w:fldChar w:fldCharType="end"/>
        </w:r>
      </w:hyperlink>
    </w:p>
    <w:p w14:paraId="00324963" w14:textId="4239BB0A" w:rsidR="009A76FC" w:rsidRPr="004E66AB" w:rsidRDefault="00283FE2">
      <w:pPr>
        <w:pStyle w:val="TOC2"/>
        <w:rPr>
          <w:rFonts w:ascii="Calibri" w:eastAsia="宋体" w:hAnsi="Calibri"/>
          <w:smallCaps w:val="0"/>
          <w:noProof/>
          <w:szCs w:val="22"/>
        </w:rPr>
      </w:pPr>
      <w:hyperlink w:anchor="_Toc534967826" w:history="1">
        <w:r w:rsidR="009A76FC" w:rsidRPr="00B977F2">
          <w:rPr>
            <w:rStyle w:val="ae"/>
            <w:noProof/>
          </w:rPr>
          <w:t>§2</w:t>
        </w:r>
        <w:r w:rsidR="009A76FC" w:rsidRPr="004E66AB">
          <w:rPr>
            <w:rFonts w:ascii="Calibri" w:eastAsia="宋体" w:hAnsi="Calibri"/>
            <w:smallCap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程序主函数功能说明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_Toc534967826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3</w:t>
        </w:r>
        <w:r w:rsidR="009A76FC">
          <w:rPr>
            <w:noProof/>
            <w:webHidden/>
          </w:rPr>
          <w:fldChar w:fldCharType="end"/>
        </w:r>
      </w:hyperlink>
    </w:p>
    <w:p w14:paraId="2435F976" w14:textId="755E9668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27" w:history="1">
        <w:r w:rsidR="009A76FC" w:rsidRPr="00B977F2">
          <w:rPr>
            <w:rStyle w:val="ae"/>
            <w:rFonts w:eastAsia="黑体"/>
            <w:noProof/>
          </w:rPr>
          <w:t>§ 2.1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main</w:t>
        </w:r>
        <w:r w:rsidR="009A76FC" w:rsidRPr="00B977F2">
          <w:rPr>
            <w:rStyle w:val="ae"/>
            <w:noProof/>
          </w:rPr>
          <w:t>函数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_Toc534967827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3</w:t>
        </w:r>
        <w:r w:rsidR="009A76FC">
          <w:rPr>
            <w:noProof/>
            <w:webHidden/>
          </w:rPr>
          <w:fldChar w:fldCharType="end"/>
        </w:r>
      </w:hyperlink>
    </w:p>
    <w:p w14:paraId="45AFFAEF" w14:textId="5BBEB16E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28" w:history="1">
        <w:r w:rsidR="009A76FC" w:rsidRPr="00B977F2">
          <w:rPr>
            <w:rStyle w:val="ae"/>
            <w:rFonts w:eastAsia="黑体"/>
            <w:noProof/>
          </w:rPr>
          <w:t>§ 2.2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任务时间函数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_Toc534967828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3</w:t>
        </w:r>
        <w:r w:rsidR="009A76FC">
          <w:rPr>
            <w:noProof/>
            <w:webHidden/>
          </w:rPr>
          <w:fldChar w:fldCharType="end"/>
        </w:r>
      </w:hyperlink>
    </w:p>
    <w:p w14:paraId="0B3A8D9A" w14:textId="399459D2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29" w:history="1">
        <w:r w:rsidR="009A76FC" w:rsidRPr="00B977F2">
          <w:rPr>
            <w:rStyle w:val="ae"/>
            <w:rFonts w:eastAsia="黑体"/>
            <w:noProof/>
          </w:rPr>
          <w:t>§ 2.3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工作状态判断函数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_Toc534967829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3</w:t>
        </w:r>
        <w:r w:rsidR="009A76FC">
          <w:rPr>
            <w:noProof/>
            <w:webHidden/>
          </w:rPr>
          <w:fldChar w:fldCharType="end"/>
        </w:r>
      </w:hyperlink>
    </w:p>
    <w:p w14:paraId="6056FA33" w14:textId="5A837DCA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30" w:history="1">
        <w:r w:rsidR="009A76FC" w:rsidRPr="00B977F2">
          <w:rPr>
            <w:rStyle w:val="ae"/>
            <w:rFonts w:eastAsia="黑体"/>
            <w:noProof/>
          </w:rPr>
          <w:t>§ 2.4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系统初始化函数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_Toc534967830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4</w:t>
        </w:r>
        <w:r w:rsidR="009A76FC">
          <w:rPr>
            <w:noProof/>
            <w:webHidden/>
          </w:rPr>
          <w:fldChar w:fldCharType="end"/>
        </w:r>
      </w:hyperlink>
    </w:p>
    <w:p w14:paraId="03C96BA5" w14:textId="15906D90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31" w:history="1">
        <w:r w:rsidR="009A76FC" w:rsidRPr="00B977F2">
          <w:rPr>
            <w:rStyle w:val="ae"/>
            <w:rFonts w:eastAsia="黑体"/>
            <w:noProof/>
          </w:rPr>
          <w:t>§ 2.5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任务轮询函数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_Toc534967831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4</w:t>
        </w:r>
        <w:r w:rsidR="009A76FC">
          <w:rPr>
            <w:noProof/>
            <w:webHidden/>
          </w:rPr>
          <w:fldChar w:fldCharType="end"/>
        </w:r>
      </w:hyperlink>
    </w:p>
    <w:p w14:paraId="613348BE" w14:textId="0FEB127B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32" w:history="1">
        <w:r w:rsidR="009A76FC" w:rsidRPr="00B977F2">
          <w:rPr>
            <w:rStyle w:val="ae"/>
            <w:rFonts w:eastAsia="黑体"/>
            <w:noProof/>
          </w:rPr>
          <w:t>§ 2.6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任务初始化函数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_Toc534967832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5</w:t>
        </w:r>
        <w:r w:rsidR="009A76FC">
          <w:rPr>
            <w:noProof/>
            <w:webHidden/>
          </w:rPr>
          <w:fldChar w:fldCharType="end"/>
        </w:r>
      </w:hyperlink>
    </w:p>
    <w:p w14:paraId="077A9CE2" w14:textId="6F5443F9" w:rsidR="009A76FC" w:rsidRPr="004E66AB" w:rsidRDefault="00283FE2">
      <w:pPr>
        <w:pStyle w:val="TOC2"/>
        <w:rPr>
          <w:rFonts w:ascii="Calibri" w:eastAsia="宋体" w:hAnsi="Calibri"/>
          <w:smallCaps w:val="0"/>
          <w:noProof/>
          <w:szCs w:val="22"/>
        </w:rPr>
      </w:pPr>
      <w:hyperlink w:anchor="_Toc534967833" w:history="1">
        <w:r w:rsidR="009A76FC" w:rsidRPr="00B977F2">
          <w:rPr>
            <w:rStyle w:val="ae"/>
            <w:noProof/>
          </w:rPr>
          <w:t>§3</w:t>
        </w:r>
        <w:r w:rsidR="009A76FC" w:rsidRPr="004E66AB">
          <w:rPr>
            <w:rFonts w:ascii="Calibri" w:eastAsia="宋体" w:hAnsi="Calibri"/>
            <w:smallCap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任务函数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_Toc534967833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6</w:t>
        </w:r>
        <w:r w:rsidR="009A76FC">
          <w:rPr>
            <w:noProof/>
            <w:webHidden/>
          </w:rPr>
          <w:fldChar w:fldCharType="end"/>
        </w:r>
      </w:hyperlink>
    </w:p>
    <w:p w14:paraId="05E1473F" w14:textId="7B52BFAF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34" w:history="1">
        <w:r w:rsidR="009A76FC" w:rsidRPr="00B977F2">
          <w:rPr>
            <w:rStyle w:val="ae"/>
            <w:rFonts w:eastAsia="黑体"/>
            <w:noProof/>
          </w:rPr>
          <w:t>§ 3.1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关闭均衡函数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_Toc534967834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6</w:t>
        </w:r>
        <w:r w:rsidR="009A76FC">
          <w:rPr>
            <w:noProof/>
            <w:webHidden/>
          </w:rPr>
          <w:fldChar w:fldCharType="end"/>
        </w:r>
      </w:hyperlink>
    </w:p>
    <w:p w14:paraId="2E76F7C1" w14:textId="1DFB1586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35" w:history="1">
        <w:r w:rsidR="009A76FC" w:rsidRPr="00B977F2">
          <w:rPr>
            <w:rStyle w:val="ae"/>
            <w:rFonts w:eastAsia="黑体"/>
            <w:noProof/>
          </w:rPr>
          <w:t>§ 3.2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上下电控制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_Toc534967835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7</w:t>
        </w:r>
        <w:r w:rsidR="009A76FC">
          <w:rPr>
            <w:noProof/>
            <w:webHidden/>
          </w:rPr>
          <w:fldChar w:fldCharType="end"/>
        </w:r>
      </w:hyperlink>
    </w:p>
    <w:p w14:paraId="250B85F9" w14:textId="0FEB8E5F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36" w:history="1">
        <w:r w:rsidR="009A76FC" w:rsidRPr="00B977F2">
          <w:rPr>
            <w:rStyle w:val="ae"/>
            <w:rFonts w:eastAsia="黑体"/>
            <w:noProof/>
          </w:rPr>
          <w:t>§ 3.3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SOC</w:t>
        </w:r>
        <w:r w:rsidR="009A76FC" w:rsidRPr="00B977F2">
          <w:rPr>
            <w:rStyle w:val="ae"/>
            <w:noProof/>
          </w:rPr>
          <w:t>、</w:t>
        </w:r>
        <w:r w:rsidR="009A76FC" w:rsidRPr="00B977F2">
          <w:rPr>
            <w:rStyle w:val="ae"/>
            <w:noProof/>
          </w:rPr>
          <w:t>SOH</w:t>
        </w:r>
        <w:r w:rsidR="009A76FC" w:rsidRPr="00B977F2">
          <w:rPr>
            <w:rStyle w:val="ae"/>
            <w:noProof/>
          </w:rPr>
          <w:t>计算任务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_Toc534967836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8</w:t>
        </w:r>
        <w:r w:rsidR="009A76FC">
          <w:rPr>
            <w:noProof/>
            <w:webHidden/>
          </w:rPr>
          <w:fldChar w:fldCharType="end"/>
        </w:r>
      </w:hyperlink>
    </w:p>
    <w:p w14:paraId="461F79A6" w14:textId="7778F723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37" w:history="1">
        <w:r w:rsidR="009A76FC" w:rsidRPr="00B977F2">
          <w:rPr>
            <w:rStyle w:val="ae"/>
            <w:rFonts w:eastAsia="黑体"/>
            <w:noProof/>
          </w:rPr>
          <w:t>§ 3.4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电压采集前发送命令任务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_Toc534967837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10</w:t>
        </w:r>
        <w:r w:rsidR="009A76FC">
          <w:rPr>
            <w:noProof/>
            <w:webHidden/>
          </w:rPr>
          <w:fldChar w:fldCharType="end"/>
        </w:r>
      </w:hyperlink>
    </w:p>
    <w:p w14:paraId="408AA720" w14:textId="00C94DE2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38" w:history="1">
        <w:r w:rsidR="009A76FC" w:rsidRPr="00B977F2">
          <w:rPr>
            <w:rStyle w:val="ae"/>
            <w:rFonts w:eastAsia="黑体"/>
            <w:noProof/>
          </w:rPr>
          <w:t>§ 3.5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电压采集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_Toc534967838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11</w:t>
        </w:r>
        <w:r w:rsidR="009A76FC">
          <w:rPr>
            <w:noProof/>
            <w:webHidden/>
          </w:rPr>
          <w:fldChar w:fldCharType="end"/>
        </w:r>
      </w:hyperlink>
    </w:p>
    <w:p w14:paraId="223A5DF4" w14:textId="2735FD45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39" w:history="1">
        <w:r w:rsidR="009A76FC" w:rsidRPr="00B977F2">
          <w:rPr>
            <w:rStyle w:val="ae"/>
            <w:rFonts w:eastAsia="黑体"/>
            <w:noProof/>
          </w:rPr>
          <w:t>§ 3.6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温度采集前发送命令任务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_Toc534967839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12</w:t>
        </w:r>
        <w:r w:rsidR="009A76FC">
          <w:rPr>
            <w:noProof/>
            <w:webHidden/>
          </w:rPr>
          <w:fldChar w:fldCharType="end"/>
        </w:r>
      </w:hyperlink>
    </w:p>
    <w:p w14:paraId="34331FA0" w14:textId="1BAD251D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40" w:history="1">
        <w:r w:rsidR="009A76FC" w:rsidRPr="00B977F2">
          <w:rPr>
            <w:rStyle w:val="ae"/>
            <w:rFonts w:eastAsia="黑体"/>
            <w:noProof/>
          </w:rPr>
          <w:t>§ 3.7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温度采集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_Toc534967840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13</w:t>
        </w:r>
        <w:r w:rsidR="009A76FC">
          <w:rPr>
            <w:noProof/>
            <w:webHidden/>
          </w:rPr>
          <w:fldChar w:fldCharType="end"/>
        </w:r>
      </w:hyperlink>
    </w:p>
    <w:p w14:paraId="285109A1" w14:textId="6FF22E2F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41" w:history="1">
        <w:r w:rsidR="009A76FC" w:rsidRPr="00B977F2">
          <w:rPr>
            <w:rStyle w:val="ae"/>
            <w:rFonts w:eastAsia="黑体"/>
            <w:noProof/>
          </w:rPr>
          <w:t>§ 3.8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绝缘检测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_Toc534967841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14</w:t>
        </w:r>
        <w:r w:rsidR="009A76FC">
          <w:rPr>
            <w:noProof/>
            <w:webHidden/>
          </w:rPr>
          <w:fldChar w:fldCharType="end"/>
        </w:r>
      </w:hyperlink>
    </w:p>
    <w:p w14:paraId="47EB2A6C" w14:textId="5215535A" w:rsidR="009A76FC" w:rsidRPr="004E66AB" w:rsidRDefault="00283FE2">
      <w:pPr>
        <w:pStyle w:val="TOC3"/>
        <w:rPr>
          <w:rFonts w:ascii="Calibri" w:eastAsia="宋体" w:hAnsi="Calibri"/>
          <w:iCs w:val="0"/>
          <w:noProof/>
          <w:szCs w:val="22"/>
        </w:rPr>
      </w:pPr>
      <w:hyperlink w:anchor="_Toc534967842" w:history="1">
        <w:r w:rsidR="009A76FC" w:rsidRPr="00B977F2">
          <w:rPr>
            <w:rStyle w:val="ae"/>
            <w:rFonts w:eastAsia="黑体"/>
            <w:noProof/>
          </w:rPr>
          <w:t>§ 3.9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数据处理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_Toc534967842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15</w:t>
        </w:r>
        <w:r w:rsidR="009A76FC">
          <w:rPr>
            <w:noProof/>
            <w:webHidden/>
          </w:rPr>
          <w:fldChar w:fldCharType="end"/>
        </w:r>
      </w:hyperlink>
    </w:p>
    <w:p w14:paraId="23C74F45" w14:textId="626ED361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43" w:history="1">
        <w:r w:rsidR="009A76FC" w:rsidRPr="00B977F2">
          <w:rPr>
            <w:rStyle w:val="ae"/>
            <w:rFonts w:eastAsia="黑体"/>
            <w:noProof/>
          </w:rPr>
          <w:t>§ 3.10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开启均衡函数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_Toc534967843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16</w:t>
        </w:r>
        <w:r w:rsidR="009A76FC">
          <w:rPr>
            <w:noProof/>
            <w:webHidden/>
          </w:rPr>
          <w:fldChar w:fldCharType="end"/>
        </w:r>
      </w:hyperlink>
    </w:p>
    <w:p w14:paraId="3038E255" w14:textId="5258A676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44" w:history="1">
        <w:r w:rsidR="009A76FC" w:rsidRPr="00B977F2">
          <w:rPr>
            <w:rStyle w:val="ae"/>
            <w:rFonts w:eastAsia="黑体"/>
            <w:noProof/>
          </w:rPr>
          <w:t>§ 3.11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充放电电流限制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_Toc534967844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17</w:t>
        </w:r>
        <w:r w:rsidR="009A76FC">
          <w:rPr>
            <w:noProof/>
            <w:webHidden/>
          </w:rPr>
          <w:fldChar w:fldCharType="end"/>
        </w:r>
      </w:hyperlink>
    </w:p>
    <w:p w14:paraId="114FAFAC" w14:textId="593C17C1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45" w:history="1">
        <w:r w:rsidR="009A76FC" w:rsidRPr="00B977F2">
          <w:rPr>
            <w:rStyle w:val="ae"/>
            <w:rFonts w:eastAsia="黑体"/>
            <w:noProof/>
          </w:rPr>
          <w:t>§ 3.12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系统时间</w:t>
        </w:r>
        <w:r w:rsidR="009A76FC" w:rsidRPr="00B977F2">
          <w:rPr>
            <w:rStyle w:val="ae"/>
            <w:noProof/>
          </w:rPr>
          <w:t>/</w:t>
        </w:r>
        <w:r w:rsidR="009A76FC" w:rsidRPr="00B977F2">
          <w:rPr>
            <w:rStyle w:val="ae"/>
            <w:noProof/>
          </w:rPr>
          <w:t>运行时间获取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_Toc534967845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18</w:t>
        </w:r>
        <w:r w:rsidR="009A76FC">
          <w:rPr>
            <w:noProof/>
            <w:webHidden/>
          </w:rPr>
          <w:fldChar w:fldCharType="end"/>
        </w:r>
      </w:hyperlink>
    </w:p>
    <w:p w14:paraId="39131654" w14:textId="2890A895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46" w:history="1">
        <w:r w:rsidR="009A76FC" w:rsidRPr="00B977F2">
          <w:rPr>
            <w:rStyle w:val="ae"/>
            <w:rFonts w:eastAsia="黑体"/>
            <w:noProof/>
          </w:rPr>
          <w:t>§ 3.13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故障诊断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_Toc534967846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19</w:t>
        </w:r>
        <w:r w:rsidR="009A76FC">
          <w:rPr>
            <w:noProof/>
            <w:webHidden/>
          </w:rPr>
          <w:fldChar w:fldCharType="end"/>
        </w:r>
      </w:hyperlink>
    </w:p>
    <w:p w14:paraId="2C4C5AE0" w14:textId="3B7D5988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47" w:history="1">
        <w:r w:rsidR="009A76FC" w:rsidRPr="00B977F2">
          <w:rPr>
            <w:rStyle w:val="ae"/>
            <w:rFonts w:eastAsia="黑体"/>
            <w:noProof/>
          </w:rPr>
          <w:t>§ 3.14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充电任务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_Toc534967847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21</w:t>
        </w:r>
        <w:r w:rsidR="009A76FC">
          <w:rPr>
            <w:noProof/>
            <w:webHidden/>
          </w:rPr>
          <w:fldChar w:fldCharType="end"/>
        </w:r>
      </w:hyperlink>
    </w:p>
    <w:p w14:paraId="08470C5C" w14:textId="70CB0170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48" w:history="1">
        <w:r w:rsidR="009A76FC" w:rsidRPr="00B977F2">
          <w:rPr>
            <w:rStyle w:val="ae"/>
            <w:rFonts w:eastAsia="黑体"/>
            <w:noProof/>
          </w:rPr>
          <w:t>§ 3.15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故障代码存储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_Toc534967848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23</w:t>
        </w:r>
        <w:r w:rsidR="009A76FC">
          <w:rPr>
            <w:noProof/>
            <w:webHidden/>
          </w:rPr>
          <w:fldChar w:fldCharType="end"/>
        </w:r>
      </w:hyperlink>
    </w:p>
    <w:p w14:paraId="28B1D5C1" w14:textId="7DC92EAE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49" w:history="1">
        <w:r w:rsidR="009A76FC" w:rsidRPr="00B977F2">
          <w:rPr>
            <w:rStyle w:val="ae"/>
            <w:rFonts w:eastAsia="黑体"/>
            <w:noProof/>
          </w:rPr>
          <w:t>§ 3.16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EEPROM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_Toc534967849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24</w:t>
        </w:r>
        <w:r w:rsidR="009A76FC">
          <w:rPr>
            <w:noProof/>
            <w:webHidden/>
          </w:rPr>
          <w:fldChar w:fldCharType="end"/>
        </w:r>
      </w:hyperlink>
    </w:p>
    <w:p w14:paraId="496206A8" w14:textId="6F8A8395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50" w:history="1">
        <w:r w:rsidR="009A76FC" w:rsidRPr="00B977F2">
          <w:rPr>
            <w:rStyle w:val="ae"/>
            <w:rFonts w:eastAsia="黑体"/>
            <w:noProof/>
          </w:rPr>
          <w:t>§ 3.17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故障代码处理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_Toc534967850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25</w:t>
        </w:r>
        <w:r w:rsidR="009A76FC">
          <w:rPr>
            <w:noProof/>
            <w:webHidden/>
          </w:rPr>
          <w:fldChar w:fldCharType="end"/>
        </w:r>
      </w:hyperlink>
    </w:p>
    <w:p w14:paraId="50A6480D" w14:textId="4003A806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51" w:history="1">
        <w:r w:rsidR="009A76FC" w:rsidRPr="00B977F2">
          <w:rPr>
            <w:rStyle w:val="ae"/>
            <w:rFonts w:eastAsia="黑体"/>
            <w:noProof/>
          </w:rPr>
          <w:t>§ 3.18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发送主板采集的电压温度数据至上位机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_Toc534967851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26</w:t>
        </w:r>
        <w:r w:rsidR="009A76FC">
          <w:rPr>
            <w:noProof/>
            <w:webHidden/>
          </w:rPr>
          <w:fldChar w:fldCharType="end"/>
        </w:r>
      </w:hyperlink>
    </w:p>
    <w:p w14:paraId="1626FF94" w14:textId="7817920E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52" w:history="1">
        <w:r w:rsidR="009A76FC" w:rsidRPr="00B977F2">
          <w:rPr>
            <w:rStyle w:val="ae"/>
            <w:rFonts w:eastAsia="黑体"/>
            <w:noProof/>
          </w:rPr>
          <w:t>§ 3.19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发送</w:t>
        </w:r>
        <w:r w:rsidR="009A76FC" w:rsidRPr="00B977F2">
          <w:rPr>
            <w:rStyle w:val="ae"/>
            <w:noProof/>
          </w:rPr>
          <w:t>BMS</w:t>
        </w:r>
        <w:r w:rsidR="009A76FC" w:rsidRPr="00B977F2">
          <w:rPr>
            <w:rStyle w:val="ae"/>
            <w:noProof/>
          </w:rPr>
          <w:t>信息至上位机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_Toc534967852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27</w:t>
        </w:r>
        <w:r w:rsidR="009A76FC">
          <w:rPr>
            <w:noProof/>
            <w:webHidden/>
          </w:rPr>
          <w:fldChar w:fldCharType="end"/>
        </w:r>
      </w:hyperlink>
    </w:p>
    <w:p w14:paraId="712796F9" w14:textId="3E677093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53" w:history="1">
        <w:r w:rsidR="009A76FC" w:rsidRPr="00B977F2">
          <w:rPr>
            <w:rStyle w:val="ae"/>
            <w:rFonts w:eastAsia="黑体"/>
            <w:noProof/>
          </w:rPr>
          <w:t>§ 3.20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显示屏的任务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_Toc534967853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28</w:t>
        </w:r>
        <w:r w:rsidR="009A76FC">
          <w:rPr>
            <w:noProof/>
            <w:webHidden/>
          </w:rPr>
          <w:fldChar w:fldCharType="end"/>
        </w:r>
      </w:hyperlink>
    </w:p>
    <w:p w14:paraId="16D7AFDE" w14:textId="33BB2C92" w:rsidR="009A76FC" w:rsidRPr="004E66AB" w:rsidRDefault="00283FE2">
      <w:pPr>
        <w:pStyle w:val="TOC3"/>
        <w:tabs>
          <w:tab w:val="left" w:pos="1440"/>
        </w:tabs>
        <w:rPr>
          <w:rFonts w:ascii="Calibri" w:eastAsia="宋体" w:hAnsi="Calibri"/>
          <w:iCs w:val="0"/>
          <w:noProof/>
          <w:szCs w:val="22"/>
        </w:rPr>
      </w:pPr>
      <w:hyperlink w:anchor="_Toc534967854" w:history="1">
        <w:r w:rsidR="009A76FC" w:rsidRPr="00B977F2">
          <w:rPr>
            <w:rStyle w:val="ae"/>
            <w:rFonts w:eastAsia="黑体"/>
            <w:noProof/>
          </w:rPr>
          <w:t>§ 3.21</w:t>
        </w:r>
        <w:r w:rsidR="009A76FC" w:rsidRPr="004E66AB">
          <w:rPr>
            <w:rFonts w:ascii="Calibri" w:eastAsia="宋体" w:hAnsi="Calibri"/>
            <w:iC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Bootloader</w:t>
        </w:r>
        <w:r w:rsidR="009A76FC" w:rsidRPr="00B977F2">
          <w:rPr>
            <w:rStyle w:val="ae"/>
            <w:noProof/>
          </w:rPr>
          <w:t>任务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_Toc534967854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29</w:t>
        </w:r>
        <w:r w:rsidR="009A76FC">
          <w:rPr>
            <w:noProof/>
            <w:webHidden/>
          </w:rPr>
          <w:fldChar w:fldCharType="end"/>
        </w:r>
      </w:hyperlink>
    </w:p>
    <w:p w14:paraId="6B829038" w14:textId="75B5AC7F" w:rsidR="009A76FC" w:rsidRPr="004E66AB" w:rsidRDefault="00283FE2">
      <w:pPr>
        <w:pStyle w:val="TOC2"/>
        <w:rPr>
          <w:rFonts w:ascii="Calibri" w:eastAsia="宋体" w:hAnsi="Calibri"/>
          <w:smallCaps w:val="0"/>
          <w:noProof/>
          <w:szCs w:val="22"/>
        </w:rPr>
      </w:pPr>
      <w:hyperlink w:anchor="_Toc534967855" w:history="1">
        <w:r w:rsidR="009A76FC" w:rsidRPr="00B977F2">
          <w:rPr>
            <w:rStyle w:val="ae"/>
            <w:noProof/>
          </w:rPr>
          <w:t>附录</w:t>
        </w:r>
        <w:r w:rsidR="009A76FC" w:rsidRPr="00B977F2">
          <w:rPr>
            <w:rStyle w:val="ae"/>
            <w:noProof/>
          </w:rPr>
          <w:t>A</w:t>
        </w:r>
        <w:r w:rsidR="009A76FC" w:rsidRPr="004E66AB">
          <w:rPr>
            <w:rFonts w:ascii="Calibri" w:eastAsia="宋体" w:hAnsi="Calibri"/>
            <w:smallCap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电流限制参数表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_Toc534967855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30</w:t>
        </w:r>
        <w:r w:rsidR="009A76FC">
          <w:rPr>
            <w:noProof/>
            <w:webHidden/>
          </w:rPr>
          <w:fldChar w:fldCharType="end"/>
        </w:r>
      </w:hyperlink>
    </w:p>
    <w:p w14:paraId="0AE39382" w14:textId="557BC99C" w:rsidR="009A76FC" w:rsidRPr="004E66AB" w:rsidRDefault="00283FE2">
      <w:pPr>
        <w:pStyle w:val="TOC2"/>
        <w:rPr>
          <w:rFonts w:ascii="Calibri" w:eastAsia="宋体" w:hAnsi="Calibri"/>
          <w:smallCaps w:val="0"/>
          <w:noProof/>
          <w:szCs w:val="22"/>
        </w:rPr>
      </w:pPr>
      <w:hyperlink w:anchor="_Toc534967856" w:history="1">
        <w:r w:rsidR="009A76FC" w:rsidRPr="00B977F2">
          <w:rPr>
            <w:rStyle w:val="ae"/>
            <w:noProof/>
          </w:rPr>
          <w:t>附录</w:t>
        </w:r>
        <w:r w:rsidR="009A76FC" w:rsidRPr="00B977F2">
          <w:rPr>
            <w:rStyle w:val="ae"/>
            <w:noProof/>
          </w:rPr>
          <w:t>B</w:t>
        </w:r>
        <w:r w:rsidR="009A76FC" w:rsidRPr="004E66AB">
          <w:rPr>
            <w:rFonts w:ascii="Calibri" w:eastAsia="宋体" w:hAnsi="Calibri"/>
            <w:smallCaps w:val="0"/>
            <w:noProof/>
            <w:szCs w:val="22"/>
          </w:rPr>
          <w:tab/>
        </w:r>
        <w:r w:rsidR="009A76FC" w:rsidRPr="00B977F2">
          <w:rPr>
            <w:rStyle w:val="ae"/>
            <w:noProof/>
          </w:rPr>
          <w:t>上下电流程图</w:t>
        </w:r>
        <w:r w:rsidR="009A76FC">
          <w:rPr>
            <w:noProof/>
            <w:webHidden/>
          </w:rPr>
          <w:tab/>
        </w:r>
        <w:r w:rsidR="009A76FC">
          <w:rPr>
            <w:noProof/>
            <w:webHidden/>
          </w:rPr>
          <w:fldChar w:fldCharType="begin"/>
        </w:r>
        <w:r w:rsidR="009A76FC">
          <w:rPr>
            <w:noProof/>
            <w:webHidden/>
          </w:rPr>
          <w:instrText xml:space="preserve"> PAGEREF _Toc534967856 \h </w:instrText>
        </w:r>
        <w:r w:rsidR="009A76FC">
          <w:rPr>
            <w:noProof/>
            <w:webHidden/>
          </w:rPr>
        </w:r>
        <w:r w:rsidR="009A76FC">
          <w:rPr>
            <w:noProof/>
            <w:webHidden/>
          </w:rPr>
          <w:fldChar w:fldCharType="separate"/>
        </w:r>
        <w:r w:rsidR="009A76FC">
          <w:rPr>
            <w:noProof/>
            <w:webHidden/>
          </w:rPr>
          <w:t>31</w:t>
        </w:r>
        <w:r w:rsidR="009A76FC">
          <w:rPr>
            <w:noProof/>
            <w:webHidden/>
          </w:rPr>
          <w:fldChar w:fldCharType="end"/>
        </w:r>
      </w:hyperlink>
    </w:p>
    <w:p w14:paraId="2B581354" w14:textId="58C7AF78" w:rsidR="00FF0958" w:rsidRPr="007E732A" w:rsidRDefault="00FF0958" w:rsidP="00FF0958">
      <w:pPr>
        <w:ind w:firstLine="480"/>
      </w:pPr>
      <w:r w:rsidRPr="007E732A">
        <w:rPr>
          <w:b/>
          <w:bCs/>
          <w:lang w:val="zh-CN"/>
        </w:rPr>
        <w:fldChar w:fldCharType="end"/>
      </w:r>
    </w:p>
    <w:p w14:paraId="698D5A8D" w14:textId="49C28803" w:rsidR="000A0884" w:rsidRDefault="000A0884">
      <w:pPr>
        <w:ind w:firstLine="480"/>
        <w:rPr>
          <w:b/>
          <w:bCs/>
          <w:lang w:val="zh-CN"/>
        </w:rPr>
        <w:sectPr w:rsidR="000A0884" w:rsidSect="003572B8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5576B8B8" w14:textId="77777777" w:rsidR="00461585" w:rsidRDefault="00461585">
      <w:pPr>
        <w:pStyle w:val="20"/>
        <w:spacing w:before="240" w:after="120"/>
      </w:pPr>
      <w:bookmarkStart w:id="3" w:name="_Toc515873019"/>
      <w:bookmarkStart w:id="4" w:name="_Toc518648305"/>
      <w:bookmarkStart w:id="5" w:name="_Toc531078737"/>
      <w:bookmarkStart w:id="6" w:name="_Toc531080475"/>
      <w:bookmarkStart w:id="7" w:name="_Toc534967823"/>
      <w:r>
        <w:rPr>
          <w:rFonts w:hint="eastAsia"/>
        </w:rPr>
        <w:lastRenderedPageBreak/>
        <w:t>任务执行时序图</w:t>
      </w:r>
      <w:bookmarkEnd w:id="3"/>
      <w:bookmarkEnd w:id="4"/>
      <w:bookmarkEnd w:id="5"/>
      <w:bookmarkEnd w:id="6"/>
      <w:bookmarkEnd w:id="7"/>
    </w:p>
    <w:p w14:paraId="4699602E" w14:textId="0D73CB10" w:rsidR="00461585" w:rsidRDefault="00461585" w:rsidP="007D01CD">
      <w:pPr>
        <w:pStyle w:val="3"/>
        <w:spacing w:before="120" w:after="120"/>
      </w:pPr>
      <w:bookmarkStart w:id="8" w:name="_Toc531078738"/>
      <w:bookmarkStart w:id="9" w:name="_Toc531080476"/>
      <w:bookmarkStart w:id="10" w:name="_Toc534967824"/>
      <w:r>
        <w:rPr>
          <w:rFonts w:hint="eastAsia"/>
        </w:rPr>
        <w:t>放电时序说明</w:t>
      </w:r>
      <w:bookmarkEnd w:id="8"/>
      <w:bookmarkEnd w:id="9"/>
      <w:bookmarkEnd w:id="10"/>
    </w:p>
    <w:p w14:paraId="0892C813" w14:textId="37B44D65" w:rsidR="007D01CD" w:rsidRDefault="00DD097D" w:rsidP="005F0D04">
      <w:pPr>
        <w:pStyle w:val="afff5"/>
      </w:pPr>
      <w:r w:rsidRPr="005F0D04">
        <w:object w:dxaOrig="8875" w:dyaOrig="9257" w14:anchorId="0C5FBD9E">
          <v:shape id="_x0000_i1031" type="#_x0000_t75" style="width:444.55pt;height:463pt" o:ole="">
            <v:imagedata r:id="rId18" o:title=""/>
          </v:shape>
          <o:OLEObject Type="Embed" ProgID="Visio.Drawing.11" ShapeID="_x0000_i1031" DrawAspect="Content" ObjectID="_1608968592" r:id="rId19"/>
        </w:object>
      </w:r>
    </w:p>
    <w:p w14:paraId="2C637B27" w14:textId="51F585F1" w:rsidR="00461585" w:rsidRDefault="00461585" w:rsidP="007D01CD">
      <w:pPr>
        <w:pStyle w:val="10"/>
      </w:pPr>
      <w:r w:rsidRPr="007D01CD">
        <w:rPr>
          <w:rStyle w:val="17"/>
          <w:rFonts w:hint="eastAsia"/>
        </w:rPr>
        <w:t>放电任务时序图</w:t>
      </w:r>
    </w:p>
    <w:p w14:paraId="7CE71EE2" w14:textId="35D7C710" w:rsidR="007D5D78" w:rsidRDefault="007D5D78" w:rsidP="007A0226">
      <w:pPr>
        <w:ind w:firstLineChars="0" w:firstLine="480"/>
        <w:jc w:val="left"/>
      </w:pPr>
      <w:r>
        <w:rPr>
          <w:rFonts w:hint="eastAsia"/>
        </w:rPr>
        <w:t>为了更方便理解图1.1，此处举例：</w:t>
      </w:r>
      <w:r w:rsidR="00DD097D">
        <w:rPr>
          <w:rFonts w:hint="eastAsia"/>
        </w:rPr>
        <w:t>用于计算S</w:t>
      </w:r>
      <w:r w:rsidR="00DD097D">
        <w:t>OC</w:t>
      </w:r>
      <w:r w:rsidR="00DD097D">
        <w:rPr>
          <w:rFonts w:hint="eastAsia"/>
        </w:rPr>
        <w:t>和S</w:t>
      </w:r>
      <w:r w:rsidR="00DD097D">
        <w:t>OH</w:t>
      </w:r>
      <w:r w:rsidR="00DD097D">
        <w:rPr>
          <w:rFonts w:hint="eastAsia"/>
        </w:rPr>
        <w:t>的</w:t>
      </w:r>
      <w:r w:rsidR="002B7BF3">
        <w:rPr>
          <w:rFonts w:hint="eastAsia"/>
        </w:rPr>
        <w:t>任务</w:t>
      </w:r>
      <w:r w:rsidR="00DD097D">
        <w:rPr>
          <w:rFonts w:hint="eastAsia"/>
        </w:rPr>
        <w:t>函数(</w:t>
      </w:r>
      <w:proofErr w:type="spellStart"/>
      <w:r w:rsidR="00DD097D">
        <w:t>Task_SOCSOH</w:t>
      </w:r>
      <w:proofErr w:type="spellEnd"/>
      <w:r w:rsidR="00DD097D">
        <w:t>)</w:t>
      </w:r>
      <w:r w:rsidR="00DD097D">
        <w:rPr>
          <w:rFonts w:hint="eastAsia"/>
        </w:rPr>
        <w:t>，其时间周期为100ms，在每个100ms中的第50ms</w:t>
      </w:r>
      <w:r w:rsidR="002B7BF3">
        <w:rPr>
          <w:rFonts w:hint="eastAsia"/>
        </w:rPr>
        <w:t>执行</w:t>
      </w:r>
      <w:r w:rsidR="00DD097D">
        <w:rPr>
          <w:rFonts w:hint="eastAsia"/>
        </w:rPr>
        <w:t>一次</w:t>
      </w:r>
      <w:r>
        <w:rPr>
          <w:rFonts w:hint="eastAsia"/>
        </w:rPr>
        <w:t>。</w:t>
      </w:r>
    </w:p>
    <w:p w14:paraId="7F78456E" w14:textId="2E7E5106" w:rsidR="00461585" w:rsidRDefault="007D5D78" w:rsidP="007A0226">
      <w:pPr>
        <w:ind w:firstLineChars="0" w:firstLine="480"/>
        <w:jc w:val="left"/>
      </w:pPr>
      <w:r>
        <w:rPr>
          <w:rFonts w:hint="eastAsia"/>
        </w:rPr>
        <w:t>该时序为放电工作模式：</w:t>
      </w:r>
      <w:r w:rsidR="00461585" w:rsidRPr="007D5D78">
        <w:rPr>
          <w:rFonts w:hint="eastAsia"/>
          <w:color w:val="FF0000"/>
        </w:rPr>
        <w:t>整个</w:t>
      </w:r>
      <w:r w:rsidR="00076515">
        <w:rPr>
          <w:rFonts w:hint="eastAsia"/>
          <w:color w:val="FF0000"/>
        </w:rPr>
        <w:t>系统运行</w:t>
      </w:r>
      <w:r w:rsidR="00461585" w:rsidRPr="007D5D78">
        <w:rPr>
          <w:rFonts w:hint="eastAsia"/>
          <w:color w:val="FF0000"/>
        </w:rPr>
        <w:t>过程</w:t>
      </w:r>
      <w:r w:rsidRPr="007D5D78">
        <w:rPr>
          <w:rFonts w:hint="eastAsia"/>
          <w:color w:val="FF0000"/>
        </w:rPr>
        <w:t>中</w:t>
      </w:r>
      <w:r w:rsidR="00461585" w:rsidRPr="007D5D78">
        <w:rPr>
          <w:rFonts w:hint="eastAsia"/>
          <w:color w:val="FF0000"/>
        </w:rPr>
        <w:t>，函数执行不会发生重合</w:t>
      </w:r>
      <w:r w:rsidR="00461585">
        <w:rPr>
          <w:rFonts w:hint="eastAsia"/>
        </w:rPr>
        <w:t>。</w:t>
      </w:r>
    </w:p>
    <w:p w14:paraId="440C8AFE" w14:textId="77777777" w:rsidR="00461585" w:rsidRDefault="00461585" w:rsidP="00375B53">
      <w:pPr>
        <w:ind w:firstLine="480"/>
        <w:jc w:val="left"/>
      </w:pPr>
    </w:p>
    <w:p w14:paraId="0ADD9758" w14:textId="490DF292" w:rsidR="00461585" w:rsidRDefault="00461585" w:rsidP="007D01CD">
      <w:pPr>
        <w:pStyle w:val="3"/>
        <w:spacing w:before="120" w:after="120"/>
      </w:pPr>
      <w:r>
        <w:br w:type="page"/>
      </w:r>
      <w:bookmarkStart w:id="11" w:name="_Toc531078739"/>
      <w:bookmarkStart w:id="12" w:name="_Toc531080477"/>
      <w:bookmarkStart w:id="13" w:name="_Toc534967825"/>
      <w:r>
        <w:rPr>
          <w:rFonts w:hint="eastAsia"/>
        </w:rPr>
        <w:lastRenderedPageBreak/>
        <w:t>充电时序说明</w:t>
      </w:r>
      <w:bookmarkEnd w:id="11"/>
      <w:bookmarkEnd w:id="12"/>
      <w:bookmarkEnd w:id="13"/>
    </w:p>
    <w:p w14:paraId="7203B2AE" w14:textId="57C36B3D" w:rsidR="00461585" w:rsidRDefault="00DD097D" w:rsidP="007D01CD">
      <w:pPr>
        <w:pStyle w:val="afff5"/>
        <w:rPr>
          <w:b/>
        </w:rPr>
      </w:pPr>
      <w:r w:rsidRPr="005F0D04">
        <w:object w:dxaOrig="8875" w:dyaOrig="9257" w14:anchorId="7415CE7E">
          <v:shape id="_x0000_i1032" type="#_x0000_t75" style="width:444.55pt;height:463pt" o:ole="">
            <v:imagedata r:id="rId20" o:title=""/>
          </v:shape>
          <o:OLEObject Type="Embed" ProgID="Visio.Drawing.11" ShapeID="_x0000_i1032" DrawAspect="Content" ObjectID="_1608968593" r:id="rId21"/>
        </w:object>
      </w:r>
    </w:p>
    <w:p w14:paraId="12EAA165" w14:textId="273B9B96" w:rsidR="00461585" w:rsidRDefault="00461585" w:rsidP="007D01CD">
      <w:pPr>
        <w:pStyle w:val="10"/>
      </w:pPr>
      <w:r>
        <w:rPr>
          <w:rFonts w:hint="eastAsia"/>
        </w:rPr>
        <w:t>充电任务时序图</w:t>
      </w:r>
    </w:p>
    <w:p w14:paraId="49DDDD96" w14:textId="74520849" w:rsidR="00461585" w:rsidRDefault="00461585" w:rsidP="00C8337B">
      <w:pPr>
        <w:ind w:firstLine="480"/>
        <w:jc w:val="left"/>
      </w:pPr>
      <w:r>
        <w:rPr>
          <w:rFonts w:hint="eastAsia"/>
        </w:rPr>
        <w:t>由图</w:t>
      </w:r>
      <w:r w:rsidR="00CE42A8">
        <w:rPr>
          <w:rFonts w:hint="eastAsia"/>
        </w:rPr>
        <w:t>1</w:t>
      </w:r>
      <w:r>
        <w:t>.2</w:t>
      </w:r>
      <w:r>
        <w:rPr>
          <w:rFonts w:hint="eastAsia"/>
        </w:rPr>
        <w:t>所示，在充电</w:t>
      </w:r>
      <w:r w:rsidR="007D5D78">
        <w:rPr>
          <w:rFonts w:hint="eastAsia"/>
        </w:rPr>
        <w:t>工作模式</w:t>
      </w:r>
      <w:r>
        <w:rPr>
          <w:rFonts w:hint="eastAsia"/>
        </w:rPr>
        <w:t>中</w:t>
      </w:r>
      <w:r w:rsidR="00DD097D">
        <w:rPr>
          <w:rFonts w:hint="eastAsia"/>
        </w:rPr>
        <w:t>，新增的充电任务</w:t>
      </w:r>
      <w:r w:rsidR="007D5D78">
        <w:rPr>
          <w:rFonts w:hint="eastAsia"/>
        </w:rPr>
        <w:t>函数(</w:t>
      </w:r>
      <w:proofErr w:type="spellStart"/>
      <w:r w:rsidR="007D5D78">
        <w:t>Task_Charge</w:t>
      </w:r>
      <w:proofErr w:type="spellEnd"/>
      <w:r w:rsidR="007D5D78">
        <w:t>)</w:t>
      </w:r>
      <w:r w:rsidR="007D5D78">
        <w:rPr>
          <w:rFonts w:hint="eastAsia"/>
        </w:rPr>
        <w:t>的</w:t>
      </w:r>
      <w:r w:rsidR="00DD097D">
        <w:rPr>
          <w:rFonts w:hint="eastAsia"/>
        </w:rPr>
        <w:t>周期</w:t>
      </w:r>
      <w:r w:rsidR="007D5D78">
        <w:rPr>
          <w:rFonts w:hint="eastAsia"/>
        </w:rPr>
        <w:t>为</w:t>
      </w:r>
      <w:r w:rsidR="00DD097D">
        <w:rPr>
          <w:rFonts w:hint="eastAsia"/>
        </w:rPr>
        <w:t>500ms，在总任务时序中</w:t>
      </w:r>
      <w:proofErr w:type="gramStart"/>
      <w:r w:rsidR="00DD097D">
        <w:rPr>
          <w:rFonts w:hint="eastAsia"/>
        </w:rPr>
        <w:t>不</w:t>
      </w:r>
      <w:proofErr w:type="gramEnd"/>
      <w:r w:rsidR="00DD097D">
        <w:rPr>
          <w:rFonts w:hint="eastAsia"/>
        </w:rPr>
        <w:t>与其他任务函数重合</w:t>
      </w:r>
      <w:r>
        <w:rPr>
          <w:rFonts w:hint="eastAsia"/>
        </w:rPr>
        <w:t>。</w:t>
      </w:r>
    </w:p>
    <w:p w14:paraId="72C80CE1" w14:textId="77777777" w:rsidR="00DB7C1E" w:rsidRDefault="00DB7C1E" w:rsidP="00C8337B">
      <w:pPr>
        <w:ind w:firstLine="480"/>
        <w:jc w:val="left"/>
      </w:pPr>
    </w:p>
    <w:p w14:paraId="4B12439D" w14:textId="77777777" w:rsidR="00BC1593" w:rsidRDefault="00BC1593" w:rsidP="00DA3538">
      <w:pPr>
        <w:ind w:firstLineChars="0" w:firstLine="0"/>
        <w:sectPr w:rsidR="00BC1593" w:rsidSect="003572B8">
          <w:footerReference w:type="first" r:id="rId22"/>
          <w:pgSz w:w="11906" w:h="16838"/>
          <w:pgMar w:top="1361" w:right="1361" w:bottom="1361" w:left="1361" w:header="850" w:footer="227" w:gutter="0"/>
          <w:pgNumType w:start="1"/>
          <w:cols w:space="425"/>
          <w:titlePg/>
          <w:docGrid w:linePitch="380"/>
        </w:sectPr>
      </w:pPr>
    </w:p>
    <w:p w14:paraId="613C7C96" w14:textId="02B2988E" w:rsidR="00A77E9C" w:rsidRDefault="00A77E9C" w:rsidP="00A77E9C">
      <w:pPr>
        <w:pStyle w:val="20"/>
        <w:spacing w:before="240" w:after="120"/>
      </w:pPr>
      <w:bookmarkStart w:id="14" w:name="_Toc531078747"/>
      <w:bookmarkStart w:id="15" w:name="_Toc531080478"/>
      <w:bookmarkStart w:id="16" w:name="_Toc534967826"/>
      <w:r>
        <w:rPr>
          <w:rFonts w:hint="eastAsia"/>
        </w:rPr>
        <w:lastRenderedPageBreak/>
        <w:t>程序</w:t>
      </w:r>
      <w:r w:rsidR="00D87952">
        <w:rPr>
          <w:rFonts w:hint="eastAsia"/>
        </w:rPr>
        <w:t>主</w:t>
      </w:r>
      <w:r>
        <w:rPr>
          <w:rFonts w:hint="eastAsia"/>
        </w:rPr>
        <w:t>函数功能说明</w:t>
      </w:r>
      <w:bookmarkEnd w:id="14"/>
      <w:bookmarkEnd w:id="15"/>
      <w:bookmarkEnd w:id="16"/>
    </w:p>
    <w:p w14:paraId="6884656D" w14:textId="4DFC55D6" w:rsidR="00A77E9C" w:rsidRDefault="00A77E9C" w:rsidP="00A77E9C">
      <w:pPr>
        <w:pStyle w:val="3"/>
        <w:spacing w:beforeLines="100" w:before="240" w:afterLines="100" w:after="240"/>
        <w:ind w:left="567" w:hanging="567"/>
        <w:jc w:val="both"/>
      </w:pPr>
      <w:bookmarkStart w:id="17" w:name="_main函数"/>
      <w:bookmarkStart w:id="18" w:name="_Toc531078748"/>
      <w:bookmarkStart w:id="19" w:name="_Toc531080479"/>
      <w:bookmarkStart w:id="20" w:name="_Toc534967827"/>
      <w:bookmarkEnd w:id="17"/>
      <w:r>
        <w:rPr>
          <w:rFonts w:hint="eastAsia"/>
        </w:rPr>
        <w:t>main</w:t>
      </w:r>
      <w:r>
        <w:rPr>
          <w:rFonts w:hint="eastAsia"/>
        </w:rPr>
        <w:t>函数</w:t>
      </w:r>
      <w:bookmarkEnd w:id="18"/>
      <w:bookmarkEnd w:id="19"/>
      <w:bookmarkEnd w:id="20"/>
    </w:p>
    <w:p w14:paraId="2C3568C6" w14:textId="77777777" w:rsidR="00F7000E" w:rsidRPr="00B15499" w:rsidRDefault="00F7000E" w:rsidP="00F7000E">
      <w:pPr>
        <w:ind w:firstLine="480"/>
      </w:pPr>
      <w:r>
        <w:rPr>
          <w:rFonts w:hint="eastAsia"/>
        </w:rPr>
        <w:t>概述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2"/>
        <w:gridCol w:w="6398"/>
      </w:tblGrid>
      <w:tr w:rsidR="00F7000E" w14:paraId="597F19D7" w14:textId="77777777" w:rsidTr="00053843"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80136F5" w14:textId="77777777" w:rsidR="00F7000E" w:rsidRDefault="00F7000E" w:rsidP="008D7D41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1A6079F" w14:textId="115359BC" w:rsidR="00F7000E" w:rsidRPr="00B15499" w:rsidRDefault="00312FA2" w:rsidP="008D7D41">
            <w:pPr>
              <w:pStyle w:val="afff3"/>
            </w:pPr>
            <w:r w:rsidRPr="00312FA2">
              <w:t>main</w:t>
            </w:r>
          </w:p>
        </w:tc>
      </w:tr>
      <w:tr w:rsidR="00F7000E" w14:paraId="50AA4785" w14:textId="77777777" w:rsidTr="00053843">
        <w:trPr>
          <w:trHeight w:val="265"/>
        </w:trPr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7C0F42B4" w14:textId="77777777" w:rsidR="00F7000E" w:rsidRDefault="00F7000E" w:rsidP="008D7D41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7EEF2B" w14:textId="1378BB9D" w:rsidR="00F7000E" w:rsidRPr="00B15499" w:rsidRDefault="00F7000E" w:rsidP="008D7D41">
            <w:pPr>
              <w:pStyle w:val="afff3"/>
            </w:pPr>
            <w:r>
              <w:rPr>
                <w:rFonts w:hint="eastAsia"/>
              </w:rPr>
              <w:t>主函数</w:t>
            </w:r>
          </w:p>
        </w:tc>
      </w:tr>
      <w:tr w:rsidR="00F7000E" w14:paraId="72301CE9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2F869FBF" w14:textId="77777777" w:rsidR="00F7000E" w:rsidRDefault="00F7000E" w:rsidP="008D7D41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AAB217A" w14:textId="77777777" w:rsidR="00F7000E" w:rsidRPr="00B15499" w:rsidRDefault="00F7000E" w:rsidP="008D7D41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  <w:tr w:rsidR="00F7000E" w14:paraId="614F7951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3AD1FD72" w14:textId="77777777" w:rsidR="00F7000E" w:rsidRDefault="00F7000E" w:rsidP="008D7D41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4F4E059" w14:textId="77777777" w:rsidR="00F7000E" w:rsidRPr="00B15499" w:rsidRDefault="00F7000E" w:rsidP="008D7D41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</w:tbl>
    <w:p w14:paraId="40EE011A" w14:textId="77777777" w:rsidR="00F7000E" w:rsidRDefault="00F7000E" w:rsidP="00F7000E">
      <w:pPr>
        <w:ind w:firstLine="480"/>
      </w:pPr>
      <w:r>
        <w:rPr>
          <w:rFonts w:hint="eastAsia"/>
        </w:rPr>
        <w:t>调用的子函数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2"/>
        <w:gridCol w:w="3589"/>
        <w:gridCol w:w="1402"/>
        <w:gridCol w:w="1417"/>
      </w:tblGrid>
      <w:tr w:rsidR="00247E0D" w14:paraId="24DEED83" w14:textId="77777777" w:rsidTr="00053843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5AD12C6" w14:textId="77777777" w:rsidR="00F7000E" w:rsidRDefault="00F7000E" w:rsidP="008D7D41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BB5DE9D" w14:textId="77777777" w:rsidR="00F7000E" w:rsidRDefault="00F7000E" w:rsidP="008D7D41">
            <w:pPr>
              <w:pStyle w:val="afff1"/>
            </w:pPr>
            <w:r w:rsidRPr="00247E0D">
              <w:rPr>
                <w:rFonts w:hint="eastAsia"/>
                <w:szCs w:val="24"/>
              </w:rPr>
              <w:t>功能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B2A1F13" w14:textId="77777777" w:rsidR="00F7000E" w:rsidRDefault="00F7000E" w:rsidP="008D7D41">
            <w:pPr>
              <w:pStyle w:val="afff1"/>
            </w:pPr>
            <w:r w:rsidRPr="00247E0D">
              <w:rPr>
                <w:rFonts w:hint="eastAsia"/>
                <w:szCs w:val="24"/>
              </w:rPr>
              <w:t>参数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9F70746" w14:textId="77777777" w:rsidR="00F7000E" w:rsidRDefault="00F7000E" w:rsidP="008D7D41">
            <w:pPr>
              <w:pStyle w:val="afff1"/>
            </w:pPr>
            <w:r w:rsidRPr="00247E0D">
              <w:rPr>
                <w:rFonts w:hint="eastAsia"/>
                <w:szCs w:val="24"/>
              </w:rPr>
              <w:t>返回</w:t>
            </w:r>
          </w:p>
        </w:tc>
      </w:tr>
      <w:tr w:rsidR="00247E0D" w14:paraId="69AF4ED9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74A6F58" w14:textId="35FA06FB" w:rsidR="00F7000E" w:rsidRDefault="0024250C" w:rsidP="008D7D41">
            <w:pPr>
              <w:pStyle w:val="afff3"/>
            </w:pPr>
            <w:proofErr w:type="spellStart"/>
            <w:r w:rsidRPr="0024250C">
              <w:t>Init_Sys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DE99928" w14:textId="77777777" w:rsidR="00312FA2" w:rsidRDefault="00F7000E" w:rsidP="008D7D41">
            <w:pPr>
              <w:pStyle w:val="afff3"/>
            </w:pPr>
            <w:r>
              <w:rPr>
                <w:rFonts w:hint="eastAsia"/>
              </w:rPr>
              <w:t>系统初始化</w:t>
            </w:r>
          </w:p>
          <w:p w14:paraId="1D9E31A7" w14:textId="49549BCB" w:rsidR="00F7000E" w:rsidRDefault="00312FA2" w:rsidP="008D7D41">
            <w:pPr>
              <w:pStyle w:val="afff3"/>
            </w:pPr>
            <w:r>
              <w:rPr>
                <w:rFonts w:hint="eastAsia"/>
              </w:rPr>
              <w:t>（物理层初始化、数据初始化）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8E38D5D" w14:textId="77777777" w:rsidR="00F7000E" w:rsidRDefault="00F7000E" w:rsidP="008D7D41">
            <w:pPr>
              <w:pStyle w:val="afff3"/>
            </w:pPr>
            <w:r w:rsidRPr="00247E0D">
              <w:rPr>
                <w:rFonts w:hint="eastAsia"/>
                <w:szCs w:val="24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CB2FD61" w14:textId="77777777" w:rsidR="00F7000E" w:rsidRDefault="00F7000E" w:rsidP="008D7D41">
            <w:pPr>
              <w:pStyle w:val="afff3"/>
            </w:pPr>
            <w:r w:rsidRPr="00247E0D">
              <w:rPr>
                <w:rFonts w:hint="eastAsia"/>
                <w:szCs w:val="24"/>
              </w:rPr>
              <w:t>无</w:t>
            </w:r>
          </w:p>
        </w:tc>
      </w:tr>
      <w:tr w:rsidR="00247E0D" w14:paraId="7CC21C24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E9648D6" w14:textId="3711BDFA" w:rsidR="00F7000E" w:rsidRPr="001824C5" w:rsidRDefault="0024250C" w:rsidP="00F7000E">
            <w:pPr>
              <w:pStyle w:val="afff3"/>
            </w:pPr>
            <w:proofErr w:type="spellStart"/>
            <w:r w:rsidRPr="0024250C">
              <w:t>Task_Handle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675044B" w14:textId="20A3327A" w:rsidR="00F7000E" w:rsidRDefault="00F7000E" w:rsidP="00F7000E">
            <w:pPr>
              <w:pStyle w:val="afff3"/>
            </w:pPr>
            <w:r>
              <w:rPr>
                <w:rFonts w:hint="eastAsia"/>
              </w:rPr>
              <w:t>任务轮询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232A72E" w14:textId="4120A02F" w:rsidR="00F7000E" w:rsidRPr="00247E0D" w:rsidRDefault="00F7000E" w:rsidP="00F7000E">
            <w:pPr>
              <w:pStyle w:val="afff3"/>
              <w:rPr>
                <w:szCs w:val="24"/>
              </w:rPr>
            </w:pPr>
            <w:r w:rsidRPr="00247E0D">
              <w:rPr>
                <w:rFonts w:hint="eastAsia"/>
                <w:szCs w:val="24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C448C2B" w14:textId="1BAE11BB" w:rsidR="00F7000E" w:rsidRPr="00247E0D" w:rsidRDefault="00F7000E" w:rsidP="00F7000E">
            <w:pPr>
              <w:pStyle w:val="afff3"/>
              <w:rPr>
                <w:szCs w:val="24"/>
              </w:rPr>
            </w:pPr>
            <w:r w:rsidRPr="00247E0D">
              <w:rPr>
                <w:rFonts w:hint="eastAsia"/>
                <w:szCs w:val="24"/>
              </w:rPr>
              <w:t>无</w:t>
            </w:r>
          </w:p>
        </w:tc>
      </w:tr>
    </w:tbl>
    <w:p w14:paraId="26BD2696" w14:textId="7BC08D45" w:rsidR="00A77E9C" w:rsidRDefault="00A77E9C" w:rsidP="00A77E9C">
      <w:pPr>
        <w:pStyle w:val="3"/>
        <w:spacing w:beforeLines="100" w:before="240" w:afterLines="100" w:after="240"/>
        <w:ind w:left="567" w:hanging="567"/>
        <w:jc w:val="both"/>
      </w:pPr>
      <w:bookmarkStart w:id="21" w:name="_任务时间函数（函数名：Task_Roll）_1"/>
      <w:bookmarkStart w:id="22" w:name="_Toc531078749"/>
      <w:bookmarkStart w:id="23" w:name="_Toc531080480"/>
      <w:bookmarkStart w:id="24" w:name="_Toc534967828"/>
      <w:bookmarkEnd w:id="21"/>
      <w:r>
        <w:rPr>
          <w:rFonts w:hint="eastAsia"/>
        </w:rPr>
        <w:t>任务时间函数</w:t>
      </w:r>
      <w:bookmarkEnd w:id="22"/>
      <w:bookmarkEnd w:id="23"/>
      <w:bookmarkEnd w:id="24"/>
    </w:p>
    <w:p w14:paraId="4F8837DA" w14:textId="77777777" w:rsidR="008D7D41" w:rsidRPr="00B15499" w:rsidRDefault="008D7D41" w:rsidP="008D7D41">
      <w:pPr>
        <w:ind w:firstLine="480"/>
      </w:pPr>
      <w:r>
        <w:rPr>
          <w:rFonts w:hint="eastAsia"/>
        </w:rPr>
        <w:t>概述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2"/>
        <w:gridCol w:w="6398"/>
      </w:tblGrid>
      <w:tr w:rsidR="008D7D41" w14:paraId="256FC6E2" w14:textId="77777777" w:rsidTr="00053843"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37D386EE" w14:textId="77777777" w:rsidR="008D7D41" w:rsidRDefault="008D7D41" w:rsidP="008D7D41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8EC1F0B" w14:textId="544529AD" w:rsidR="008D7D41" w:rsidRPr="00B15499" w:rsidRDefault="00237355" w:rsidP="008D7D41">
            <w:pPr>
              <w:pStyle w:val="afff3"/>
            </w:pPr>
            <w:proofErr w:type="spellStart"/>
            <w:r w:rsidRPr="00237355">
              <w:t>Task_Roll</w:t>
            </w:r>
            <w:proofErr w:type="spellEnd"/>
          </w:p>
        </w:tc>
      </w:tr>
      <w:tr w:rsidR="008D7D41" w14:paraId="320E24BB" w14:textId="77777777" w:rsidTr="00053843">
        <w:trPr>
          <w:trHeight w:val="265"/>
        </w:trPr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4C2D966E" w14:textId="77777777" w:rsidR="008D7D41" w:rsidRDefault="008D7D41" w:rsidP="008D7D41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BF0DAFF" w14:textId="14931871" w:rsidR="008D7D41" w:rsidRPr="00B15499" w:rsidRDefault="00231CA2" w:rsidP="008D7D41">
            <w:pPr>
              <w:pStyle w:val="afff3"/>
            </w:pPr>
            <w:r>
              <w:rPr>
                <w:rFonts w:hint="eastAsia"/>
              </w:rPr>
              <w:t>任务计时</w:t>
            </w:r>
          </w:p>
        </w:tc>
      </w:tr>
      <w:tr w:rsidR="00231CA2" w14:paraId="659D671B" w14:textId="77777777" w:rsidTr="00053843">
        <w:trPr>
          <w:trHeight w:val="265"/>
        </w:trPr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0A536AEC" w14:textId="67E0BFDF" w:rsidR="00231CA2" w:rsidRDefault="00231CA2" w:rsidP="008D7D41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D399888" w14:textId="04321862" w:rsidR="00231CA2" w:rsidRDefault="00231CA2" w:rsidP="008D7D41">
            <w:pPr>
              <w:pStyle w:val="afff3"/>
            </w:pPr>
            <w:r>
              <w:rPr>
                <w:rFonts w:hint="eastAsia"/>
              </w:rPr>
              <w:t>10ms</w:t>
            </w:r>
          </w:p>
        </w:tc>
      </w:tr>
      <w:tr w:rsidR="008D7D41" w14:paraId="5999777C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63A3E755" w14:textId="77777777" w:rsidR="008D7D41" w:rsidRDefault="008D7D41" w:rsidP="008D7D41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1EE9A12" w14:textId="77777777" w:rsidR="008D7D41" w:rsidRPr="00B15499" w:rsidRDefault="008D7D41" w:rsidP="008D7D41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  <w:tr w:rsidR="008D7D41" w14:paraId="076EA8EB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F89ACCE" w14:textId="77777777" w:rsidR="008D7D41" w:rsidRDefault="008D7D41" w:rsidP="008D7D41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FB75619" w14:textId="77777777" w:rsidR="008D7D41" w:rsidRPr="00B15499" w:rsidRDefault="008D7D41" w:rsidP="008D7D41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</w:tbl>
    <w:p w14:paraId="7043F710" w14:textId="7B1F94A6" w:rsidR="00A77E9C" w:rsidRDefault="00A77E9C" w:rsidP="00A77E9C">
      <w:pPr>
        <w:pStyle w:val="3"/>
        <w:spacing w:beforeLines="100" w:before="240" w:afterLines="100" w:after="240"/>
        <w:ind w:left="567" w:hanging="567"/>
        <w:jc w:val="both"/>
      </w:pPr>
      <w:bookmarkStart w:id="25" w:name="_工作状态判断函数（函数名：WokeModeJudgment）（未完成）"/>
      <w:bookmarkStart w:id="26" w:name="_工作状态判断函数（函数名：WokeModeJudgment）"/>
      <w:bookmarkStart w:id="27" w:name="_Toc531078750"/>
      <w:bookmarkStart w:id="28" w:name="_Toc531080481"/>
      <w:bookmarkStart w:id="29" w:name="_Toc534967829"/>
      <w:bookmarkEnd w:id="25"/>
      <w:bookmarkEnd w:id="26"/>
      <w:r>
        <w:rPr>
          <w:rFonts w:hint="eastAsia"/>
        </w:rPr>
        <w:t>工作状态判断函数</w:t>
      </w:r>
      <w:bookmarkEnd w:id="27"/>
      <w:bookmarkEnd w:id="28"/>
      <w:bookmarkEnd w:id="29"/>
    </w:p>
    <w:p w14:paraId="1F51990E" w14:textId="77777777" w:rsidR="00231CA2" w:rsidRPr="00B15499" w:rsidRDefault="00231CA2" w:rsidP="00FF5E86">
      <w:pPr>
        <w:ind w:firstLine="480"/>
      </w:pPr>
      <w:r>
        <w:rPr>
          <w:rFonts w:hint="eastAsia"/>
        </w:rPr>
        <w:t>概述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2"/>
        <w:gridCol w:w="6398"/>
      </w:tblGrid>
      <w:tr w:rsidR="00231CA2" w14:paraId="6DBE2320" w14:textId="77777777" w:rsidTr="00053843"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86969A8" w14:textId="77777777" w:rsidR="00231CA2" w:rsidRDefault="00231CA2" w:rsidP="00FF5E86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F071505" w14:textId="0D983FEE" w:rsidR="00231CA2" w:rsidRPr="00B15499" w:rsidRDefault="00237355" w:rsidP="00FF5E86">
            <w:pPr>
              <w:pStyle w:val="afff3"/>
            </w:pPr>
            <w:proofErr w:type="spellStart"/>
            <w:r w:rsidRPr="00237355">
              <w:t>WokeModeJudgment</w:t>
            </w:r>
            <w:proofErr w:type="spellEnd"/>
          </w:p>
        </w:tc>
      </w:tr>
      <w:tr w:rsidR="00231CA2" w14:paraId="45954136" w14:textId="77777777" w:rsidTr="00053843">
        <w:trPr>
          <w:trHeight w:val="265"/>
        </w:trPr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32567950" w14:textId="77777777" w:rsidR="00231CA2" w:rsidRDefault="00231CA2" w:rsidP="00FF5E86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A78C11D" w14:textId="0F0A8836" w:rsidR="00231CA2" w:rsidRPr="00B15499" w:rsidRDefault="00231CA2" w:rsidP="00FF5E86">
            <w:pPr>
              <w:pStyle w:val="afff3"/>
            </w:pPr>
            <w:r>
              <w:rPr>
                <w:rFonts w:hint="eastAsia"/>
              </w:rPr>
              <w:t>判断系统工作</w:t>
            </w:r>
            <w:r w:rsidR="00237355">
              <w:rPr>
                <w:rFonts w:hint="eastAsia"/>
              </w:rPr>
              <w:t>模式</w:t>
            </w:r>
            <w:r>
              <w:rPr>
                <w:rFonts w:hint="eastAsia"/>
              </w:rPr>
              <w:t>（充电或放电）</w:t>
            </w:r>
          </w:p>
        </w:tc>
      </w:tr>
      <w:tr w:rsidR="00231CA2" w14:paraId="2673EB6E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396ABB55" w14:textId="77777777" w:rsidR="00231CA2" w:rsidRDefault="00231CA2" w:rsidP="00FF5E86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EA18B90" w14:textId="77777777" w:rsidR="00231CA2" w:rsidRPr="00B15499" w:rsidRDefault="00231CA2" w:rsidP="00FF5E86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  <w:tr w:rsidR="00231CA2" w14:paraId="270120B3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81BA5D0" w14:textId="77777777" w:rsidR="00231CA2" w:rsidRDefault="00231CA2" w:rsidP="00FF5E86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7B50802" w14:textId="731C2F50" w:rsidR="00231CA2" w:rsidRPr="00B15499" w:rsidRDefault="00237355" w:rsidP="00FF5E86">
            <w:pPr>
              <w:pStyle w:val="afff3"/>
            </w:pPr>
            <w:r>
              <w:rPr>
                <w:rFonts w:hint="eastAsia"/>
              </w:rPr>
              <w:t>工作模式（充电或放电）</w:t>
            </w:r>
          </w:p>
        </w:tc>
      </w:tr>
    </w:tbl>
    <w:p w14:paraId="7D3452DE" w14:textId="77777777" w:rsidR="00B92B7B" w:rsidRDefault="00B92B7B" w:rsidP="00231CA2">
      <w:pPr>
        <w:ind w:firstLine="480"/>
      </w:pPr>
    </w:p>
    <w:p w14:paraId="7150430C" w14:textId="7E1816EC" w:rsidR="00231CA2" w:rsidRDefault="00231CA2" w:rsidP="00231CA2">
      <w:pPr>
        <w:ind w:firstLine="480"/>
      </w:pPr>
      <w:r>
        <w:rPr>
          <w:rFonts w:hint="eastAsia"/>
        </w:rPr>
        <w:t>调用的子函数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2"/>
        <w:gridCol w:w="3589"/>
        <w:gridCol w:w="1402"/>
        <w:gridCol w:w="1417"/>
      </w:tblGrid>
      <w:tr w:rsidR="00247E0D" w14:paraId="510239FD" w14:textId="77777777" w:rsidTr="00053843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F292343" w14:textId="77777777" w:rsidR="00231CA2" w:rsidRPr="00FF5E86" w:rsidRDefault="00231CA2" w:rsidP="00FF5E86">
            <w:pPr>
              <w:pStyle w:val="afff1"/>
            </w:pPr>
            <w:r w:rsidRPr="00FF5E86">
              <w:rPr>
                <w:rFonts w:hint="eastAsia"/>
              </w:rPr>
              <w:t>调用的子函数</w:t>
            </w:r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83A9D93" w14:textId="77777777" w:rsidR="00231CA2" w:rsidRPr="00FF5E86" w:rsidRDefault="00231CA2" w:rsidP="00FF5E86">
            <w:pPr>
              <w:pStyle w:val="afff1"/>
            </w:pPr>
            <w:r w:rsidRPr="00FF5E86">
              <w:rPr>
                <w:rFonts w:hint="eastAsia"/>
              </w:rPr>
              <w:t>功能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BBC013E" w14:textId="77777777" w:rsidR="00231CA2" w:rsidRPr="00FF5E86" w:rsidRDefault="00231CA2" w:rsidP="00FF5E86">
            <w:pPr>
              <w:pStyle w:val="afff1"/>
            </w:pPr>
            <w:r w:rsidRPr="00FF5E86">
              <w:rPr>
                <w:rFonts w:hint="eastAsia"/>
              </w:rPr>
              <w:t>参数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688967E" w14:textId="77777777" w:rsidR="00231CA2" w:rsidRPr="00FF5E86" w:rsidRDefault="00231CA2" w:rsidP="00FF5E86">
            <w:pPr>
              <w:pStyle w:val="afff1"/>
            </w:pPr>
            <w:r w:rsidRPr="00FF5E86">
              <w:rPr>
                <w:rFonts w:hint="eastAsia"/>
              </w:rPr>
              <w:t>返回</w:t>
            </w:r>
          </w:p>
        </w:tc>
      </w:tr>
      <w:tr w:rsidR="00247E0D" w14:paraId="6E6FE5E2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D776D0F" w14:textId="5BAA2EE8" w:rsidR="00231CA2" w:rsidRPr="00FF5E86" w:rsidRDefault="00237355" w:rsidP="00FF5E86">
            <w:pPr>
              <w:pStyle w:val="afff3"/>
            </w:pPr>
            <w:r w:rsidRPr="00237355">
              <w:t>ADC_CC2_State</w:t>
            </w:r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99FC399" w14:textId="7186CB65" w:rsidR="00231CA2" w:rsidRPr="00FF5E86" w:rsidRDefault="00237355" w:rsidP="00FF5E86">
            <w:pPr>
              <w:pStyle w:val="afff3"/>
            </w:pPr>
            <w:r>
              <w:rPr>
                <w:rFonts w:hint="eastAsia"/>
              </w:rPr>
              <w:t>采集C</w:t>
            </w:r>
            <w:r>
              <w:t>C2</w:t>
            </w:r>
            <w:r>
              <w:rPr>
                <w:rFonts w:hint="eastAsia"/>
              </w:rPr>
              <w:t>通道数据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11F94AF" w14:textId="77777777" w:rsidR="00231CA2" w:rsidRPr="00FF5E86" w:rsidRDefault="00231CA2" w:rsidP="00FF5E8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397B7B9" w14:textId="25753813" w:rsidR="00231CA2" w:rsidRPr="00FF5E86" w:rsidRDefault="00237355" w:rsidP="00FF5E86">
            <w:pPr>
              <w:pStyle w:val="afff3"/>
            </w:pPr>
            <w:r>
              <w:rPr>
                <w:rFonts w:hint="eastAsia"/>
              </w:rPr>
              <w:t>C</w:t>
            </w:r>
            <w:r>
              <w:t>C2</w:t>
            </w:r>
            <w:r>
              <w:rPr>
                <w:rFonts w:hint="eastAsia"/>
              </w:rPr>
              <w:t>的值</w:t>
            </w:r>
          </w:p>
        </w:tc>
      </w:tr>
      <w:tr w:rsidR="00B0512E" w14:paraId="1CA741A8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D2DC3D3" w14:textId="38B9A4F4" w:rsidR="00B0512E" w:rsidRPr="00237355" w:rsidRDefault="00B0512E" w:rsidP="00FF5E86">
            <w:pPr>
              <w:pStyle w:val="afff3"/>
            </w:pPr>
            <w:proofErr w:type="spellStart"/>
            <w:r w:rsidRPr="00B0512E">
              <w:t>WorkMode_DelayTime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FBE8091" w14:textId="7738891C" w:rsidR="00B0512E" w:rsidRDefault="00B0512E" w:rsidP="00FF5E86">
            <w:pPr>
              <w:pStyle w:val="afff3"/>
            </w:pPr>
            <w:r>
              <w:rPr>
                <w:rFonts w:hint="eastAsia"/>
              </w:rPr>
              <w:t>延时函数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A5731E3" w14:textId="2803F73E" w:rsidR="00B0512E" w:rsidRPr="00FF5E86" w:rsidRDefault="00B0512E" w:rsidP="00FF5E86">
            <w:pPr>
              <w:pStyle w:val="afff3"/>
            </w:pPr>
            <w:r>
              <w:rPr>
                <w:rFonts w:hint="eastAsia"/>
              </w:rPr>
              <w:t>延长时间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E21AAED" w14:textId="526FE855" w:rsidR="00B0512E" w:rsidRDefault="00B0512E" w:rsidP="00FF5E8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02CD35DD" w14:textId="77777777" w:rsidR="00A77E9C" w:rsidRPr="00DC4770" w:rsidRDefault="00A77E9C" w:rsidP="00A77E9C">
      <w:pPr>
        <w:tabs>
          <w:tab w:val="left" w:pos="1514"/>
        </w:tabs>
        <w:ind w:firstLine="480"/>
        <w:sectPr w:rsidR="00A77E9C" w:rsidRPr="00DC4770" w:rsidSect="00CA62D1">
          <w:headerReference w:type="first" r:id="rId23"/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  <w:r>
        <w:tab/>
      </w:r>
    </w:p>
    <w:p w14:paraId="1598165C" w14:textId="7ADC6FB7" w:rsidR="00A77E9C" w:rsidRDefault="00A77E9C" w:rsidP="00A77E9C">
      <w:pPr>
        <w:pStyle w:val="3"/>
        <w:spacing w:beforeLines="100" w:before="240" w:afterLines="100" w:after="240"/>
        <w:ind w:left="567" w:hanging="567"/>
        <w:jc w:val="both"/>
      </w:pPr>
      <w:bookmarkStart w:id="30" w:name="_系统初始化函数（函数名：System_init）（未完成）"/>
      <w:bookmarkStart w:id="31" w:name="_Toc531078751"/>
      <w:bookmarkStart w:id="32" w:name="_Toc531080482"/>
      <w:bookmarkStart w:id="33" w:name="_Toc534967830"/>
      <w:bookmarkEnd w:id="30"/>
      <w:r>
        <w:rPr>
          <w:rFonts w:hint="eastAsia"/>
        </w:rPr>
        <w:lastRenderedPageBreak/>
        <w:t>系统初始化函数</w:t>
      </w:r>
      <w:bookmarkEnd w:id="31"/>
      <w:bookmarkEnd w:id="32"/>
      <w:bookmarkEnd w:id="33"/>
    </w:p>
    <w:p w14:paraId="61D7162A" w14:textId="77777777" w:rsidR="003E23E4" w:rsidRPr="00B15499" w:rsidRDefault="003E23E4" w:rsidP="003E23E4">
      <w:pPr>
        <w:ind w:firstLine="480"/>
      </w:pPr>
      <w:r>
        <w:rPr>
          <w:rFonts w:hint="eastAsia"/>
        </w:rPr>
        <w:t>概述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2"/>
        <w:gridCol w:w="6398"/>
      </w:tblGrid>
      <w:tr w:rsidR="003E23E4" w14:paraId="5F59D89A" w14:textId="77777777" w:rsidTr="00053843"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37A30BD" w14:textId="77777777" w:rsidR="003E23E4" w:rsidRDefault="003E23E4" w:rsidP="00A12DAB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1AC7037" w14:textId="3E850796" w:rsidR="003E23E4" w:rsidRPr="00B15499" w:rsidRDefault="003B4DF5" w:rsidP="00A12DAB">
            <w:pPr>
              <w:pStyle w:val="afff3"/>
            </w:pPr>
            <w:proofErr w:type="spellStart"/>
            <w:r w:rsidRPr="003B4DF5">
              <w:t>Init_Sys</w:t>
            </w:r>
            <w:proofErr w:type="spellEnd"/>
          </w:p>
        </w:tc>
      </w:tr>
      <w:tr w:rsidR="003E23E4" w14:paraId="43E6601F" w14:textId="77777777" w:rsidTr="00053843">
        <w:trPr>
          <w:trHeight w:val="265"/>
        </w:trPr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14D777FF" w14:textId="77777777" w:rsidR="003E23E4" w:rsidRDefault="003E23E4" w:rsidP="00A12DAB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9232244" w14:textId="3A27AC82" w:rsidR="003E23E4" w:rsidRPr="00B15499" w:rsidRDefault="001050DF" w:rsidP="00A12DAB">
            <w:pPr>
              <w:pStyle w:val="afff3"/>
            </w:pPr>
            <w:r>
              <w:rPr>
                <w:rFonts w:hint="eastAsia"/>
              </w:rPr>
              <w:t>系统</w:t>
            </w:r>
            <w:r w:rsidR="003E23E4">
              <w:rPr>
                <w:rFonts w:hint="eastAsia"/>
              </w:rPr>
              <w:t>初始化</w:t>
            </w:r>
            <w:r>
              <w:rPr>
                <w:rFonts w:hint="eastAsia"/>
              </w:rPr>
              <w:t>（初始化物理层、初始化数据）</w:t>
            </w:r>
          </w:p>
        </w:tc>
      </w:tr>
      <w:tr w:rsidR="003E23E4" w14:paraId="48344E80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780261CC" w14:textId="77777777" w:rsidR="003E23E4" w:rsidRDefault="003E23E4" w:rsidP="00A12DAB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E6EB577" w14:textId="77777777" w:rsidR="003E23E4" w:rsidRPr="00B15499" w:rsidRDefault="003E23E4" w:rsidP="00A12DAB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  <w:tr w:rsidR="003E23E4" w14:paraId="280B211D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9B46E27" w14:textId="77777777" w:rsidR="003E23E4" w:rsidRDefault="003E23E4" w:rsidP="00A12DAB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9F285FE" w14:textId="77777777" w:rsidR="003E23E4" w:rsidRPr="00B15499" w:rsidRDefault="003E23E4" w:rsidP="00A12DAB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</w:tbl>
    <w:p w14:paraId="66805D61" w14:textId="77777777" w:rsidR="00B92B7B" w:rsidRDefault="00B92B7B" w:rsidP="003E23E4">
      <w:pPr>
        <w:ind w:firstLine="480"/>
      </w:pPr>
    </w:p>
    <w:p w14:paraId="4E022615" w14:textId="77F0A895" w:rsidR="003E23E4" w:rsidRDefault="003E23E4" w:rsidP="003E23E4">
      <w:pPr>
        <w:ind w:firstLine="480"/>
      </w:pPr>
      <w:r>
        <w:rPr>
          <w:rFonts w:hint="eastAsia"/>
        </w:rPr>
        <w:t>调用的子函数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2"/>
        <w:gridCol w:w="3589"/>
        <w:gridCol w:w="1402"/>
        <w:gridCol w:w="1417"/>
      </w:tblGrid>
      <w:tr w:rsidR="00247E0D" w14:paraId="31E3F3FB" w14:textId="77777777" w:rsidTr="00053843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37BD795" w14:textId="77777777" w:rsidR="003E23E4" w:rsidRPr="00FF5E86" w:rsidRDefault="003E23E4" w:rsidP="00A12DAB">
            <w:pPr>
              <w:pStyle w:val="afff1"/>
            </w:pPr>
            <w:r w:rsidRPr="00FF5E86">
              <w:rPr>
                <w:rFonts w:hint="eastAsia"/>
              </w:rPr>
              <w:t>调用的子函数</w:t>
            </w:r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10A54D0" w14:textId="77777777" w:rsidR="003E23E4" w:rsidRPr="00FF5E86" w:rsidRDefault="003E23E4" w:rsidP="00A12DAB">
            <w:pPr>
              <w:pStyle w:val="afff1"/>
            </w:pPr>
            <w:r w:rsidRPr="00FF5E86">
              <w:rPr>
                <w:rFonts w:hint="eastAsia"/>
              </w:rPr>
              <w:t>功能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4644F56" w14:textId="77777777" w:rsidR="003E23E4" w:rsidRPr="00FF5E86" w:rsidRDefault="003E23E4" w:rsidP="00A12DAB">
            <w:pPr>
              <w:pStyle w:val="afff1"/>
            </w:pPr>
            <w:r w:rsidRPr="00FF5E86">
              <w:rPr>
                <w:rFonts w:hint="eastAsia"/>
              </w:rPr>
              <w:t>参数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7444A52" w14:textId="77777777" w:rsidR="003E23E4" w:rsidRPr="00FF5E86" w:rsidRDefault="003E23E4" w:rsidP="00A12DAB">
            <w:pPr>
              <w:pStyle w:val="afff1"/>
            </w:pPr>
            <w:r w:rsidRPr="00FF5E86">
              <w:rPr>
                <w:rFonts w:hint="eastAsia"/>
              </w:rPr>
              <w:t>返回</w:t>
            </w:r>
          </w:p>
        </w:tc>
      </w:tr>
      <w:tr w:rsidR="003D6056" w14:paraId="30D043AC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5EF2148" w14:textId="1706DE15" w:rsidR="003D6056" w:rsidRPr="003E23E4" w:rsidRDefault="003D6056" w:rsidP="003D6056">
            <w:pPr>
              <w:pStyle w:val="afff3"/>
            </w:pPr>
            <w:proofErr w:type="spellStart"/>
            <w:r w:rsidRPr="001050DF">
              <w:t>DisableInterrupts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1DCC4F5" w14:textId="2F800D13" w:rsidR="003D6056" w:rsidRDefault="003D6056" w:rsidP="003D6056">
            <w:pPr>
              <w:pStyle w:val="afff3"/>
            </w:pPr>
            <w:r>
              <w:rPr>
                <w:rFonts w:hint="eastAsia"/>
              </w:rPr>
              <w:t>禁止中断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D7CEA4F" w14:textId="6B22B69B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C35A38D" w14:textId="2DC44FD2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18A997FF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113A3A2" w14:textId="2E446004" w:rsidR="003D6056" w:rsidRPr="00FF5E86" w:rsidRDefault="003D6056" w:rsidP="003D6056">
            <w:pPr>
              <w:pStyle w:val="afff3"/>
            </w:pPr>
            <w:proofErr w:type="spellStart"/>
            <w:r w:rsidRPr="003E23E4">
              <w:t>memset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979336D" w14:textId="322E1F5F" w:rsidR="003D6056" w:rsidRPr="00FF5E86" w:rsidRDefault="003D6056" w:rsidP="003D6056">
            <w:pPr>
              <w:pStyle w:val="afff3"/>
            </w:pPr>
            <w:r>
              <w:rPr>
                <w:rFonts w:hint="eastAsia"/>
              </w:rPr>
              <w:t>数据清空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9B6B190" w14:textId="0E03BB39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0C6E0C3" w14:textId="61410721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1CEE150D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4D175D2" w14:textId="28E0DE62" w:rsidR="003D6056" w:rsidRPr="003E23E4" w:rsidRDefault="003D6056" w:rsidP="003D6056">
            <w:pPr>
              <w:pStyle w:val="afff3"/>
            </w:pPr>
            <w:r w:rsidRPr="001050DF">
              <w:t>DS3231SN_INIT</w:t>
            </w:r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2A1E8DD" w14:textId="01306D85" w:rsidR="003D6056" w:rsidRDefault="003D6056" w:rsidP="003D6056">
            <w:pPr>
              <w:pStyle w:val="afff3"/>
            </w:pPr>
            <w:r>
              <w:rPr>
                <w:rFonts w:hint="eastAsia"/>
              </w:rPr>
              <w:t>初始化时钟（若重置时钟使能）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86F0529" w14:textId="71277155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625A313" w14:textId="1133C24B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2045E6DF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D38CE8E" w14:textId="1A7450C9" w:rsidR="003D6056" w:rsidRPr="00FF5E86" w:rsidRDefault="003D6056" w:rsidP="003D6056">
            <w:pPr>
              <w:pStyle w:val="afff3"/>
            </w:pPr>
            <w:proofErr w:type="spellStart"/>
            <w:r w:rsidRPr="001050DF">
              <w:t>Physic_Init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758EAE9" w14:textId="1C9A3A50" w:rsidR="003D6056" w:rsidRPr="00FF5E86" w:rsidRDefault="003D6056" w:rsidP="003D6056">
            <w:pPr>
              <w:pStyle w:val="afff3"/>
            </w:pPr>
            <w:r>
              <w:rPr>
                <w:rFonts w:hint="eastAsia"/>
              </w:rPr>
              <w:t>物理层初始化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938D7DE" w14:textId="77777777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4BE36B7" w14:textId="77777777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0DCE1574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64172C4" w14:textId="51A1F5FD" w:rsidR="003D6056" w:rsidRPr="00FF5E86" w:rsidRDefault="003D6056" w:rsidP="003D6056">
            <w:pPr>
              <w:pStyle w:val="afff3"/>
            </w:pPr>
            <w:proofErr w:type="spellStart"/>
            <w:r w:rsidRPr="001050DF">
              <w:t>Time_Init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7DCA405" w14:textId="5192A812" w:rsidR="003D6056" w:rsidRDefault="003D6056" w:rsidP="003D6056">
            <w:pPr>
              <w:pStyle w:val="afff3"/>
            </w:pPr>
            <w:r>
              <w:rPr>
                <w:rFonts w:hint="eastAsia"/>
              </w:rPr>
              <w:t>获取系统时间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68D0CFC" w14:textId="5CF95A49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C381016" w14:textId="0583CA72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54995962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45ABC44" w14:textId="0EFA2175" w:rsidR="003D6056" w:rsidRPr="00FF5E86" w:rsidRDefault="003D6056" w:rsidP="003D6056">
            <w:pPr>
              <w:pStyle w:val="afff3"/>
            </w:pPr>
            <w:proofErr w:type="spellStart"/>
            <w:r w:rsidRPr="001050DF">
              <w:t>Init_TaskDataProcess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7F5586B" w14:textId="13EEE636" w:rsidR="003D6056" w:rsidRDefault="003D6056" w:rsidP="003D6056">
            <w:pPr>
              <w:pStyle w:val="afff3"/>
            </w:pPr>
            <w:r>
              <w:rPr>
                <w:rFonts w:hint="eastAsia"/>
              </w:rPr>
              <w:t>初始化数据处理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A4DC0EF" w14:textId="65098858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3EF7647" w14:textId="2BFA396D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61F7321E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EB89CBE" w14:textId="245559D3" w:rsidR="003D6056" w:rsidRPr="00FF5E86" w:rsidRDefault="003D6056" w:rsidP="003D6056">
            <w:pPr>
              <w:pStyle w:val="afff3"/>
            </w:pPr>
            <w:proofErr w:type="spellStart"/>
            <w:r w:rsidRPr="001050DF">
              <w:t>Init_TaskCurrLimit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B61EEAE" w14:textId="16D1DBB6" w:rsidR="003D6056" w:rsidRDefault="003D6056" w:rsidP="003D6056">
            <w:pPr>
              <w:pStyle w:val="afff3"/>
            </w:pPr>
            <w:r>
              <w:rPr>
                <w:rFonts w:hint="eastAsia"/>
              </w:rPr>
              <w:t>初始化电流限制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70E51E4" w14:textId="39C09267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B687903" w14:textId="3979E569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325147EF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879E444" w14:textId="338866E1" w:rsidR="003D6056" w:rsidRPr="00FF5E86" w:rsidRDefault="003D6056" w:rsidP="003D6056">
            <w:pPr>
              <w:pStyle w:val="afff3"/>
            </w:pPr>
            <w:proofErr w:type="spellStart"/>
            <w:r w:rsidRPr="001050DF">
              <w:t>Init_TaskFltLevJudg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736F493" w14:textId="31D7A9FA" w:rsidR="003D6056" w:rsidRDefault="003D6056" w:rsidP="003D6056">
            <w:pPr>
              <w:pStyle w:val="afff3"/>
            </w:pPr>
            <w:r>
              <w:rPr>
                <w:rFonts w:hint="eastAsia"/>
              </w:rPr>
              <w:t>初始化故障等级判断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2516626" w14:textId="2BBD4B9E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7C882DF" w14:textId="1462CCAE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3278F572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B7DC751" w14:textId="04AD2595" w:rsidR="003D6056" w:rsidRPr="00FF5E86" w:rsidRDefault="003D6056" w:rsidP="003D6056">
            <w:pPr>
              <w:pStyle w:val="afff3"/>
            </w:pPr>
            <w:proofErr w:type="spellStart"/>
            <w:r w:rsidRPr="001050DF">
              <w:t>Init_UpMonitor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3542AE5" w14:textId="75EA8BFB" w:rsidR="003D6056" w:rsidRDefault="003D6056" w:rsidP="003D6056">
            <w:pPr>
              <w:pStyle w:val="afff3"/>
            </w:pPr>
            <w:proofErr w:type="gramStart"/>
            <w:r>
              <w:rPr>
                <w:rFonts w:hint="eastAsia"/>
              </w:rPr>
              <w:t>始化与</w:t>
            </w:r>
            <w:proofErr w:type="gramEnd"/>
            <w:r>
              <w:rPr>
                <w:rFonts w:hint="eastAsia"/>
              </w:rPr>
              <w:t>上位机通信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EFE5D13" w14:textId="180AA9D8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F455920" w14:textId="2D52F964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4879D3E7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C64046D" w14:textId="27F1BEAD" w:rsidR="003D6056" w:rsidRPr="00FF5E86" w:rsidRDefault="003D6056" w:rsidP="003D6056">
            <w:pPr>
              <w:pStyle w:val="afff3"/>
            </w:pPr>
            <w:proofErr w:type="spellStart"/>
            <w:r w:rsidRPr="001050DF">
              <w:t>Get_EEprom_Value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40A9460" w14:textId="01B86F95" w:rsidR="003D6056" w:rsidRDefault="003D6056" w:rsidP="003D6056">
            <w:pPr>
              <w:pStyle w:val="afff3"/>
            </w:pPr>
            <w:r>
              <w:rPr>
                <w:rFonts w:hint="eastAsia"/>
              </w:rPr>
              <w:t>读取E</w:t>
            </w:r>
            <w:r>
              <w:t>EPROM</w:t>
            </w:r>
            <w:r>
              <w:rPr>
                <w:rFonts w:hint="eastAsia"/>
              </w:rPr>
              <w:t>数据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4EB0B5A" w14:textId="6C2274D8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81F6BDD" w14:textId="6336446C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672323E5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32F1D2A" w14:textId="6E934A02" w:rsidR="003D6056" w:rsidRPr="00FF5E86" w:rsidRDefault="003D6056" w:rsidP="003D6056">
            <w:pPr>
              <w:pStyle w:val="afff3"/>
            </w:pPr>
            <w:proofErr w:type="spellStart"/>
            <w:r w:rsidRPr="001050DF">
              <w:t>Task_Init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17EB359" w14:textId="1012FE45" w:rsidR="003D6056" w:rsidRDefault="003D6056" w:rsidP="003D6056">
            <w:pPr>
              <w:pStyle w:val="afff3"/>
            </w:pPr>
            <w:r>
              <w:rPr>
                <w:rFonts w:hint="eastAsia"/>
              </w:rPr>
              <w:t>创建任务并初始化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4B2FDB3" w14:textId="00E97736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1BBA7DA" w14:textId="33EBCDEF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  <w:tr w:rsidR="003D6056" w14:paraId="56C9E2CB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8C39B59" w14:textId="3B52BDCE" w:rsidR="003D6056" w:rsidRPr="00FF5E86" w:rsidRDefault="003D6056" w:rsidP="003D6056">
            <w:pPr>
              <w:pStyle w:val="afff3"/>
            </w:pPr>
            <w:proofErr w:type="spellStart"/>
            <w:r w:rsidRPr="001050DF">
              <w:t>EnableInterrupts</w:t>
            </w:r>
            <w:proofErr w:type="spellEnd"/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32B7D72" w14:textId="53BF8E11" w:rsidR="003D6056" w:rsidRDefault="003D6056" w:rsidP="003D6056">
            <w:pPr>
              <w:pStyle w:val="afff3"/>
            </w:pPr>
            <w:r>
              <w:rPr>
                <w:rFonts w:hint="eastAsia"/>
              </w:rPr>
              <w:t>使能中断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6786FA2" w14:textId="178F0619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55F5EF0" w14:textId="78481679" w:rsidR="003D6056" w:rsidRPr="00FF5E86" w:rsidRDefault="003D6056" w:rsidP="003D6056">
            <w:pPr>
              <w:pStyle w:val="afff3"/>
            </w:pPr>
            <w:r w:rsidRPr="00FF5E86">
              <w:rPr>
                <w:rFonts w:hint="eastAsia"/>
              </w:rPr>
              <w:t>无</w:t>
            </w:r>
          </w:p>
        </w:tc>
      </w:tr>
    </w:tbl>
    <w:p w14:paraId="74B947E6" w14:textId="77777777" w:rsidR="003D6056" w:rsidRPr="00B92B7B" w:rsidRDefault="003D6056" w:rsidP="00B92B7B">
      <w:pPr>
        <w:pStyle w:val="afffa"/>
        <w:ind w:firstLine="420"/>
      </w:pPr>
      <w:bookmarkStart w:id="34" w:name="_任务轮询函数（函数名：Task_Handle）"/>
      <w:bookmarkStart w:id="35" w:name="_Toc531078752"/>
      <w:bookmarkStart w:id="36" w:name="_Toc531080483"/>
      <w:bookmarkEnd w:id="34"/>
      <w:r w:rsidRPr="00B92B7B">
        <w:rPr>
          <w:rFonts w:hint="eastAsia"/>
        </w:rPr>
        <w:t>备注：</w:t>
      </w:r>
    </w:p>
    <w:p w14:paraId="0FBE6AC7" w14:textId="75FC4B9F" w:rsidR="003D6056" w:rsidRPr="00B92B7B" w:rsidRDefault="003D6056" w:rsidP="00B92B7B">
      <w:pPr>
        <w:pStyle w:val="afffa"/>
        <w:numPr>
          <w:ilvl w:val="0"/>
          <w:numId w:val="20"/>
        </w:numPr>
        <w:ind w:firstLineChars="0"/>
      </w:pPr>
      <w:r w:rsidRPr="00B92B7B">
        <w:rPr>
          <w:rFonts w:hint="eastAsia"/>
        </w:rPr>
        <w:t>在物理层初始化(</w:t>
      </w:r>
      <w:proofErr w:type="spellStart"/>
      <w:r w:rsidRPr="00B92B7B">
        <w:t>Physic_Init</w:t>
      </w:r>
      <w:proofErr w:type="spellEnd"/>
      <w:r w:rsidRPr="00B92B7B">
        <w:t>)</w:t>
      </w:r>
      <w:r w:rsidRPr="00B92B7B">
        <w:rPr>
          <w:rFonts w:hint="eastAsia"/>
        </w:rPr>
        <w:t>中，每个模块初始化均未直接调用物理层中的初始化函数，而是将物理层的初始化函数向上层包裹中应用；每个模块的初始化均有返回值，返回值为该模块的初始化状态(0:成功；1</w:t>
      </w:r>
      <w:r w:rsidRPr="00B92B7B">
        <w:t>:</w:t>
      </w:r>
      <w:r w:rsidRPr="00B92B7B">
        <w:rPr>
          <w:rFonts w:hint="eastAsia"/>
        </w:rPr>
        <w:t>失败</w:t>
      </w:r>
      <w:r w:rsidRPr="00B92B7B">
        <w:t>)</w:t>
      </w:r>
      <w:r w:rsidRPr="00B92B7B">
        <w:rPr>
          <w:rFonts w:hint="eastAsia"/>
        </w:rPr>
        <w:t>。</w:t>
      </w:r>
    </w:p>
    <w:p w14:paraId="6AEE00C1" w14:textId="095182AD" w:rsidR="003D6056" w:rsidRPr="00B92B7B" w:rsidRDefault="003D6056" w:rsidP="00B92B7B">
      <w:pPr>
        <w:pStyle w:val="afffa"/>
        <w:numPr>
          <w:ilvl w:val="0"/>
          <w:numId w:val="20"/>
        </w:numPr>
        <w:ind w:firstLineChars="0"/>
      </w:pPr>
      <w:r w:rsidRPr="00B92B7B">
        <w:rPr>
          <w:rFonts w:hint="eastAsia"/>
        </w:rPr>
        <w:t>应用层初始化时，</w:t>
      </w:r>
      <w:r w:rsidR="00883E7D" w:rsidRPr="00B92B7B">
        <w:rPr>
          <w:rFonts w:hint="eastAsia"/>
        </w:rPr>
        <w:t>对该应用功能进行初始化的同时，将对应应用功能中的数据清零（S</w:t>
      </w:r>
      <w:r w:rsidR="00883E7D" w:rsidRPr="00B92B7B">
        <w:t>OC</w:t>
      </w:r>
      <w:r w:rsidR="00883E7D" w:rsidRPr="00B92B7B">
        <w:rPr>
          <w:rFonts w:hint="eastAsia"/>
        </w:rPr>
        <w:t>、E</w:t>
      </w:r>
      <w:r w:rsidR="00883E7D" w:rsidRPr="00B92B7B">
        <w:t>EPROM</w:t>
      </w:r>
      <w:r w:rsidR="00883E7D" w:rsidRPr="00B92B7B">
        <w:rPr>
          <w:rFonts w:hint="eastAsia"/>
        </w:rPr>
        <w:t>等需要经常存储的数据无需初始化）。</w:t>
      </w:r>
    </w:p>
    <w:p w14:paraId="736B632C" w14:textId="171312F0" w:rsidR="00A77E9C" w:rsidRDefault="003D6056" w:rsidP="00A77E9C">
      <w:pPr>
        <w:pStyle w:val="3"/>
        <w:spacing w:beforeLines="100" w:before="240" w:afterLines="100" w:after="240"/>
        <w:ind w:left="567" w:hanging="567"/>
        <w:jc w:val="both"/>
      </w:pPr>
      <w:bookmarkStart w:id="37" w:name="_Toc534967831"/>
      <w:r>
        <w:rPr>
          <w:rFonts w:hint="eastAsia"/>
        </w:rPr>
        <w:t>任务轮询函数</w:t>
      </w:r>
      <w:bookmarkEnd w:id="35"/>
      <w:bookmarkEnd w:id="36"/>
      <w:bookmarkEnd w:id="37"/>
    </w:p>
    <w:p w14:paraId="7DDDAC25" w14:textId="77777777" w:rsidR="00F13A2D" w:rsidRPr="00B15499" w:rsidRDefault="00F13A2D" w:rsidP="00F13A2D">
      <w:pPr>
        <w:ind w:firstLine="480"/>
      </w:pPr>
      <w:r>
        <w:rPr>
          <w:rFonts w:hint="eastAsia"/>
        </w:rPr>
        <w:t>概述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2"/>
        <w:gridCol w:w="6398"/>
      </w:tblGrid>
      <w:tr w:rsidR="00F13A2D" w14:paraId="686F9864" w14:textId="77777777" w:rsidTr="00053843"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3C21F9C8" w14:textId="77777777" w:rsidR="00F13A2D" w:rsidRDefault="00F13A2D" w:rsidP="00A12DAB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E784EAF" w14:textId="0A9003F9" w:rsidR="00F13A2D" w:rsidRPr="00B15499" w:rsidRDefault="00F13A2D" w:rsidP="00A12DAB">
            <w:pPr>
              <w:pStyle w:val="afff3"/>
            </w:pPr>
            <w:r w:rsidRPr="006212A6">
              <w:t>Task_Handle</w:t>
            </w:r>
          </w:p>
        </w:tc>
      </w:tr>
      <w:tr w:rsidR="00F13A2D" w14:paraId="35885D96" w14:textId="77777777" w:rsidTr="00053843">
        <w:trPr>
          <w:trHeight w:val="265"/>
        </w:trPr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1C36283F" w14:textId="77777777" w:rsidR="00F13A2D" w:rsidRDefault="00F13A2D" w:rsidP="00A12DAB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4B2AC49" w14:textId="293F765B" w:rsidR="00F13A2D" w:rsidRPr="00B15499" w:rsidRDefault="00645C5D" w:rsidP="00A12DAB">
            <w:pPr>
              <w:pStyle w:val="afff3"/>
            </w:pPr>
            <w:r>
              <w:rPr>
                <w:rFonts w:hint="eastAsia"/>
              </w:rPr>
              <w:t>当任务</w:t>
            </w:r>
            <w:r w:rsidR="00883E7D">
              <w:rPr>
                <w:rFonts w:hint="eastAsia"/>
              </w:rPr>
              <w:t>到达</w:t>
            </w:r>
            <w:r>
              <w:rPr>
                <w:rFonts w:hint="eastAsia"/>
              </w:rPr>
              <w:t>执行时间时，执行任务</w:t>
            </w:r>
          </w:p>
        </w:tc>
      </w:tr>
      <w:tr w:rsidR="00F13A2D" w14:paraId="250B9A42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4B7B2101" w14:textId="77777777" w:rsidR="00F13A2D" w:rsidRDefault="00F13A2D" w:rsidP="00A12DAB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DADF137" w14:textId="77777777" w:rsidR="00F13A2D" w:rsidRPr="00B15499" w:rsidRDefault="00F13A2D" w:rsidP="00A12DAB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  <w:tr w:rsidR="00F13A2D" w14:paraId="0839571E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9299032" w14:textId="77777777" w:rsidR="00F13A2D" w:rsidRDefault="00F13A2D" w:rsidP="00A12DAB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A8DAD2C" w14:textId="77777777" w:rsidR="00F13A2D" w:rsidRPr="00B15499" w:rsidRDefault="00F13A2D" w:rsidP="00A12DAB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</w:tbl>
    <w:p w14:paraId="5E9803CA" w14:textId="1EFB15AE" w:rsidR="00A77E9C" w:rsidRDefault="00883E7D" w:rsidP="00A77E9C">
      <w:pPr>
        <w:pStyle w:val="3"/>
        <w:spacing w:beforeLines="100" w:before="240" w:afterLines="100" w:after="240"/>
        <w:ind w:left="567" w:hanging="567"/>
        <w:jc w:val="both"/>
      </w:pPr>
      <w:bookmarkStart w:id="38" w:name="_任务时间函数（函数名：Task_Roll）"/>
      <w:bookmarkStart w:id="39" w:name="_多任务创建函数（函数名：Create_task）"/>
      <w:bookmarkStart w:id="40" w:name="_多任务创建函数（函数名：Create_task）（未完成）"/>
      <w:bookmarkStart w:id="41" w:name="_Toc534967832"/>
      <w:bookmarkEnd w:id="38"/>
      <w:bookmarkEnd w:id="39"/>
      <w:bookmarkEnd w:id="40"/>
      <w:r>
        <w:rPr>
          <w:rFonts w:hint="eastAsia"/>
        </w:rPr>
        <w:lastRenderedPageBreak/>
        <w:t>任务初始化函数</w:t>
      </w:r>
      <w:bookmarkEnd w:id="41"/>
    </w:p>
    <w:p w14:paraId="08796D43" w14:textId="7CEA766F" w:rsidR="00B15499" w:rsidRPr="00B15499" w:rsidRDefault="00B15499" w:rsidP="00B15499">
      <w:pPr>
        <w:ind w:firstLine="480"/>
      </w:pPr>
      <w:r>
        <w:rPr>
          <w:rFonts w:hint="eastAsia"/>
        </w:rPr>
        <w:t>概述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2"/>
        <w:gridCol w:w="6398"/>
      </w:tblGrid>
      <w:tr w:rsidR="00E71570" w14:paraId="107B0D9A" w14:textId="77777777" w:rsidTr="00053843"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55FB1F7" w14:textId="77777777" w:rsidR="00E71570" w:rsidRDefault="00E71570" w:rsidP="008D7D41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33B2EB2" w14:textId="6B422E4D" w:rsidR="00E71570" w:rsidRPr="00B15499" w:rsidRDefault="00883E7D" w:rsidP="00B15499">
            <w:pPr>
              <w:pStyle w:val="afff3"/>
            </w:pPr>
            <w:proofErr w:type="spellStart"/>
            <w:r w:rsidRPr="00883E7D">
              <w:t>Task_Init</w:t>
            </w:r>
            <w:proofErr w:type="spellEnd"/>
          </w:p>
        </w:tc>
      </w:tr>
      <w:tr w:rsidR="00E71570" w14:paraId="4D038B7C" w14:textId="77777777" w:rsidTr="00053843">
        <w:trPr>
          <w:trHeight w:val="265"/>
        </w:trPr>
        <w:tc>
          <w:tcPr>
            <w:tcW w:w="278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5BC5837E" w14:textId="77777777" w:rsidR="00E71570" w:rsidRDefault="00E71570" w:rsidP="008D7D41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398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352729B" w14:textId="30D100BC" w:rsidR="00E71570" w:rsidRPr="00B15499" w:rsidRDefault="00E71570" w:rsidP="00B15499">
            <w:pPr>
              <w:pStyle w:val="afff3"/>
            </w:pPr>
            <w:r w:rsidRPr="00B15499">
              <w:t>创建多个任务</w:t>
            </w:r>
            <w:r w:rsidR="00883E7D">
              <w:rPr>
                <w:rFonts w:hint="eastAsia"/>
              </w:rPr>
              <w:t>并初始化</w:t>
            </w:r>
            <w:r w:rsidRPr="00B15499">
              <w:t>的函数</w:t>
            </w:r>
          </w:p>
        </w:tc>
      </w:tr>
      <w:tr w:rsidR="00E71570" w14:paraId="4A61A961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6B85558D" w14:textId="77777777" w:rsidR="00E71570" w:rsidRDefault="00E71570" w:rsidP="008D7D41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52FEB45" w14:textId="77777777" w:rsidR="00E71570" w:rsidRPr="00B15499" w:rsidRDefault="00E71570" w:rsidP="00B15499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  <w:tr w:rsidR="00E71570" w14:paraId="4E5B39F6" w14:textId="77777777" w:rsidTr="00053843">
        <w:tc>
          <w:tcPr>
            <w:tcW w:w="2782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FABDD0F" w14:textId="77777777" w:rsidR="00E71570" w:rsidRDefault="00E71570" w:rsidP="008D7D41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398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F4C54BB" w14:textId="77777777" w:rsidR="00E71570" w:rsidRPr="00B15499" w:rsidRDefault="00E71570" w:rsidP="00B15499">
            <w:pPr>
              <w:pStyle w:val="afff3"/>
            </w:pPr>
            <w:r w:rsidRPr="00B15499">
              <w:rPr>
                <w:rFonts w:hint="eastAsia"/>
              </w:rPr>
              <w:t>无</w:t>
            </w:r>
          </w:p>
        </w:tc>
      </w:tr>
    </w:tbl>
    <w:p w14:paraId="5EF83B4B" w14:textId="77777777" w:rsidR="00B92B7B" w:rsidRDefault="00B92B7B" w:rsidP="00B15499">
      <w:pPr>
        <w:ind w:firstLine="480"/>
      </w:pPr>
    </w:p>
    <w:p w14:paraId="7A951944" w14:textId="352B736F" w:rsidR="001824C5" w:rsidRDefault="001824C5" w:rsidP="00B15499">
      <w:pPr>
        <w:ind w:firstLine="480"/>
      </w:pPr>
      <w:r>
        <w:rPr>
          <w:rFonts w:hint="eastAsia"/>
        </w:rPr>
        <w:t>调用的子函数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2"/>
        <w:gridCol w:w="3589"/>
        <w:gridCol w:w="1402"/>
        <w:gridCol w:w="1417"/>
      </w:tblGrid>
      <w:tr w:rsidR="00247E0D" w14:paraId="16C5A747" w14:textId="77777777" w:rsidTr="00053843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4F7509F" w14:textId="77777777" w:rsidR="001824C5" w:rsidRDefault="001824C5" w:rsidP="008D7D41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EDCB49C" w14:textId="77777777" w:rsidR="001824C5" w:rsidRDefault="001824C5" w:rsidP="008D7D41">
            <w:pPr>
              <w:pStyle w:val="afff1"/>
            </w:pPr>
            <w:r w:rsidRPr="00247E0D">
              <w:rPr>
                <w:rFonts w:hint="eastAsia"/>
                <w:szCs w:val="24"/>
              </w:rPr>
              <w:t>功能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4099E23" w14:textId="77777777" w:rsidR="001824C5" w:rsidRDefault="001824C5" w:rsidP="008D7D41">
            <w:pPr>
              <w:pStyle w:val="afff1"/>
            </w:pPr>
            <w:r w:rsidRPr="00247E0D">
              <w:rPr>
                <w:rFonts w:hint="eastAsia"/>
                <w:szCs w:val="24"/>
              </w:rPr>
              <w:t>参数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00479E9" w14:textId="77777777" w:rsidR="001824C5" w:rsidRDefault="001824C5" w:rsidP="008D7D41">
            <w:pPr>
              <w:pStyle w:val="afff1"/>
            </w:pPr>
            <w:r w:rsidRPr="00247E0D">
              <w:rPr>
                <w:rFonts w:hint="eastAsia"/>
                <w:szCs w:val="24"/>
              </w:rPr>
              <w:t>返回</w:t>
            </w:r>
          </w:p>
        </w:tc>
      </w:tr>
      <w:tr w:rsidR="00247E0D" w14:paraId="7BD63A88" w14:textId="77777777" w:rsidTr="00247E0D">
        <w:tc>
          <w:tcPr>
            <w:tcW w:w="277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7AF1B25" w14:textId="286D586B" w:rsidR="001824C5" w:rsidRDefault="001824C5" w:rsidP="008D7D41">
            <w:pPr>
              <w:pStyle w:val="afff3"/>
            </w:pPr>
            <w:r w:rsidRPr="001824C5">
              <w:t>CreateTask</w:t>
            </w:r>
          </w:p>
        </w:tc>
        <w:tc>
          <w:tcPr>
            <w:tcW w:w="358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3B137CD" w14:textId="259B805E" w:rsidR="001824C5" w:rsidRDefault="001824C5" w:rsidP="008D7D41">
            <w:pPr>
              <w:pStyle w:val="afff3"/>
            </w:pPr>
            <w:r>
              <w:rPr>
                <w:rFonts w:hint="eastAsia"/>
              </w:rPr>
              <w:t>任务创建结构体</w:t>
            </w:r>
          </w:p>
        </w:tc>
        <w:tc>
          <w:tcPr>
            <w:tcW w:w="14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0B699C0" w14:textId="77777777" w:rsidR="001824C5" w:rsidRDefault="001824C5" w:rsidP="008D7D41">
            <w:pPr>
              <w:pStyle w:val="afff3"/>
            </w:pPr>
            <w:r w:rsidRPr="00247E0D">
              <w:rPr>
                <w:rFonts w:hint="eastAsia"/>
                <w:szCs w:val="24"/>
              </w:rPr>
              <w:t>无</w:t>
            </w:r>
          </w:p>
        </w:tc>
        <w:tc>
          <w:tcPr>
            <w:tcW w:w="1417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8353245" w14:textId="77777777" w:rsidR="001824C5" w:rsidRDefault="001824C5" w:rsidP="008D7D41">
            <w:pPr>
              <w:pStyle w:val="afff3"/>
            </w:pPr>
            <w:r w:rsidRPr="00247E0D">
              <w:rPr>
                <w:rFonts w:hint="eastAsia"/>
                <w:szCs w:val="24"/>
              </w:rPr>
              <w:t>无</w:t>
            </w:r>
          </w:p>
        </w:tc>
      </w:tr>
    </w:tbl>
    <w:p w14:paraId="632ED367" w14:textId="77777777" w:rsidR="00B92B7B" w:rsidRDefault="00B92B7B" w:rsidP="00B15499">
      <w:pPr>
        <w:ind w:firstLine="480"/>
      </w:pPr>
    </w:p>
    <w:p w14:paraId="23A7877F" w14:textId="656B5F2B" w:rsidR="00A77E9C" w:rsidRDefault="00A77E9C" w:rsidP="00B15499">
      <w:pPr>
        <w:ind w:firstLine="480"/>
      </w:pPr>
      <w:r>
        <w:rPr>
          <w:rFonts w:hint="eastAsia"/>
        </w:rPr>
        <w:t>任务列表如下（任务顺序从0开始判断）：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3510"/>
        <w:gridCol w:w="2835"/>
      </w:tblGrid>
      <w:tr w:rsidR="00A77E9C" w14:paraId="73B2719B" w14:textId="77777777" w:rsidTr="00053843">
        <w:tc>
          <w:tcPr>
            <w:tcW w:w="2835" w:type="dxa"/>
            <w:shd w:val="clear" w:color="auto" w:fill="D9D9D9"/>
            <w:vAlign w:val="center"/>
          </w:tcPr>
          <w:p w14:paraId="6D05E901" w14:textId="77777777" w:rsidR="00A77E9C" w:rsidRPr="00C273F5" w:rsidRDefault="00A77E9C" w:rsidP="00E71570">
            <w:pPr>
              <w:pStyle w:val="afff1"/>
            </w:pPr>
            <w:r w:rsidRPr="00C273F5">
              <w:rPr>
                <w:rFonts w:hint="eastAsia"/>
              </w:rPr>
              <w:t>任务序号（从0开始）</w:t>
            </w:r>
          </w:p>
        </w:tc>
        <w:tc>
          <w:tcPr>
            <w:tcW w:w="3510" w:type="dxa"/>
            <w:shd w:val="clear" w:color="auto" w:fill="D9D9D9"/>
            <w:vAlign w:val="center"/>
          </w:tcPr>
          <w:p w14:paraId="16C8AB59" w14:textId="77777777" w:rsidR="00A77E9C" w:rsidRPr="00C273F5" w:rsidRDefault="00A77E9C" w:rsidP="00E71570">
            <w:pPr>
              <w:pStyle w:val="afff1"/>
            </w:pPr>
            <w:r w:rsidRPr="00C273F5">
              <w:rPr>
                <w:rFonts w:hint="eastAsia"/>
              </w:rPr>
              <w:t>任务名称</w:t>
            </w:r>
          </w:p>
        </w:tc>
        <w:tc>
          <w:tcPr>
            <w:tcW w:w="2835" w:type="dxa"/>
            <w:shd w:val="clear" w:color="auto" w:fill="D9D9D9"/>
            <w:vAlign w:val="center"/>
          </w:tcPr>
          <w:p w14:paraId="2B624309" w14:textId="77777777" w:rsidR="00A77E9C" w:rsidRPr="00C273F5" w:rsidRDefault="00A77E9C" w:rsidP="00E71570">
            <w:pPr>
              <w:pStyle w:val="afff1"/>
            </w:pPr>
            <w:r w:rsidRPr="00C273F5">
              <w:rPr>
                <w:rFonts w:hint="eastAsia"/>
              </w:rPr>
              <w:t>函数名</w:t>
            </w:r>
          </w:p>
        </w:tc>
      </w:tr>
      <w:tr w:rsidR="00A77E9C" w14:paraId="6824C0D8" w14:textId="77777777" w:rsidTr="00345AC5">
        <w:tc>
          <w:tcPr>
            <w:tcW w:w="2835" w:type="dxa"/>
            <w:shd w:val="clear" w:color="auto" w:fill="auto"/>
            <w:vAlign w:val="center"/>
          </w:tcPr>
          <w:p w14:paraId="032C3BB8" w14:textId="77777777" w:rsidR="00A77E9C" w:rsidRPr="00C273F5" w:rsidRDefault="00A77E9C" w:rsidP="00E71570">
            <w:pPr>
              <w:pStyle w:val="afff3"/>
            </w:pPr>
            <w:r>
              <w:rPr>
                <w:rFonts w:hint="eastAsia"/>
              </w:rPr>
              <w:t>0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52FBA3C9" w14:textId="2F3E9D0C" w:rsidR="00A77E9C" w:rsidRPr="00C273F5" w:rsidRDefault="00883E7D" w:rsidP="00E71570">
            <w:pPr>
              <w:pStyle w:val="afff3"/>
            </w:pPr>
            <w:r>
              <w:rPr>
                <w:rFonts w:hint="eastAsia"/>
              </w:rPr>
              <w:t>关闭均衡功能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AC73ABA" w14:textId="0A1C11FC" w:rsidR="00A77E9C" w:rsidRPr="00F33173" w:rsidRDefault="00883E7D" w:rsidP="00E71570">
            <w:pPr>
              <w:pStyle w:val="afff3"/>
            </w:pPr>
            <w:proofErr w:type="spellStart"/>
            <w:r w:rsidRPr="00883E7D">
              <w:t>Task_BalanceControl_OFF</w:t>
            </w:r>
            <w:proofErr w:type="spellEnd"/>
          </w:p>
        </w:tc>
      </w:tr>
      <w:tr w:rsidR="00A77E9C" w14:paraId="473EFF64" w14:textId="77777777" w:rsidTr="00345AC5">
        <w:tc>
          <w:tcPr>
            <w:tcW w:w="2835" w:type="dxa"/>
            <w:shd w:val="clear" w:color="auto" w:fill="auto"/>
            <w:vAlign w:val="center"/>
          </w:tcPr>
          <w:p w14:paraId="6506FF0D" w14:textId="77777777" w:rsidR="00A77E9C" w:rsidRPr="00C273F5" w:rsidRDefault="00A77E9C" w:rsidP="00E71570">
            <w:pPr>
              <w:pStyle w:val="afff3"/>
            </w:pPr>
            <w:r>
              <w:rPr>
                <w:rFonts w:hint="eastAsia"/>
              </w:rPr>
              <w:t>1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587374BB" w14:textId="23025653" w:rsidR="00A77E9C" w:rsidRPr="00C273F5" w:rsidRDefault="00883E7D" w:rsidP="00E71570">
            <w:pPr>
              <w:pStyle w:val="afff3"/>
            </w:pPr>
            <w:r>
              <w:rPr>
                <w:rFonts w:hint="eastAsia"/>
              </w:rPr>
              <w:t>上下电控制以及B</w:t>
            </w:r>
            <w:r>
              <w:t>MS</w:t>
            </w:r>
            <w:r>
              <w:rPr>
                <w:rFonts w:hint="eastAsia"/>
              </w:rPr>
              <w:t>自检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052100F" w14:textId="2D1F0AB3" w:rsidR="00A77E9C" w:rsidRPr="00F33173" w:rsidRDefault="00883E7D" w:rsidP="00E71570">
            <w:pPr>
              <w:pStyle w:val="afff3"/>
            </w:pPr>
            <w:proofErr w:type="spellStart"/>
            <w:r w:rsidRPr="00883E7D">
              <w:t>Task_PowerOnOff</w:t>
            </w:r>
            <w:proofErr w:type="spellEnd"/>
          </w:p>
        </w:tc>
      </w:tr>
      <w:tr w:rsidR="00883E7D" w14:paraId="7C25B7F6" w14:textId="77777777" w:rsidTr="00345AC5">
        <w:tc>
          <w:tcPr>
            <w:tcW w:w="2835" w:type="dxa"/>
            <w:shd w:val="clear" w:color="auto" w:fill="auto"/>
            <w:vAlign w:val="center"/>
          </w:tcPr>
          <w:p w14:paraId="56D88767" w14:textId="77777777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2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4BCF5FB8" w14:textId="2C7D70B1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S</w:t>
            </w:r>
            <w:r>
              <w:t>OC</w:t>
            </w:r>
            <w:r>
              <w:rPr>
                <w:rFonts w:hint="eastAsia"/>
              </w:rPr>
              <w:t>、S</w:t>
            </w:r>
            <w:r>
              <w:t>OH</w:t>
            </w:r>
            <w:r>
              <w:rPr>
                <w:rFonts w:hint="eastAsia"/>
              </w:rPr>
              <w:t>计算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D9805DC" w14:textId="6358EE1F" w:rsidR="00883E7D" w:rsidRPr="00F33173" w:rsidRDefault="00883E7D" w:rsidP="00883E7D">
            <w:pPr>
              <w:pStyle w:val="afff3"/>
            </w:pPr>
            <w:proofErr w:type="spellStart"/>
            <w:r w:rsidRPr="00883E7D">
              <w:rPr>
                <w:rStyle w:val="ae"/>
                <w:rFonts w:ascii="宋体" w:eastAsia="宋体" w:hAnsi="宋体"/>
                <w:color w:val="auto"/>
                <w:u w:val="none"/>
              </w:rPr>
              <w:t>Task_SOCSOH</w:t>
            </w:r>
            <w:proofErr w:type="spellEnd"/>
          </w:p>
        </w:tc>
      </w:tr>
      <w:tr w:rsidR="00883E7D" w14:paraId="6A17C49E" w14:textId="77777777" w:rsidTr="00345AC5">
        <w:tc>
          <w:tcPr>
            <w:tcW w:w="2835" w:type="dxa"/>
            <w:shd w:val="clear" w:color="auto" w:fill="auto"/>
            <w:vAlign w:val="center"/>
          </w:tcPr>
          <w:p w14:paraId="4E0F6010" w14:textId="77777777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3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3EE51DDB" w14:textId="65B40176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电压采集前发送的指令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6B71E71" w14:textId="45A902C7" w:rsidR="00883E7D" w:rsidRPr="00F33173" w:rsidRDefault="00883E7D" w:rsidP="00883E7D">
            <w:pPr>
              <w:pStyle w:val="afff3"/>
            </w:pPr>
            <w:proofErr w:type="spellStart"/>
            <w:r w:rsidRPr="00883E7D">
              <w:t>Task_VoltCMDSend</w:t>
            </w:r>
            <w:proofErr w:type="spellEnd"/>
          </w:p>
        </w:tc>
      </w:tr>
      <w:tr w:rsidR="00883E7D" w14:paraId="79081C1F" w14:textId="77777777" w:rsidTr="00345AC5">
        <w:tc>
          <w:tcPr>
            <w:tcW w:w="2835" w:type="dxa"/>
            <w:shd w:val="clear" w:color="auto" w:fill="auto"/>
            <w:vAlign w:val="center"/>
          </w:tcPr>
          <w:p w14:paraId="2CDECD12" w14:textId="77777777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4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7A6E060D" w14:textId="7FDC703E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电压采集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9EB0ABE" w14:textId="46CB0690" w:rsidR="00883E7D" w:rsidRPr="00F33173" w:rsidRDefault="00883E7D" w:rsidP="00883E7D">
            <w:pPr>
              <w:pStyle w:val="afff3"/>
            </w:pPr>
            <w:proofErr w:type="spellStart"/>
            <w:r w:rsidRPr="00883E7D">
              <w:t>Task_VoltCollect</w:t>
            </w:r>
            <w:proofErr w:type="spellEnd"/>
          </w:p>
        </w:tc>
      </w:tr>
      <w:tr w:rsidR="00883E7D" w14:paraId="193D1DD3" w14:textId="77777777" w:rsidTr="00345AC5">
        <w:tc>
          <w:tcPr>
            <w:tcW w:w="2835" w:type="dxa"/>
            <w:shd w:val="clear" w:color="auto" w:fill="auto"/>
            <w:vAlign w:val="center"/>
          </w:tcPr>
          <w:p w14:paraId="5BB19A84" w14:textId="5131D8E8" w:rsidR="00883E7D" w:rsidRDefault="00883E7D" w:rsidP="00883E7D">
            <w:pPr>
              <w:pStyle w:val="afff3"/>
            </w:pPr>
            <w:r>
              <w:rPr>
                <w:rFonts w:hint="eastAsia"/>
              </w:rPr>
              <w:t>5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47819417" w14:textId="75C7AEE1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温度采集前发送的指令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11B23E6" w14:textId="088CF583" w:rsidR="00883E7D" w:rsidRPr="00F33173" w:rsidRDefault="00883E7D" w:rsidP="00883E7D">
            <w:pPr>
              <w:pStyle w:val="afff3"/>
              <w:rPr>
                <w:rStyle w:val="ae"/>
                <w:rFonts w:ascii="宋体" w:eastAsia="宋体" w:hAnsi="宋体"/>
                <w:color w:val="auto"/>
                <w:u w:val="none"/>
              </w:rPr>
            </w:pPr>
            <w:proofErr w:type="spellStart"/>
            <w:r w:rsidRPr="00883E7D">
              <w:t>Task_TempCMDSend</w:t>
            </w:r>
            <w:proofErr w:type="spellEnd"/>
          </w:p>
        </w:tc>
      </w:tr>
      <w:tr w:rsidR="00883E7D" w14:paraId="1FA65549" w14:textId="77777777" w:rsidTr="00345AC5">
        <w:tc>
          <w:tcPr>
            <w:tcW w:w="2835" w:type="dxa"/>
            <w:shd w:val="clear" w:color="auto" w:fill="auto"/>
            <w:vAlign w:val="center"/>
          </w:tcPr>
          <w:p w14:paraId="590295E8" w14:textId="5D859984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6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533DCB68" w14:textId="22B35B2A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温度采集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4B144BA" w14:textId="55BD130D" w:rsidR="00883E7D" w:rsidRPr="00F33173" w:rsidRDefault="00883E7D" w:rsidP="00883E7D">
            <w:pPr>
              <w:pStyle w:val="afff3"/>
            </w:pPr>
            <w:proofErr w:type="spellStart"/>
            <w:r w:rsidRPr="00883E7D">
              <w:rPr>
                <w:rStyle w:val="ae"/>
                <w:rFonts w:ascii="宋体" w:eastAsia="宋体" w:hAnsi="宋体"/>
                <w:color w:val="auto"/>
                <w:u w:val="none"/>
              </w:rPr>
              <w:t>Task_TempCollect</w:t>
            </w:r>
            <w:proofErr w:type="spellEnd"/>
          </w:p>
        </w:tc>
      </w:tr>
      <w:tr w:rsidR="00883E7D" w14:paraId="5089FB9A" w14:textId="77777777" w:rsidTr="00345AC5">
        <w:tc>
          <w:tcPr>
            <w:tcW w:w="2835" w:type="dxa"/>
            <w:shd w:val="clear" w:color="auto" w:fill="auto"/>
            <w:vAlign w:val="center"/>
          </w:tcPr>
          <w:p w14:paraId="4B229075" w14:textId="139E3B77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7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080CC887" w14:textId="5190CDC9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绝缘采集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D75855C" w14:textId="3B337FB9" w:rsidR="00883E7D" w:rsidRPr="00F33173" w:rsidRDefault="00883E7D" w:rsidP="00883E7D">
            <w:pPr>
              <w:pStyle w:val="afff3"/>
            </w:pPr>
            <w:proofErr w:type="spellStart"/>
            <w:r w:rsidRPr="00883E7D">
              <w:t>Task_InsulationDetect</w:t>
            </w:r>
            <w:proofErr w:type="spellEnd"/>
          </w:p>
        </w:tc>
      </w:tr>
      <w:tr w:rsidR="00883E7D" w14:paraId="60FA70C2" w14:textId="77777777" w:rsidTr="00345AC5">
        <w:tc>
          <w:tcPr>
            <w:tcW w:w="2835" w:type="dxa"/>
            <w:shd w:val="clear" w:color="auto" w:fill="auto"/>
            <w:vAlign w:val="center"/>
          </w:tcPr>
          <w:p w14:paraId="58863369" w14:textId="1A9C79A9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8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2F6F35A3" w14:textId="41B79EAB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电压、温度、导线开路的数据处理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86976AB" w14:textId="3C4EE462" w:rsidR="00883E7D" w:rsidRPr="00F33173" w:rsidRDefault="00883E7D" w:rsidP="00883E7D">
            <w:pPr>
              <w:pStyle w:val="afff3"/>
            </w:pPr>
            <w:proofErr w:type="spellStart"/>
            <w:r w:rsidRPr="00883E7D">
              <w:t>Task_DataProcess</w:t>
            </w:r>
            <w:proofErr w:type="spellEnd"/>
          </w:p>
        </w:tc>
      </w:tr>
      <w:tr w:rsidR="00883E7D" w14:paraId="21D0A6AD" w14:textId="77777777" w:rsidTr="00345AC5">
        <w:tc>
          <w:tcPr>
            <w:tcW w:w="2835" w:type="dxa"/>
            <w:shd w:val="clear" w:color="auto" w:fill="auto"/>
            <w:vAlign w:val="center"/>
          </w:tcPr>
          <w:p w14:paraId="02C4BF3C" w14:textId="171E391B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9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50E924D5" w14:textId="17D87451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开启均衡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B36D687" w14:textId="7C9CE4F3" w:rsidR="00883E7D" w:rsidRPr="00F33173" w:rsidRDefault="00883E7D" w:rsidP="00883E7D">
            <w:pPr>
              <w:pStyle w:val="afff3"/>
            </w:pPr>
            <w:proofErr w:type="spellStart"/>
            <w:r w:rsidRPr="00883E7D">
              <w:t>Task_BalanceControl_ON</w:t>
            </w:r>
            <w:proofErr w:type="spellEnd"/>
          </w:p>
        </w:tc>
      </w:tr>
      <w:tr w:rsidR="00883E7D" w14:paraId="324D9D00" w14:textId="77777777" w:rsidTr="00345AC5">
        <w:tc>
          <w:tcPr>
            <w:tcW w:w="2835" w:type="dxa"/>
            <w:shd w:val="clear" w:color="auto" w:fill="auto"/>
            <w:vAlign w:val="center"/>
          </w:tcPr>
          <w:p w14:paraId="1EDD641C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1</w:t>
            </w:r>
            <w:r>
              <w:rPr>
                <w:rFonts w:hint="eastAsia"/>
              </w:rPr>
              <w:t>0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2E56482F" w14:textId="75893D6C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电流限制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F1C0DE3" w14:textId="780134E5" w:rsidR="00883E7D" w:rsidRPr="00F33173" w:rsidRDefault="00883E7D" w:rsidP="00883E7D">
            <w:pPr>
              <w:pStyle w:val="afff3"/>
            </w:pPr>
            <w:proofErr w:type="spellStart"/>
            <w:r w:rsidRPr="00883E7D">
              <w:t>Task_CurrLimit</w:t>
            </w:r>
            <w:proofErr w:type="spellEnd"/>
          </w:p>
        </w:tc>
      </w:tr>
      <w:tr w:rsidR="00883E7D" w14:paraId="420D276C" w14:textId="77777777" w:rsidTr="00345AC5">
        <w:tc>
          <w:tcPr>
            <w:tcW w:w="2835" w:type="dxa"/>
            <w:shd w:val="clear" w:color="auto" w:fill="auto"/>
            <w:vAlign w:val="center"/>
          </w:tcPr>
          <w:p w14:paraId="668CD32D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1</w:t>
            </w:r>
            <w:r>
              <w:rPr>
                <w:rFonts w:hint="eastAsia"/>
              </w:rPr>
              <w:t>1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438E5ECE" w14:textId="30B895BB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系统时间获取、系统运行时间计算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7D7EF89" w14:textId="32086913" w:rsidR="00883E7D" w:rsidRPr="00F33173" w:rsidRDefault="00883E7D" w:rsidP="00883E7D">
            <w:pPr>
              <w:pStyle w:val="afff3"/>
            </w:pPr>
            <w:proofErr w:type="spellStart"/>
            <w:r w:rsidRPr="00883E7D">
              <w:t>Task_SysTimeGet</w:t>
            </w:r>
            <w:proofErr w:type="spellEnd"/>
          </w:p>
        </w:tc>
      </w:tr>
      <w:tr w:rsidR="00883E7D" w14:paraId="5032F51D" w14:textId="77777777" w:rsidTr="00345AC5">
        <w:tc>
          <w:tcPr>
            <w:tcW w:w="2835" w:type="dxa"/>
            <w:shd w:val="clear" w:color="auto" w:fill="auto"/>
            <w:vAlign w:val="center"/>
          </w:tcPr>
          <w:p w14:paraId="0DAE2D1C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1</w:t>
            </w:r>
            <w:r>
              <w:rPr>
                <w:rFonts w:hint="eastAsia"/>
              </w:rPr>
              <w:t>2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6E053A99" w14:textId="0E8A30DC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故障等级判断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9A5FEF5" w14:textId="66259F2C" w:rsidR="00883E7D" w:rsidRPr="00F33173" w:rsidRDefault="00883E7D" w:rsidP="00883E7D">
            <w:pPr>
              <w:pStyle w:val="afff3"/>
            </w:pPr>
            <w:proofErr w:type="spellStart"/>
            <w:r w:rsidRPr="00883E7D">
              <w:t>Task_FltLevJudg</w:t>
            </w:r>
            <w:proofErr w:type="spellEnd"/>
          </w:p>
        </w:tc>
      </w:tr>
      <w:tr w:rsidR="00883E7D" w14:paraId="0B1A7E1F" w14:textId="77777777" w:rsidTr="00345AC5">
        <w:tc>
          <w:tcPr>
            <w:tcW w:w="2835" w:type="dxa"/>
            <w:shd w:val="clear" w:color="auto" w:fill="auto"/>
            <w:vAlign w:val="center"/>
          </w:tcPr>
          <w:p w14:paraId="4DF239E4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1</w:t>
            </w:r>
            <w:r>
              <w:rPr>
                <w:rFonts w:hint="eastAsia"/>
              </w:rPr>
              <w:t>3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60A3D04B" w14:textId="3BC42E2B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充电任务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77ABFBE" w14:textId="3E8E93E8" w:rsidR="00883E7D" w:rsidRPr="00F33173" w:rsidRDefault="00883E7D" w:rsidP="00883E7D">
            <w:pPr>
              <w:pStyle w:val="afff3"/>
            </w:pPr>
            <w:proofErr w:type="spellStart"/>
            <w:r w:rsidRPr="00883E7D">
              <w:t>Task_Charge</w:t>
            </w:r>
            <w:proofErr w:type="spellEnd"/>
          </w:p>
        </w:tc>
      </w:tr>
      <w:tr w:rsidR="00883E7D" w14:paraId="0EFCC898" w14:textId="77777777" w:rsidTr="00345AC5">
        <w:tc>
          <w:tcPr>
            <w:tcW w:w="2835" w:type="dxa"/>
            <w:shd w:val="clear" w:color="auto" w:fill="auto"/>
            <w:vAlign w:val="center"/>
          </w:tcPr>
          <w:p w14:paraId="1265112E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1</w:t>
            </w:r>
            <w:r>
              <w:rPr>
                <w:rFonts w:hint="eastAsia"/>
              </w:rPr>
              <w:t>4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4A50C1BD" w14:textId="21548F6E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故障代码存储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7255A10" w14:textId="094FDF3D" w:rsidR="00883E7D" w:rsidRPr="00F33173" w:rsidRDefault="00883E7D" w:rsidP="00883E7D">
            <w:pPr>
              <w:pStyle w:val="afff3"/>
            </w:pPr>
            <w:proofErr w:type="spellStart"/>
            <w:r w:rsidRPr="00883E7D">
              <w:t>Task_FltCodeStore</w:t>
            </w:r>
            <w:proofErr w:type="spellEnd"/>
          </w:p>
        </w:tc>
      </w:tr>
      <w:tr w:rsidR="00883E7D" w14:paraId="2222C2D5" w14:textId="77777777" w:rsidTr="00345AC5">
        <w:tc>
          <w:tcPr>
            <w:tcW w:w="2835" w:type="dxa"/>
            <w:shd w:val="clear" w:color="auto" w:fill="auto"/>
            <w:vAlign w:val="center"/>
          </w:tcPr>
          <w:p w14:paraId="12A82C37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1</w:t>
            </w:r>
            <w:r>
              <w:rPr>
                <w:rFonts w:hint="eastAsia"/>
              </w:rPr>
              <w:t>5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58B4E7E9" w14:textId="27A425E2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E</w:t>
            </w:r>
            <w:r>
              <w:t>EPROM</w:t>
            </w:r>
            <w:r>
              <w:rPr>
                <w:rFonts w:hint="eastAsia"/>
              </w:rPr>
              <w:t>写入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F31BCBF" w14:textId="48B3170C" w:rsidR="00883E7D" w:rsidRPr="00F33173" w:rsidRDefault="00883E7D" w:rsidP="00883E7D">
            <w:pPr>
              <w:pStyle w:val="afff3"/>
            </w:pPr>
            <w:proofErr w:type="spellStart"/>
            <w:r w:rsidRPr="00883E7D">
              <w:t>Task_EEpromWrite</w:t>
            </w:r>
            <w:proofErr w:type="spellEnd"/>
          </w:p>
        </w:tc>
      </w:tr>
      <w:tr w:rsidR="00883E7D" w14:paraId="5C36BD3D" w14:textId="77777777" w:rsidTr="00345AC5">
        <w:tc>
          <w:tcPr>
            <w:tcW w:w="2835" w:type="dxa"/>
            <w:shd w:val="clear" w:color="auto" w:fill="auto"/>
            <w:vAlign w:val="center"/>
          </w:tcPr>
          <w:p w14:paraId="2A9917E2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4E35FCE9" w14:textId="45330F5E" w:rsidR="00883E7D" w:rsidRPr="00C273F5" w:rsidRDefault="00CE1B08" w:rsidP="00883E7D">
            <w:pPr>
              <w:pStyle w:val="afff3"/>
            </w:pPr>
            <w:r>
              <w:rPr>
                <w:rFonts w:hint="eastAsia"/>
              </w:rPr>
              <w:t>故障代码处理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8345F40" w14:textId="562667AD" w:rsidR="00883E7D" w:rsidRPr="00F33173" w:rsidRDefault="00883E7D" w:rsidP="00883E7D">
            <w:pPr>
              <w:pStyle w:val="afff3"/>
            </w:pPr>
            <w:proofErr w:type="spellStart"/>
            <w:r w:rsidRPr="00883E7D">
              <w:t>Task_FltCodeProcess</w:t>
            </w:r>
            <w:proofErr w:type="spellEnd"/>
          </w:p>
        </w:tc>
      </w:tr>
      <w:tr w:rsidR="00883E7D" w14:paraId="47DF045F" w14:textId="77777777" w:rsidTr="00345AC5">
        <w:tc>
          <w:tcPr>
            <w:tcW w:w="2835" w:type="dxa"/>
            <w:shd w:val="clear" w:color="auto" w:fill="auto"/>
            <w:vAlign w:val="center"/>
          </w:tcPr>
          <w:p w14:paraId="3B06C6B2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1</w:t>
            </w:r>
            <w:r>
              <w:rPr>
                <w:rFonts w:hint="eastAsia"/>
              </w:rPr>
              <w:t>7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0E0165F8" w14:textId="251350E4" w:rsidR="00883E7D" w:rsidRPr="00C273F5" w:rsidRDefault="00CE1B08" w:rsidP="00883E7D">
            <w:pPr>
              <w:pStyle w:val="afff3"/>
            </w:pPr>
            <w:r>
              <w:rPr>
                <w:rFonts w:hint="eastAsia"/>
              </w:rPr>
              <w:t>上传主板采集电压、温度信息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6B1A39F" w14:textId="3594FD47" w:rsidR="00883E7D" w:rsidRPr="00F33173" w:rsidRDefault="00CE1B08" w:rsidP="00883E7D">
            <w:pPr>
              <w:pStyle w:val="afff3"/>
            </w:pPr>
            <w:proofErr w:type="spellStart"/>
            <w:r w:rsidRPr="00CE1B08">
              <w:t>Task_BMUToUpMonitor</w:t>
            </w:r>
            <w:proofErr w:type="spellEnd"/>
          </w:p>
        </w:tc>
      </w:tr>
      <w:tr w:rsidR="00883E7D" w14:paraId="45EB9AE1" w14:textId="77777777" w:rsidTr="00345AC5">
        <w:tc>
          <w:tcPr>
            <w:tcW w:w="2835" w:type="dxa"/>
            <w:shd w:val="clear" w:color="auto" w:fill="auto"/>
            <w:vAlign w:val="center"/>
          </w:tcPr>
          <w:p w14:paraId="51B782C8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1</w:t>
            </w:r>
            <w:r>
              <w:rPr>
                <w:rFonts w:hint="eastAsia"/>
              </w:rPr>
              <w:t>8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08211D6F" w14:textId="41996814" w:rsidR="00883E7D" w:rsidRPr="00C273F5" w:rsidRDefault="00CE1B08" w:rsidP="00883E7D">
            <w:pPr>
              <w:pStyle w:val="afff3"/>
            </w:pPr>
            <w:r>
              <w:rPr>
                <w:rFonts w:hint="eastAsia"/>
              </w:rPr>
              <w:t>B</w:t>
            </w:r>
            <w:r>
              <w:t>MS</w:t>
            </w:r>
            <w:r>
              <w:rPr>
                <w:rFonts w:hint="eastAsia"/>
              </w:rPr>
              <w:t>向上位机发送信息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972D894" w14:textId="04A7D371" w:rsidR="00883E7D" w:rsidRPr="00F33173" w:rsidRDefault="00CE1B08" w:rsidP="00883E7D">
            <w:pPr>
              <w:pStyle w:val="afff3"/>
            </w:pPr>
            <w:proofErr w:type="spellStart"/>
            <w:r w:rsidRPr="00CE1B08">
              <w:t>Task_BMSToUpMonitor</w:t>
            </w:r>
            <w:proofErr w:type="spellEnd"/>
          </w:p>
        </w:tc>
      </w:tr>
      <w:tr w:rsidR="00883E7D" w14:paraId="2ED32380" w14:textId="77777777" w:rsidTr="00345AC5">
        <w:tc>
          <w:tcPr>
            <w:tcW w:w="2835" w:type="dxa"/>
            <w:shd w:val="clear" w:color="auto" w:fill="auto"/>
            <w:vAlign w:val="center"/>
          </w:tcPr>
          <w:p w14:paraId="7AA17FFA" w14:textId="77777777" w:rsidR="00883E7D" w:rsidRPr="00C273F5" w:rsidRDefault="00883E7D" w:rsidP="00883E7D">
            <w:pPr>
              <w:pStyle w:val="afff3"/>
            </w:pPr>
            <w:r>
              <w:rPr>
                <w:rFonts w:hint="eastAsia"/>
              </w:rPr>
              <w:t>19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20B79CA6" w14:textId="518DA2A8" w:rsidR="00883E7D" w:rsidRPr="00C273F5" w:rsidRDefault="00CE1B08" w:rsidP="00883E7D">
            <w:pPr>
              <w:pStyle w:val="afff3"/>
            </w:pPr>
            <w:r>
              <w:rPr>
                <w:rFonts w:hint="eastAsia"/>
              </w:rPr>
              <w:t>显示屏的任务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F01457A" w14:textId="69472D60" w:rsidR="00883E7D" w:rsidRPr="00F33173" w:rsidRDefault="00CE1B08" w:rsidP="00883E7D">
            <w:pPr>
              <w:pStyle w:val="afff3"/>
            </w:pPr>
            <w:proofErr w:type="spellStart"/>
            <w:r w:rsidRPr="00CE1B08">
              <w:t>Task_ScreenTransfer</w:t>
            </w:r>
            <w:proofErr w:type="spellEnd"/>
          </w:p>
        </w:tc>
      </w:tr>
      <w:tr w:rsidR="00883E7D" w14:paraId="3CA6BE20" w14:textId="77777777" w:rsidTr="00345AC5">
        <w:tc>
          <w:tcPr>
            <w:tcW w:w="2835" w:type="dxa"/>
            <w:shd w:val="clear" w:color="auto" w:fill="auto"/>
            <w:vAlign w:val="center"/>
          </w:tcPr>
          <w:p w14:paraId="7505B898" w14:textId="77777777" w:rsidR="00883E7D" w:rsidRPr="00C273F5" w:rsidRDefault="00883E7D" w:rsidP="00883E7D">
            <w:pPr>
              <w:pStyle w:val="afff3"/>
            </w:pPr>
            <w:r w:rsidRPr="00C273F5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778789EA" w14:textId="175F77F1" w:rsidR="00883E7D" w:rsidRPr="00C273F5" w:rsidRDefault="00CE1B08" w:rsidP="00883E7D">
            <w:pPr>
              <w:pStyle w:val="afff3"/>
            </w:pPr>
            <w:proofErr w:type="spellStart"/>
            <w:r w:rsidRPr="00CE1B08">
              <w:t>BootLoader</w:t>
            </w:r>
            <w:proofErr w:type="spellEnd"/>
            <w:r>
              <w:rPr>
                <w:rFonts w:hint="eastAsia"/>
              </w:rPr>
              <w:t>任务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5C2C906" w14:textId="7FA1D878" w:rsidR="00883E7D" w:rsidRPr="00F33173" w:rsidRDefault="00CE1B08" w:rsidP="00883E7D">
            <w:pPr>
              <w:pStyle w:val="afff3"/>
            </w:pPr>
            <w:proofErr w:type="spellStart"/>
            <w:r w:rsidRPr="00CE1B08">
              <w:t>Task_BootLoader</w:t>
            </w:r>
            <w:proofErr w:type="spellEnd"/>
          </w:p>
        </w:tc>
      </w:tr>
    </w:tbl>
    <w:p w14:paraId="21A07F45" w14:textId="77777777" w:rsidR="00B82090" w:rsidRDefault="00B82090" w:rsidP="00B40B93">
      <w:pPr>
        <w:ind w:firstLineChars="0" w:firstLine="0"/>
        <w:sectPr w:rsidR="00B82090" w:rsidSect="00CA62D1">
          <w:headerReference w:type="first" r:id="rId24"/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  <w:bookmarkStart w:id="42" w:name="_任务创建函数（函数名：CreateTask）"/>
      <w:bookmarkStart w:id="43" w:name="_任务创建函数（函数名：CreateTask）_1"/>
      <w:bookmarkEnd w:id="42"/>
      <w:bookmarkEnd w:id="43"/>
    </w:p>
    <w:p w14:paraId="27AF612D" w14:textId="1C5D4BA5" w:rsidR="00B07523" w:rsidRDefault="00B07523" w:rsidP="00B07523">
      <w:pPr>
        <w:pStyle w:val="20"/>
        <w:spacing w:before="240" w:after="120"/>
      </w:pPr>
      <w:bookmarkStart w:id="44" w:name="_Toc531078754"/>
      <w:bookmarkStart w:id="45" w:name="_Toc531080485"/>
      <w:bookmarkStart w:id="46" w:name="_Toc534967833"/>
      <w:r>
        <w:rPr>
          <w:rFonts w:hint="eastAsia"/>
        </w:rPr>
        <w:lastRenderedPageBreak/>
        <w:t>任务函数</w:t>
      </w:r>
      <w:bookmarkEnd w:id="44"/>
      <w:bookmarkEnd w:id="45"/>
      <w:bookmarkEnd w:id="46"/>
    </w:p>
    <w:p w14:paraId="467B52D4" w14:textId="543C29AD" w:rsidR="00B82090" w:rsidRDefault="00CE1B08" w:rsidP="00B07523">
      <w:pPr>
        <w:pStyle w:val="3"/>
        <w:spacing w:before="120" w:after="120"/>
      </w:pPr>
      <w:bookmarkStart w:id="47" w:name="_Toc531078755"/>
      <w:bookmarkStart w:id="48" w:name="_Toc531080486"/>
      <w:bookmarkStart w:id="49" w:name="_Toc534967834"/>
      <w:r>
        <w:rPr>
          <w:rFonts w:hint="eastAsia"/>
        </w:rPr>
        <w:t>关闭均衡</w:t>
      </w:r>
      <w:r w:rsidR="00B82090">
        <w:rPr>
          <w:rFonts w:hint="eastAsia"/>
        </w:rPr>
        <w:t>函数</w:t>
      </w:r>
      <w:bookmarkEnd w:id="47"/>
      <w:bookmarkEnd w:id="48"/>
      <w:bookmarkEnd w:id="49"/>
    </w:p>
    <w:p w14:paraId="04257931" w14:textId="77777777" w:rsidR="00B82090" w:rsidRDefault="00B82090" w:rsidP="00CD1947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6667"/>
      </w:tblGrid>
      <w:tr w:rsidR="00B82090" w14:paraId="2450AC15" w14:textId="77777777" w:rsidTr="00053843">
        <w:tc>
          <w:tcPr>
            <w:tcW w:w="2655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CA70F0A" w14:textId="77777777" w:rsidR="00B82090" w:rsidRDefault="00B82090" w:rsidP="00CD1947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FF8BBFD" w14:textId="38CBFD92" w:rsidR="00B82090" w:rsidRDefault="00CE1B08" w:rsidP="00CD1947">
            <w:pPr>
              <w:pStyle w:val="afff3"/>
            </w:pPr>
            <w:proofErr w:type="spellStart"/>
            <w:r w:rsidRPr="00CE1B08">
              <w:t>Task_BalanceControl_OFF</w:t>
            </w:r>
            <w:proofErr w:type="spellEnd"/>
          </w:p>
        </w:tc>
      </w:tr>
      <w:tr w:rsidR="00B82090" w14:paraId="461ED74E" w14:textId="77777777" w:rsidTr="00053843">
        <w:tc>
          <w:tcPr>
            <w:tcW w:w="2655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45E66CEF" w14:textId="77777777" w:rsidR="00B82090" w:rsidRDefault="00B82090" w:rsidP="00CD1947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7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3EDD55B" w14:textId="5656E5C7" w:rsidR="00B82090" w:rsidRDefault="00CE1B08" w:rsidP="00CD1947">
            <w:pPr>
              <w:pStyle w:val="afff3"/>
            </w:pPr>
            <w:r>
              <w:rPr>
                <w:rFonts w:hint="eastAsia"/>
              </w:rPr>
              <w:t>关闭均衡功能</w:t>
            </w:r>
          </w:p>
        </w:tc>
      </w:tr>
      <w:tr w:rsidR="00B82090" w14:paraId="5C79AF3F" w14:textId="77777777" w:rsidTr="00053843">
        <w:tc>
          <w:tcPr>
            <w:tcW w:w="265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28369D9C" w14:textId="77777777" w:rsidR="00B82090" w:rsidRDefault="00B82090" w:rsidP="00CD1947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2492E15" w14:textId="7EC87DB7" w:rsidR="00B82090" w:rsidRDefault="00CE1B08" w:rsidP="00CD1947">
            <w:pPr>
              <w:pStyle w:val="afff3"/>
            </w:pPr>
            <w:r>
              <w:rPr>
                <w:rFonts w:hint="eastAsia"/>
              </w:rPr>
              <w:t>5</w:t>
            </w:r>
            <w:r w:rsidR="00B82090">
              <w:rPr>
                <w:rFonts w:hint="eastAsia"/>
              </w:rPr>
              <w:t>00ms</w:t>
            </w:r>
          </w:p>
        </w:tc>
      </w:tr>
      <w:tr w:rsidR="00B82090" w14:paraId="5A7D861D" w14:textId="77777777" w:rsidTr="00053843">
        <w:tc>
          <w:tcPr>
            <w:tcW w:w="265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4344F900" w14:textId="77777777" w:rsidR="00B82090" w:rsidRDefault="00B82090" w:rsidP="00CD1947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6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8114B2B" w14:textId="77777777" w:rsidR="00B82090" w:rsidRDefault="00B82090" w:rsidP="00CD194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82090" w14:paraId="16C4F426" w14:textId="77777777" w:rsidTr="00053843">
        <w:tc>
          <w:tcPr>
            <w:tcW w:w="2655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C8EEA0B" w14:textId="77777777" w:rsidR="00B82090" w:rsidRDefault="00B82090" w:rsidP="00CD1947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667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1B563DD" w14:textId="77777777" w:rsidR="00B82090" w:rsidRDefault="00B82090" w:rsidP="00CD194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348DFF74" w14:textId="77777777" w:rsidR="00B92B7B" w:rsidRDefault="00B92B7B" w:rsidP="00AB5536">
      <w:pPr>
        <w:ind w:firstLine="480"/>
      </w:pPr>
    </w:p>
    <w:p w14:paraId="1CD707A2" w14:textId="3EC55D03" w:rsidR="00B82090" w:rsidRDefault="00B82090" w:rsidP="00AB5536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9"/>
        <w:gridCol w:w="3673"/>
        <w:gridCol w:w="1744"/>
        <w:gridCol w:w="1276"/>
      </w:tblGrid>
      <w:tr w:rsidR="00247E0D" w14:paraId="5B8DDBF0" w14:textId="77777777" w:rsidTr="00053843">
        <w:tc>
          <w:tcPr>
            <w:tcW w:w="262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04CA3AD" w14:textId="77777777" w:rsidR="00B82090" w:rsidRDefault="00B82090" w:rsidP="00CD1947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67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72FE4D0" w14:textId="77777777" w:rsidR="00B82090" w:rsidRDefault="00B82090" w:rsidP="00CD1947">
            <w:pPr>
              <w:pStyle w:val="afff1"/>
            </w:pPr>
            <w:r w:rsidRPr="00247E0D">
              <w:rPr>
                <w:rFonts w:hint="eastAsia"/>
                <w:szCs w:val="24"/>
              </w:rPr>
              <w:t>功能</w:t>
            </w:r>
          </w:p>
        </w:tc>
        <w:tc>
          <w:tcPr>
            <w:tcW w:w="17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369C58D" w14:textId="77777777" w:rsidR="00B82090" w:rsidRDefault="00B82090" w:rsidP="00CD1947">
            <w:pPr>
              <w:pStyle w:val="afff1"/>
            </w:pPr>
            <w:r w:rsidRPr="00247E0D">
              <w:rPr>
                <w:rFonts w:hint="eastAsia"/>
                <w:szCs w:val="24"/>
              </w:rPr>
              <w:t>参数</w:t>
            </w:r>
          </w:p>
        </w:tc>
        <w:tc>
          <w:tcPr>
            <w:tcW w:w="1276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BCC66BB" w14:textId="77777777" w:rsidR="00B82090" w:rsidRDefault="00B82090" w:rsidP="00CD1947">
            <w:pPr>
              <w:pStyle w:val="afff1"/>
            </w:pPr>
            <w:r w:rsidRPr="00247E0D">
              <w:rPr>
                <w:rFonts w:hint="eastAsia"/>
                <w:szCs w:val="24"/>
              </w:rPr>
              <w:t>返回</w:t>
            </w:r>
          </w:p>
        </w:tc>
      </w:tr>
      <w:tr w:rsidR="00247E0D" w14:paraId="5C26B377" w14:textId="77777777" w:rsidTr="001213DD">
        <w:tc>
          <w:tcPr>
            <w:tcW w:w="262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C3B7561" w14:textId="7A98D428" w:rsidR="00B82090" w:rsidRDefault="00CE1B08" w:rsidP="00CD1947">
            <w:pPr>
              <w:pStyle w:val="afff3"/>
            </w:pPr>
            <w:r w:rsidRPr="00CE1B08">
              <w:t>LTC6811_BalanceControl</w:t>
            </w:r>
          </w:p>
        </w:tc>
        <w:tc>
          <w:tcPr>
            <w:tcW w:w="3673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012F95B" w14:textId="3B965B6B" w:rsidR="00B82090" w:rsidRDefault="00CE1B08" w:rsidP="00CD1947">
            <w:pPr>
              <w:pStyle w:val="afff3"/>
            </w:pPr>
            <w:r>
              <w:rPr>
                <w:rFonts w:hint="eastAsia"/>
              </w:rPr>
              <w:t>6811均衡控制</w:t>
            </w:r>
          </w:p>
        </w:tc>
        <w:tc>
          <w:tcPr>
            <w:tcW w:w="1744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2F50049" w14:textId="502E167C" w:rsidR="00B82090" w:rsidRDefault="00CE1B08" w:rsidP="00CD1947">
            <w:pPr>
              <w:pStyle w:val="afff3"/>
            </w:pPr>
            <w:r>
              <w:rPr>
                <w:rFonts w:hint="eastAsia"/>
              </w:rPr>
              <w:t>关闭均衡的参数</w:t>
            </w:r>
          </w:p>
        </w:tc>
        <w:tc>
          <w:tcPr>
            <w:tcW w:w="1276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C18BD65" w14:textId="7BA2BFB2" w:rsidR="00B82090" w:rsidRDefault="00CE1B08" w:rsidP="00CD194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247E0D" w14:paraId="3A1095D1" w14:textId="77777777" w:rsidTr="001213DD">
        <w:tc>
          <w:tcPr>
            <w:tcW w:w="262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3BFCC19" w14:textId="7D294EE0" w:rsidR="00B82090" w:rsidRDefault="00CE1B08" w:rsidP="00CD1947">
            <w:pPr>
              <w:pStyle w:val="afff3"/>
            </w:pPr>
            <w:proofErr w:type="spellStart"/>
            <w:r w:rsidRPr="00CE1B08">
              <w:t>Light_Control</w:t>
            </w:r>
            <w:proofErr w:type="spellEnd"/>
          </w:p>
        </w:tc>
        <w:tc>
          <w:tcPr>
            <w:tcW w:w="36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005BC31" w14:textId="32AAB9E0" w:rsidR="00B82090" w:rsidRDefault="00CE1B08" w:rsidP="00CD1947">
            <w:pPr>
              <w:pStyle w:val="afff3"/>
            </w:pPr>
            <w:proofErr w:type="gramStart"/>
            <w:r>
              <w:rPr>
                <w:rFonts w:hint="eastAsia"/>
              </w:rPr>
              <w:t>灯控制</w:t>
            </w:r>
            <w:proofErr w:type="gramEnd"/>
          </w:p>
        </w:tc>
        <w:tc>
          <w:tcPr>
            <w:tcW w:w="17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71166DC" w14:textId="092F7328" w:rsidR="00B82090" w:rsidRDefault="00CE1B08" w:rsidP="00CD1947">
            <w:pPr>
              <w:pStyle w:val="afff3"/>
            </w:pPr>
            <w:r>
              <w:t>P</w:t>
            </w:r>
            <w:r>
              <w:rPr>
                <w:rFonts w:hint="eastAsia"/>
              </w:rPr>
              <w:t>ort口及</w:t>
            </w:r>
            <w:r w:rsidR="00B005B1">
              <w:rPr>
                <w:rFonts w:hint="eastAsia"/>
              </w:rPr>
              <w:t>其</w:t>
            </w:r>
            <w:r>
              <w:rPr>
                <w:rFonts w:hint="eastAsia"/>
              </w:rPr>
              <w:t>控制状态</w:t>
            </w:r>
          </w:p>
        </w:tc>
        <w:tc>
          <w:tcPr>
            <w:tcW w:w="12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1A3F590" w14:textId="5306E09B" w:rsidR="00B82090" w:rsidRDefault="00CE1B08" w:rsidP="00CD194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48C3A115" w14:textId="4E627E1F" w:rsidR="00B82090" w:rsidRDefault="00B82090" w:rsidP="008F3FE7">
      <w:pPr>
        <w:ind w:firstLine="480"/>
      </w:pPr>
    </w:p>
    <w:p w14:paraId="7C75CDD3" w14:textId="4C7C09B7" w:rsidR="00B82090" w:rsidRDefault="0053235B" w:rsidP="00A86106">
      <w:pPr>
        <w:pStyle w:val="afff5"/>
      </w:pPr>
      <w:r>
        <w:rPr>
          <w:rFonts w:hint="eastAsia"/>
        </w:rPr>
        <w:object w:dxaOrig="7663" w:dyaOrig="1020" w14:anchorId="4D259D9A">
          <v:shape id="_x0000_i1036" type="#_x0000_t75" style="width:347.45pt;height:45.2pt" o:ole="">
            <v:imagedata r:id="rId25" o:title=""/>
          </v:shape>
          <o:OLEObject Type="Embed" ProgID="Visio.Drawing.11" ShapeID="_x0000_i1036" DrawAspect="Content" ObjectID="_1608968594" r:id="rId26"/>
        </w:object>
      </w:r>
    </w:p>
    <w:p w14:paraId="535AA109" w14:textId="02A94BC8" w:rsidR="00A87336" w:rsidRDefault="00786ECC" w:rsidP="00466166">
      <w:pPr>
        <w:pStyle w:val="30"/>
      </w:pPr>
      <w:r>
        <w:rPr>
          <w:rFonts w:hint="eastAsia"/>
        </w:rPr>
        <w:t>关闭均衡功能</w:t>
      </w:r>
      <w:r w:rsidR="00A87336">
        <w:rPr>
          <w:rFonts w:hint="eastAsia"/>
        </w:rPr>
        <w:t>的流程图</w:t>
      </w:r>
    </w:p>
    <w:p w14:paraId="49626C3C" w14:textId="771BBBDC" w:rsidR="00A86106" w:rsidRDefault="00A86106" w:rsidP="00B82090">
      <w:pPr>
        <w:ind w:firstLineChars="0" w:firstLine="0"/>
        <w:rPr>
          <w:rFonts w:ascii="宋体" w:hAnsi="宋体"/>
          <w:color w:val="000000"/>
          <w:sz w:val="28"/>
          <w:szCs w:val="28"/>
          <w:lang w:val="zh-CN"/>
        </w:rPr>
        <w:sectPr w:rsidR="00A86106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2B809A13" w14:textId="77777777" w:rsidR="00EB453A" w:rsidRDefault="00EB453A" w:rsidP="00EB453A">
      <w:pPr>
        <w:pStyle w:val="3"/>
        <w:spacing w:before="163" w:after="163"/>
      </w:pPr>
      <w:bookmarkStart w:id="50" w:name="_Toc531078765"/>
      <w:bookmarkStart w:id="51" w:name="_Toc531080496"/>
      <w:bookmarkStart w:id="52" w:name="_Toc534967835"/>
      <w:bookmarkStart w:id="53" w:name="_Toc531078756"/>
      <w:bookmarkStart w:id="54" w:name="_Toc531080487"/>
      <w:r>
        <w:rPr>
          <w:rFonts w:hint="eastAsia"/>
        </w:rPr>
        <w:lastRenderedPageBreak/>
        <w:t>上下电控制</w:t>
      </w:r>
      <w:bookmarkEnd w:id="50"/>
      <w:bookmarkEnd w:id="51"/>
      <w:bookmarkEnd w:id="52"/>
    </w:p>
    <w:p w14:paraId="7FA38352" w14:textId="77777777" w:rsidR="00EB453A" w:rsidRDefault="00EB453A" w:rsidP="00EB453A">
      <w:pPr>
        <w:ind w:firstLine="480"/>
      </w:pPr>
      <w:r>
        <w:rPr>
          <w:rFonts w:hint="eastAsia"/>
        </w:rPr>
        <w:t>概述</w:t>
      </w:r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57"/>
        <w:gridCol w:w="5763"/>
      </w:tblGrid>
      <w:tr w:rsidR="00EB453A" w:rsidRPr="00247E0D" w14:paraId="1EBA28E1" w14:textId="77777777" w:rsidTr="00053843">
        <w:tc>
          <w:tcPr>
            <w:tcW w:w="2835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3EF1D860" w14:textId="77777777" w:rsidR="00EB453A" w:rsidRPr="00247E0D" w:rsidRDefault="00EB453A" w:rsidP="00B92B7B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函数名</w:t>
            </w:r>
          </w:p>
        </w:tc>
        <w:tc>
          <w:tcPr>
            <w:tcW w:w="5935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hideMark/>
          </w:tcPr>
          <w:p w14:paraId="5F06B0D1" w14:textId="54A574FB" w:rsidR="00EB453A" w:rsidRDefault="00EB453A" w:rsidP="00B92B7B">
            <w:pPr>
              <w:pStyle w:val="afff3"/>
            </w:pPr>
            <w:proofErr w:type="spellStart"/>
            <w:r w:rsidRPr="00EB453A">
              <w:t>Task_PowerOnOff</w:t>
            </w:r>
            <w:proofErr w:type="spellEnd"/>
          </w:p>
        </w:tc>
      </w:tr>
      <w:tr w:rsidR="00EB453A" w:rsidRPr="00247E0D" w14:paraId="2937B9EA" w14:textId="77777777" w:rsidTr="00053843">
        <w:tc>
          <w:tcPr>
            <w:tcW w:w="2835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hideMark/>
          </w:tcPr>
          <w:p w14:paraId="66BF093E" w14:textId="77777777" w:rsidR="00EB453A" w:rsidRDefault="00EB453A" w:rsidP="00B92B7B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5935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14:paraId="49D270A1" w14:textId="589FF25A" w:rsidR="00EB453A" w:rsidRDefault="00EB453A" w:rsidP="00B92B7B">
            <w:pPr>
              <w:pStyle w:val="afff3"/>
            </w:pPr>
            <w:r>
              <w:rPr>
                <w:rFonts w:hint="eastAsia"/>
              </w:rPr>
              <w:t>对</w:t>
            </w:r>
            <w:r>
              <w:t>BMS</w:t>
            </w:r>
            <w:r>
              <w:rPr>
                <w:rFonts w:hint="eastAsia"/>
              </w:rPr>
              <w:t>系统的</w:t>
            </w:r>
            <w:proofErr w:type="gramStart"/>
            <w:r>
              <w:rPr>
                <w:rFonts w:hint="eastAsia"/>
              </w:rPr>
              <w:t>上下电进行</w:t>
            </w:r>
            <w:proofErr w:type="gramEnd"/>
            <w:r>
              <w:rPr>
                <w:rFonts w:hint="eastAsia"/>
              </w:rPr>
              <w:t>控制，以及B</w:t>
            </w:r>
            <w:r>
              <w:t>MS</w:t>
            </w:r>
            <w:r>
              <w:rPr>
                <w:rFonts w:hint="eastAsia"/>
              </w:rPr>
              <w:t>自检</w:t>
            </w:r>
          </w:p>
        </w:tc>
      </w:tr>
      <w:tr w:rsidR="00EB453A" w:rsidRPr="00247E0D" w14:paraId="2292596B" w14:textId="77777777" w:rsidTr="00053843"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hideMark/>
          </w:tcPr>
          <w:p w14:paraId="59E40F49" w14:textId="77777777" w:rsidR="00EB453A" w:rsidRDefault="00EB453A" w:rsidP="00B92B7B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59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14:paraId="1D2B5616" w14:textId="0481420A" w:rsidR="00EB453A" w:rsidRDefault="00EB453A" w:rsidP="00B92B7B">
            <w:pPr>
              <w:pStyle w:val="afff3"/>
            </w:pPr>
            <w:r>
              <w:rPr>
                <w:rFonts w:hint="eastAsia"/>
              </w:rPr>
              <w:t>5</w:t>
            </w:r>
            <w:r>
              <w:t>00ms</w:t>
            </w:r>
          </w:p>
        </w:tc>
      </w:tr>
      <w:tr w:rsidR="00EB453A" w:rsidRPr="00247E0D" w14:paraId="5B270A93" w14:textId="77777777" w:rsidTr="00053843"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hideMark/>
          </w:tcPr>
          <w:p w14:paraId="637D2606" w14:textId="77777777" w:rsidR="00EB453A" w:rsidRDefault="00EB453A" w:rsidP="00B92B7B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59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14:paraId="5328B14F" w14:textId="77777777" w:rsidR="00EB453A" w:rsidRDefault="00EB453A" w:rsidP="00B92B7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B453A" w:rsidRPr="00247E0D" w14:paraId="42A08294" w14:textId="77777777" w:rsidTr="00053843">
        <w:tc>
          <w:tcPr>
            <w:tcW w:w="2835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03CD924E" w14:textId="77777777" w:rsidR="00EB453A" w:rsidRDefault="00EB453A" w:rsidP="00B92B7B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5935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hideMark/>
          </w:tcPr>
          <w:p w14:paraId="00727934" w14:textId="77777777" w:rsidR="00EB453A" w:rsidRDefault="00EB453A" w:rsidP="00B92B7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18E5D454" w14:textId="77777777" w:rsidR="00BD02F0" w:rsidRDefault="00BD02F0" w:rsidP="00EB453A">
      <w:pPr>
        <w:ind w:firstLine="480"/>
      </w:pPr>
    </w:p>
    <w:p w14:paraId="75F38AF2" w14:textId="585A3D13" w:rsidR="00EB453A" w:rsidRDefault="00EB453A" w:rsidP="00EB453A">
      <w:pPr>
        <w:ind w:firstLine="480"/>
      </w:pPr>
      <w:r>
        <w:rPr>
          <w:rFonts w:hint="eastAsia"/>
        </w:rPr>
        <w:t>调用的子函数</w:t>
      </w:r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0"/>
        <w:gridCol w:w="3008"/>
        <w:gridCol w:w="1843"/>
        <w:gridCol w:w="899"/>
      </w:tblGrid>
      <w:tr w:rsidR="00EB453A" w:rsidRPr="00247E0D" w14:paraId="5C3FC231" w14:textId="77777777" w:rsidTr="00053843">
        <w:tc>
          <w:tcPr>
            <w:tcW w:w="277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1B2651D0" w14:textId="77777777" w:rsidR="00EB453A" w:rsidRPr="00247E0D" w:rsidRDefault="00EB453A" w:rsidP="00B92B7B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00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281D619F" w14:textId="77777777" w:rsidR="00EB453A" w:rsidRDefault="00EB453A" w:rsidP="00B92B7B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84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0A36C810" w14:textId="77777777" w:rsidR="00EB453A" w:rsidRDefault="00EB453A" w:rsidP="00B92B7B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89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72A5C33C" w14:textId="77777777" w:rsidR="00EB453A" w:rsidRDefault="00EB453A" w:rsidP="00B92B7B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EB453A" w:rsidRPr="00247E0D" w14:paraId="6E9C8C7C" w14:textId="77777777" w:rsidTr="00B005B1">
        <w:tc>
          <w:tcPr>
            <w:tcW w:w="2770" w:type="dxa"/>
            <w:tcBorders>
              <w:top w:val="single" w:sz="8" w:space="0" w:color="000000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509B323" w14:textId="48511EB7" w:rsidR="00EB453A" w:rsidRDefault="00EB453A" w:rsidP="00B92B7B">
            <w:pPr>
              <w:pStyle w:val="afff3"/>
            </w:pPr>
            <w:proofErr w:type="spellStart"/>
            <w:r w:rsidRPr="00EB453A">
              <w:t>PowerOnOff_Control</w:t>
            </w:r>
            <w:proofErr w:type="spellEnd"/>
          </w:p>
        </w:tc>
        <w:tc>
          <w:tcPr>
            <w:tcW w:w="3008" w:type="dxa"/>
            <w:tcBorders>
              <w:top w:val="single" w:sz="8" w:space="0" w:color="000000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029F752" w14:textId="038AEBCE" w:rsidR="00EB453A" w:rsidRDefault="00EB453A" w:rsidP="00B92B7B">
            <w:pPr>
              <w:pStyle w:val="afff3"/>
            </w:pPr>
            <w:r>
              <w:rPr>
                <w:rFonts w:hint="eastAsia"/>
              </w:rPr>
              <w:t>上下电控制</w:t>
            </w:r>
            <w:r w:rsidR="001213DD">
              <w:rPr>
                <w:rFonts w:hint="eastAsia"/>
              </w:rPr>
              <w:t>，B</w:t>
            </w:r>
            <w:r w:rsidR="001213DD">
              <w:t>MS</w:t>
            </w:r>
            <w:r w:rsidR="001213DD">
              <w:rPr>
                <w:rFonts w:hint="eastAsia"/>
              </w:rPr>
              <w:t>自检</w:t>
            </w:r>
          </w:p>
        </w:tc>
        <w:tc>
          <w:tcPr>
            <w:tcW w:w="1843" w:type="dxa"/>
            <w:tcBorders>
              <w:top w:val="single" w:sz="8" w:space="0" w:color="000000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A4D84F8" w14:textId="77777777" w:rsidR="001213DD" w:rsidRDefault="00EB453A" w:rsidP="00B92B7B">
            <w:pPr>
              <w:pStyle w:val="afff3"/>
            </w:pPr>
            <w:r>
              <w:rPr>
                <w:rFonts w:hint="eastAsia"/>
              </w:rPr>
              <w:t>故障等级、</w:t>
            </w:r>
          </w:p>
          <w:p w14:paraId="349ED1EF" w14:textId="77777777" w:rsidR="001213DD" w:rsidRDefault="00EB453A" w:rsidP="00B92B7B">
            <w:pPr>
              <w:pStyle w:val="afff3"/>
            </w:pPr>
            <w:r>
              <w:rPr>
                <w:rFonts w:hint="eastAsia"/>
              </w:rPr>
              <w:t>故障时间、</w:t>
            </w:r>
          </w:p>
          <w:p w14:paraId="3E253C50" w14:textId="77777777" w:rsidR="001213DD" w:rsidRDefault="00EB453A" w:rsidP="00B92B7B">
            <w:pPr>
              <w:pStyle w:val="afff3"/>
            </w:pPr>
            <w:r>
              <w:rPr>
                <w:rFonts w:hint="eastAsia"/>
              </w:rPr>
              <w:t>静态电流、</w:t>
            </w:r>
          </w:p>
          <w:p w14:paraId="5501C1B4" w14:textId="1D7F77D7" w:rsidR="00EB453A" w:rsidRDefault="00EB453A" w:rsidP="00B92B7B">
            <w:pPr>
              <w:pStyle w:val="afff3"/>
            </w:pPr>
            <w:r>
              <w:rPr>
                <w:rFonts w:hint="eastAsia"/>
              </w:rPr>
              <w:t>静态时间</w:t>
            </w:r>
            <w:r w:rsidR="001213DD">
              <w:rPr>
                <w:rFonts w:hint="eastAsia"/>
              </w:rPr>
              <w:t>阈</w:t>
            </w:r>
            <w:r>
              <w:rPr>
                <w:rFonts w:hint="eastAsia"/>
              </w:rPr>
              <w:t>值</w:t>
            </w:r>
          </w:p>
        </w:tc>
        <w:tc>
          <w:tcPr>
            <w:tcW w:w="899" w:type="dxa"/>
            <w:tcBorders>
              <w:top w:val="single" w:sz="8" w:space="0" w:color="000000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F710A15" w14:textId="500EDCDE" w:rsidR="00EB453A" w:rsidRDefault="00EB453A" w:rsidP="00B92B7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1213DD" w:rsidRPr="00247E0D" w14:paraId="594103C6" w14:textId="77777777" w:rsidTr="00053843">
        <w:tc>
          <w:tcPr>
            <w:tcW w:w="8520" w:type="dxa"/>
            <w:gridSpan w:val="4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D9D9D9"/>
          </w:tcPr>
          <w:p w14:paraId="3ACCAE21" w14:textId="4C465ECA" w:rsidR="001213DD" w:rsidRDefault="001213DD" w:rsidP="00B92B7B">
            <w:pPr>
              <w:pStyle w:val="afff3"/>
            </w:pPr>
            <w:proofErr w:type="spellStart"/>
            <w:r w:rsidRPr="00EB453A">
              <w:t>PowerOnOff_Control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1213DD" w:rsidRPr="00247E0D" w14:paraId="285D21D7" w14:textId="77777777" w:rsidTr="00B005B1">
        <w:tc>
          <w:tcPr>
            <w:tcW w:w="2770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2E3AB054" w14:textId="1A0B7AE5" w:rsidR="001213DD" w:rsidRDefault="001213DD" w:rsidP="001213DD">
            <w:pPr>
              <w:pStyle w:val="afff3"/>
            </w:pPr>
            <w:proofErr w:type="spellStart"/>
            <w:r w:rsidRPr="001213DD">
              <w:t>BMS_WorkModeCheckself</w:t>
            </w:r>
            <w:proofErr w:type="spellEnd"/>
          </w:p>
        </w:tc>
        <w:tc>
          <w:tcPr>
            <w:tcW w:w="3008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1C8B417D" w14:textId="1EC77835" w:rsidR="001213DD" w:rsidRPr="00247E0D" w:rsidRDefault="001213DD" w:rsidP="001213DD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B</w:t>
            </w:r>
            <w:r>
              <w:rPr>
                <w:szCs w:val="24"/>
              </w:rPr>
              <w:t>MS</w:t>
            </w:r>
            <w:r>
              <w:rPr>
                <w:rFonts w:hint="eastAsia"/>
                <w:szCs w:val="24"/>
              </w:rPr>
              <w:t>自检、读取工作模式</w:t>
            </w:r>
          </w:p>
        </w:tc>
        <w:tc>
          <w:tcPr>
            <w:tcW w:w="1843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255C0A04" w14:textId="180A0945" w:rsidR="001213DD" w:rsidRDefault="00B005B1" w:rsidP="001213D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899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56F8F85E" w14:textId="23907FAF" w:rsidR="001213DD" w:rsidRDefault="001213DD" w:rsidP="001213DD">
            <w:pPr>
              <w:pStyle w:val="afff3"/>
            </w:pPr>
            <w:r w:rsidRPr="000532F7">
              <w:rPr>
                <w:rFonts w:hint="eastAsia"/>
              </w:rPr>
              <w:t>无</w:t>
            </w:r>
          </w:p>
        </w:tc>
      </w:tr>
      <w:tr w:rsidR="001213DD" w:rsidRPr="00247E0D" w14:paraId="4A2050F3" w14:textId="77777777" w:rsidTr="00B005B1">
        <w:tc>
          <w:tcPr>
            <w:tcW w:w="2770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17E7F9F8" w14:textId="0F599762" w:rsidR="001213DD" w:rsidRDefault="001213DD" w:rsidP="001213DD">
            <w:pPr>
              <w:pStyle w:val="afff3"/>
            </w:pPr>
            <w:proofErr w:type="spellStart"/>
            <w:r w:rsidRPr="001213DD">
              <w:t>PositiveRelay_Control</w:t>
            </w:r>
            <w:proofErr w:type="spellEnd"/>
          </w:p>
        </w:tc>
        <w:tc>
          <w:tcPr>
            <w:tcW w:w="3008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396D4FCC" w14:textId="236FFF71" w:rsidR="001213DD" w:rsidRPr="00247E0D" w:rsidRDefault="001213DD" w:rsidP="001213DD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主正继电器控制</w:t>
            </w:r>
          </w:p>
        </w:tc>
        <w:tc>
          <w:tcPr>
            <w:tcW w:w="1843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319B217F" w14:textId="79DFC8CE" w:rsidR="001213DD" w:rsidRDefault="00B005B1" w:rsidP="001213DD">
            <w:pPr>
              <w:pStyle w:val="afff3"/>
            </w:pPr>
            <w:r>
              <w:rPr>
                <w:rFonts w:hint="eastAsia"/>
              </w:rPr>
              <w:t>控制继电器状态</w:t>
            </w:r>
          </w:p>
        </w:tc>
        <w:tc>
          <w:tcPr>
            <w:tcW w:w="899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2760DD8E" w14:textId="797F1DAF" w:rsidR="001213DD" w:rsidRDefault="001213DD" w:rsidP="001213DD">
            <w:pPr>
              <w:pStyle w:val="afff3"/>
            </w:pPr>
            <w:r w:rsidRPr="000532F7">
              <w:rPr>
                <w:rFonts w:hint="eastAsia"/>
              </w:rPr>
              <w:t>无</w:t>
            </w:r>
          </w:p>
        </w:tc>
      </w:tr>
      <w:tr w:rsidR="001213DD" w:rsidRPr="00247E0D" w14:paraId="26CBABBA" w14:textId="77777777" w:rsidTr="00B005B1">
        <w:tc>
          <w:tcPr>
            <w:tcW w:w="2770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4CE553D" w14:textId="6BD83997" w:rsidR="001213DD" w:rsidRDefault="001213DD" w:rsidP="001213DD">
            <w:pPr>
              <w:pStyle w:val="afff3"/>
            </w:pPr>
            <w:proofErr w:type="spellStart"/>
            <w:r w:rsidRPr="001213DD">
              <w:t>Sleep_StaticTime</w:t>
            </w:r>
            <w:proofErr w:type="spellEnd"/>
          </w:p>
        </w:tc>
        <w:tc>
          <w:tcPr>
            <w:tcW w:w="3008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8A1535B" w14:textId="77777777" w:rsidR="001213DD" w:rsidRDefault="001213DD" w:rsidP="001213DD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计算常电状态</w:t>
            </w:r>
          </w:p>
          <w:p w14:paraId="0AA8F2A2" w14:textId="58FDB8A4" w:rsidR="001213DD" w:rsidRPr="00247E0D" w:rsidRDefault="001213DD" w:rsidP="001213DD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系统S</w:t>
            </w:r>
            <w:r>
              <w:rPr>
                <w:szCs w:val="24"/>
              </w:rPr>
              <w:t>OC</w:t>
            </w:r>
            <w:r>
              <w:rPr>
                <w:rFonts w:hint="eastAsia"/>
                <w:szCs w:val="24"/>
              </w:rPr>
              <w:t>查表时间</w:t>
            </w:r>
          </w:p>
        </w:tc>
        <w:tc>
          <w:tcPr>
            <w:tcW w:w="1843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623146F" w14:textId="77777777" w:rsidR="001213DD" w:rsidRDefault="001213DD" w:rsidP="001213DD">
            <w:pPr>
              <w:pStyle w:val="afff3"/>
            </w:pPr>
            <w:r>
              <w:rPr>
                <w:rFonts w:hint="eastAsia"/>
              </w:rPr>
              <w:t>实时时间、</w:t>
            </w:r>
          </w:p>
          <w:p w14:paraId="1BB209E4" w14:textId="77777777" w:rsidR="001213DD" w:rsidRDefault="001213DD" w:rsidP="001213DD">
            <w:pPr>
              <w:pStyle w:val="afff3"/>
            </w:pPr>
            <w:r>
              <w:rPr>
                <w:rFonts w:hint="eastAsia"/>
              </w:rPr>
              <w:t>实测电流、</w:t>
            </w:r>
          </w:p>
          <w:p w14:paraId="24415B1B" w14:textId="77777777" w:rsidR="00B005B1" w:rsidRDefault="001213DD" w:rsidP="001213DD">
            <w:pPr>
              <w:pStyle w:val="afff3"/>
            </w:pPr>
            <w:r>
              <w:rPr>
                <w:rFonts w:hint="eastAsia"/>
              </w:rPr>
              <w:t>静态电流设置、</w:t>
            </w:r>
          </w:p>
          <w:p w14:paraId="0E70F2CB" w14:textId="3D98A6BC" w:rsidR="001213DD" w:rsidRDefault="001213DD" w:rsidP="001213DD">
            <w:pPr>
              <w:pStyle w:val="afff3"/>
            </w:pPr>
            <w:r>
              <w:rPr>
                <w:rFonts w:hint="eastAsia"/>
              </w:rPr>
              <w:t>满足条件的初始时间、目标时间（用户要求）</w:t>
            </w:r>
          </w:p>
        </w:tc>
        <w:tc>
          <w:tcPr>
            <w:tcW w:w="899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E1F033B" w14:textId="1CA2BCDC" w:rsidR="001213DD" w:rsidRDefault="001213DD" w:rsidP="001213DD">
            <w:pPr>
              <w:pStyle w:val="afff3"/>
            </w:pPr>
            <w:r w:rsidRPr="000532F7">
              <w:rPr>
                <w:rFonts w:hint="eastAsia"/>
              </w:rPr>
              <w:t>无</w:t>
            </w:r>
          </w:p>
        </w:tc>
      </w:tr>
      <w:tr w:rsidR="001213DD" w:rsidRPr="00247E0D" w14:paraId="615D6D06" w14:textId="77777777" w:rsidTr="00B005B1">
        <w:tc>
          <w:tcPr>
            <w:tcW w:w="2770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3F0562A8" w14:textId="28A738D3" w:rsidR="001213DD" w:rsidRPr="001213DD" w:rsidRDefault="001213DD" w:rsidP="001213DD">
            <w:pPr>
              <w:pStyle w:val="afff3"/>
            </w:pPr>
            <w:proofErr w:type="spellStart"/>
            <w:r w:rsidRPr="001213DD">
              <w:t>CSSUPowerRelay_Control</w:t>
            </w:r>
            <w:proofErr w:type="spellEnd"/>
          </w:p>
        </w:tc>
        <w:tc>
          <w:tcPr>
            <w:tcW w:w="3008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4CA6A2BE" w14:textId="0202137E" w:rsidR="001213DD" w:rsidRPr="00247E0D" w:rsidRDefault="00B005B1" w:rsidP="001213DD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SSU</w:t>
            </w:r>
            <w:r>
              <w:rPr>
                <w:rFonts w:hint="eastAsia"/>
                <w:szCs w:val="24"/>
              </w:rPr>
              <w:t>对应继电器控制</w:t>
            </w:r>
          </w:p>
        </w:tc>
        <w:tc>
          <w:tcPr>
            <w:tcW w:w="1843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2FBE3974" w14:textId="1AA60CCC" w:rsidR="001213DD" w:rsidRDefault="00B005B1" w:rsidP="001213DD">
            <w:pPr>
              <w:pStyle w:val="afff3"/>
            </w:pPr>
            <w:r>
              <w:rPr>
                <w:rFonts w:hint="eastAsia"/>
              </w:rPr>
              <w:t>控制继电器状态</w:t>
            </w:r>
          </w:p>
        </w:tc>
        <w:tc>
          <w:tcPr>
            <w:tcW w:w="899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2FAED63B" w14:textId="2A34082F" w:rsidR="001213DD" w:rsidRDefault="001213DD" w:rsidP="001213DD">
            <w:pPr>
              <w:pStyle w:val="afff3"/>
            </w:pPr>
            <w:r w:rsidRPr="000532F7">
              <w:rPr>
                <w:rFonts w:hint="eastAsia"/>
              </w:rPr>
              <w:t>无</w:t>
            </w:r>
          </w:p>
        </w:tc>
      </w:tr>
      <w:tr w:rsidR="001213DD" w:rsidRPr="00247E0D" w14:paraId="232566EF" w14:textId="77777777" w:rsidTr="00B005B1">
        <w:tc>
          <w:tcPr>
            <w:tcW w:w="2770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4479888D" w14:textId="09C35279" w:rsidR="001213DD" w:rsidRPr="001213DD" w:rsidRDefault="001213DD" w:rsidP="001213DD">
            <w:pPr>
              <w:pStyle w:val="afff3"/>
            </w:pPr>
            <w:proofErr w:type="spellStart"/>
            <w:r w:rsidRPr="001213DD">
              <w:t>ScreenPowerRelay_Control</w:t>
            </w:r>
            <w:proofErr w:type="spellEnd"/>
          </w:p>
        </w:tc>
        <w:tc>
          <w:tcPr>
            <w:tcW w:w="3008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05786191" w14:textId="446D2D02" w:rsidR="001213DD" w:rsidRPr="00247E0D" w:rsidRDefault="00B005B1" w:rsidP="001213DD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显示屏对应继电器控制</w:t>
            </w:r>
          </w:p>
        </w:tc>
        <w:tc>
          <w:tcPr>
            <w:tcW w:w="1843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7643B111" w14:textId="3FA139FB" w:rsidR="001213DD" w:rsidRDefault="00B005B1" w:rsidP="001213DD">
            <w:pPr>
              <w:pStyle w:val="afff3"/>
            </w:pPr>
            <w:r>
              <w:rPr>
                <w:rFonts w:hint="eastAsia"/>
              </w:rPr>
              <w:t>控制继电器状态</w:t>
            </w:r>
          </w:p>
        </w:tc>
        <w:tc>
          <w:tcPr>
            <w:tcW w:w="899" w:type="dxa"/>
            <w:tcBorders>
              <w:top w:val="dotted" w:sz="8" w:space="0" w:color="auto"/>
              <w:left w:val="dotted" w:sz="4" w:space="0" w:color="auto"/>
              <w:bottom w:val="dotted" w:sz="8" w:space="0" w:color="auto"/>
              <w:right w:val="dotted" w:sz="4" w:space="0" w:color="auto"/>
            </w:tcBorders>
            <w:shd w:val="clear" w:color="auto" w:fill="auto"/>
          </w:tcPr>
          <w:p w14:paraId="1DECDEA0" w14:textId="292AB8C2" w:rsidR="001213DD" w:rsidRDefault="001213DD" w:rsidP="001213DD">
            <w:pPr>
              <w:pStyle w:val="afff3"/>
            </w:pPr>
            <w:r w:rsidRPr="000532F7">
              <w:rPr>
                <w:rFonts w:hint="eastAsia"/>
              </w:rPr>
              <w:t>无</w:t>
            </w:r>
          </w:p>
        </w:tc>
      </w:tr>
    </w:tbl>
    <w:p w14:paraId="11978994" w14:textId="77777777" w:rsidR="00691B9A" w:rsidRDefault="00691B9A" w:rsidP="00EB453A">
      <w:pPr>
        <w:ind w:firstLine="480"/>
        <w:rPr>
          <w:szCs w:val="24"/>
        </w:rPr>
      </w:pPr>
    </w:p>
    <w:p w14:paraId="6E87C85F" w14:textId="254CE26F" w:rsidR="00EB453A" w:rsidRDefault="00250C08" w:rsidP="00EB453A">
      <w:pPr>
        <w:ind w:firstLine="480"/>
        <w:rPr>
          <w:szCs w:val="24"/>
        </w:rPr>
      </w:pPr>
      <w:proofErr w:type="gramStart"/>
      <w:r>
        <w:rPr>
          <w:rFonts w:hint="eastAsia"/>
          <w:szCs w:val="24"/>
        </w:rPr>
        <w:t>上下电具体</w:t>
      </w:r>
      <w:proofErr w:type="gramEnd"/>
      <w:r>
        <w:rPr>
          <w:rFonts w:hint="eastAsia"/>
          <w:szCs w:val="24"/>
        </w:rPr>
        <w:t>流程及详细的描述（参照附录B）</w:t>
      </w:r>
    </w:p>
    <w:p w14:paraId="4D05BA9B" w14:textId="2CB21DA0" w:rsidR="008A7FCC" w:rsidRDefault="008A7FCC" w:rsidP="00250C08">
      <w:pPr>
        <w:pStyle w:val="30"/>
        <w:numPr>
          <w:ilvl w:val="0"/>
          <w:numId w:val="0"/>
        </w:numPr>
        <w:ind w:left="420"/>
        <w:jc w:val="both"/>
      </w:pPr>
    </w:p>
    <w:p w14:paraId="3DB70814" w14:textId="77777777" w:rsidR="008A7FCC" w:rsidRDefault="008A7FCC" w:rsidP="008A7FCC">
      <w:pPr>
        <w:pStyle w:val="30"/>
        <w:numPr>
          <w:ilvl w:val="0"/>
          <w:numId w:val="0"/>
        </w:numPr>
        <w:ind w:left="420"/>
        <w:jc w:val="both"/>
      </w:pPr>
    </w:p>
    <w:p w14:paraId="6E8DD2F1" w14:textId="77777777" w:rsidR="00B005B1" w:rsidRDefault="00B005B1" w:rsidP="00B005B1">
      <w:pPr>
        <w:pStyle w:val="30"/>
        <w:numPr>
          <w:ilvl w:val="0"/>
          <w:numId w:val="0"/>
        </w:numPr>
        <w:ind w:left="420"/>
      </w:pPr>
    </w:p>
    <w:p w14:paraId="0E20D973" w14:textId="1042B8AA" w:rsidR="00B005B1" w:rsidRPr="001145F0" w:rsidRDefault="00B005B1" w:rsidP="00B005B1">
      <w:pPr>
        <w:pStyle w:val="30"/>
        <w:numPr>
          <w:ilvl w:val="0"/>
          <w:numId w:val="0"/>
        </w:numPr>
        <w:jc w:val="both"/>
        <w:sectPr w:rsidR="00B005B1" w:rsidRPr="001145F0" w:rsidSect="00F13A67">
          <w:pgSz w:w="11906" w:h="16838"/>
          <w:pgMar w:top="1440" w:right="1800" w:bottom="1440" w:left="1800" w:header="850" w:footer="170" w:gutter="0"/>
          <w:cols w:space="425"/>
          <w:docGrid w:type="lines" w:linePitch="326"/>
        </w:sectPr>
      </w:pPr>
    </w:p>
    <w:p w14:paraId="0665AFD8" w14:textId="5108BD19" w:rsidR="00B82090" w:rsidRDefault="00B82090" w:rsidP="00B07523">
      <w:pPr>
        <w:pStyle w:val="3"/>
        <w:spacing w:before="120" w:after="120"/>
      </w:pPr>
      <w:bookmarkStart w:id="55" w:name="_Toc534967836"/>
      <w:r>
        <w:rPr>
          <w:rFonts w:hint="eastAsia"/>
        </w:rPr>
        <w:lastRenderedPageBreak/>
        <w:t>S</w:t>
      </w:r>
      <w:r>
        <w:t>OC</w:t>
      </w:r>
      <w:r w:rsidR="008A7FCC">
        <w:rPr>
          <w:rFonts w:hint="eastAsia"/>
        </w:rPr>
        <w:t>、</w:t>
      </w:r>
      <w:r w:rsidR="008A7FCC">
        <w:rPr>
          <w:rFonts w:hint="eastAsia"/>
        </w:rPr>
        <w:t>S</w:t>
      </w:r>
      <w:r w:rsidR="008A7FCC">
        <w:t>OH</w:t>
      </w:r>
      <w:r>
        <w:rPr>
          <w:rFonts w:hint="eastAsia"/>
        </w:rPr>
        <w:t>计算任务</w:t>
      </w:r>
      <w:bookmarkEnd w:id="53"/>
      <w:bookmarkEnd w:id="54"/>
      <w:bookmarkEnd w:id="55"/>
    </w:p>
    <w:p w14:paraId="0617AB04" w14:textId="77777777" w:rsidR="00B82090" w:rsidRDefault="00B82090" w:rsidP="0066669A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B82090" w14:paraId="441BE4C0" w14:textId="77777777" w:rsidTr="00053843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5087F1C" w14:textId="77777777" w:rsidR="00B82090" w:rsidRDefault="00B82090" w:rsidP="0066669A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2013A07" w14:textId="2141929B" w:rsidR="00B82090" w:rsidRPr="00247E0D" w:rsidRDefault="008A7FCC" w:rsidP="0066669A">
            <w:pPr>
              <w:pStyle w:val="afff3"/>
              <w:rPr>
                <w:color w:val="000000"/>
              </w:rPr>
            </w:pPr>
            <w:proofErr w:type="spellStart"/>
            <w:r w:rsidRPr="008A7FCC">
              <w:t>Task_SOCSOH</w:t>
            </w:r>
            <w:proofErr w:type="spellEnd"/>
          </w:p>
        </w:tc>
      </w:tr>
      <w:tr w:rsidR="00B82090" w14:paraId="75719076" w14:textId="77777777" w:rsidTr="00053843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7D237B27" w14:textId="77777777" w:rsidR="00B82090" w:rsidRDefault="00B82090" w:rsidP="0066669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5388C77" w14:textId="2449587F" w:rsidR="00B82090" w:rsidRPr="00247E0D" w:rsidRDefault="00B82090" w:rsidP="0066669A">
            <w:pPr>
              <w:pStyle w:val="afff3"/>
              <w:rPr>
                <w:color w:val="000000"/>
              </w:rPr>
            </w:pPr>
            <w:r w:rsidRPr="00247E0D">
              <w:rPr>
                <w:rFonts w:hint="eastAsia"/>
                <w:color w:val="000000"/>
              </w:rPr>
              <w:t>计算S</w:t>
            </w:r>
            <w:r w:rsidRPr="00247E0D">
              <w:rPr>
                <w:color w:val="000000"/>
              </w:rPr>
              <w:t>OC</w:t>
            </w:r>
            <w:r w:rsidRPr="00247E0D">
              <w:rPr>
                <w:rFonts w:hint="eastAsia"/>
                <w:color w:val="000000"/>
              </w:rPr>
              <w:t>值、计算S</w:t>
            </w:r>
            <w:r w:rsidRPr="00247E0D">
              <w:rPr>
                <w:color w:val="000000"/>
              </w:rPr>
              <w:t>OH</w:t>
            </w:r>
            <w:r w:rsidRPr="00247E0D">
              <w:rPr>
                <w:rFonts w:hint="eastAsia"/>
                <w:color w:val="000000"/>
              </w:rPr>
              <w:t>值</w:t>
            </w:r>
            <w:r w:rsidR="008A7FCC">
              <w:rPr>
                <w:rFonts w:hint="eastAsia"/>
                <w:color w:val="000000"/>
              </w:rPr>
              <w:t>、计算充放电总能量</w:t>
            </w:r>
          </w:p>
        </w:tc>
      </w:tr>
      <w:tr w:rsidR="00B82090" w14:paraId="3B5D514B" w14:textId="77777777" w:rsidTr="00053843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20BFF9E7" w14:textId="77777777" w:rsidR="00B82090" w:rsidRDefault="00B82090" w:rsidP="0066669A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FE2D048" w14:textId="77777777" w:rsidR="00B82090" w:rsidRPr="00247E0D" w:rsidRDefault="00B82090" w:rsidP="0066669A">
            <w:pPr>
              <w:pStyle w:val="afff3"/>
              <w:rPr>
                <w:color w:val="000000"/>
              </w:rPr>
            </w:pPr>
            <w:r>
              <w:rPr>
                <w:rFonts w:hint="eastAsia"/>
              </w:rPr>
              <w:t>100ms</w:t>
            </w:r>
          </w:p>
        </w:tc>
      </w:tr>
      <w:tr w:rsidR="00B82090" w14:paraId="04E6CAA6" w14:textId="77777777" w:rsidTr="00053843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06047CE5" w14:textId="77777777" w:rsidR="00B82090" w:rsidRDefault="00B82090" w:rsidP="0066669A">
            <w:pPr>
              <w:pStyle w:val="afff1"/>
            </w:pPr>
            <w:r>
              <w:rPr>
                <w:rFonts w:hint="eastAsia"/>
              </w:rPr>
              <w:t>输入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5381E14" w14:textId="77777777" w:rsidR="00B82090" w:rsidRDefault="00B82090" w:rsidP="006666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82090" w14:paraId="656BB83E" w14:textId="77777777" w:rsidTr="00053843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24F8ECA4" w14:textId="77777777" w:rsidR="00B82090" w:rsidRDefault="00B82090" w:rsidP="0066669A">
            <w:pPr>
              <w:pStyle w:val="afff1"/>
            </w:pPr>
            <w:r>
              <w:rPr>
                <w:rFonts w:hint="eastAsia"/>
              </w:rPr>
              <w:t>输出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C9B1B1A" w14:textId="77777777" w:rsidR="00B82090" w:rsidRDefault="00B82090" w:rsidP="006666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256BCEB8" w14:textId="77777777" w:rsidR="00B92B7B" w:rsidRDefault="00B92B7B" w:rsidP="0066669A">
      <w:pPr>
        <w:ind w:firstLine="480"/>
      </w:pPr>
    </w:p>
    <w:p w14:paraId="70880FD7" w14:textId="10804F38" w:rsidR="00B82090" w:rsidRDefault="00B82090" w:rsidP="0066669A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E152D0" w14:paraId="495A016C" w14:textId="77777777" w:rsidTr="00053843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400464A" w14:textId="7A4ABC7C" w:rsidR="00E152D0" w:rsidRDefault="00E152D0" w:rsidP="00E152D0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99545B2" w14:textId="202DE838" w:rsidR="00E152D0" w:rsidRDefault="00E152D0" w:rsidP="00E152D0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799F7FAF" w14:textId="77777777" w:rsidR="00E152D0" w:rsidRDefault="00E152D0" w:rsidP="00E152D0">
            <w:pPr>
              <w:pStyle w:val="afff1"/>
            </w:pPr>
            <w:r w:rsidRPr="00247E0D">
              <w:rPr>
                <w:rFonts w:hint="eastAsia"/>
                <w:szCs w:val="24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76F252A8" w14:textId="77777777" w:rsidR="00E152D0" w:rsidRDefault="00E152D0" w:rsidP="00E152D0">
            <w:pPr>
              <w:pStyle w:val="afff1"/>
            </w:pPr>
            <w:r w:rsidRPr="00247E0D">
              <w:rPr>
                <w:rFonts w:hint="eastAsia"/>
                <w:szCs w:val="24"/>
              </w:rPr>
              <w:t>返回</w:t>
            </w:r>
          </w:p>
        </w:tc>
      </w:tr>
      <w:tr w:rsidR="001675B5" w14:paraId="1AF24A33" w14:textId="77777777" w:rsidTr="008A7FCC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C3359A5" w14:textId="40A02FB5" w:rsidR="001675B5" w:rsidRDefault="008A7FCC" w:rsidP="001675B5">
            <w:pPr>
              <w:pStyle w:val="afff3"/>
            </w:pPr>
            <w:proofErr w:type="spellStart"/>
            <w:r w:rsidRPr="008A7FCC">
              <w:t>FilterFunction_Median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902F97E" w14:textId="4FD0F11E" w:rsidR="001675B5" w:rsidRDefault="008A7FCC" w:rsidP="001675B5">
            <w:pPr>
              <w:pStyle w:val="afff3"/>
            </w:pPr>
            <w:r>
              <w:rPr>
                <w:rFonts w:hint="eastAsia"/>
              </w:rPr>
              <w:t>获取滤波处理后的电流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35AF53D" w14:textId="2C0BCC3E" w:rsidR="001675B5" w:rsidRDefault="008A7FCC" w:rsidP="001675B5">
            <w:pPr>
              <w:pStyle w:val="afff3"/>
            </w:pPr>
            <w:r>
              <w:rPr>
                <w:rFonts w:hint="eastAsia"/>
              </w:rPr>
              <w:t>A</w:t>
            </w:r>
            <w:r>
              <w:t>DC</w:t>
            </w:r>
            <w:r>
              <w:rPr>
                <w:rFonts w:hint="eastAsia"/>
              </w:rPr>
              <w:t>电流采集函数指针、前一次滤波电流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37F0511" w14:textId="10109E65" w:rsidR="001675B5" w:rsidRDefault="008A7FCC" w:rsidP="001675B5">
            <w:pPr>
              <w:pStyle w:val="afff3"/>
            </w:pPr>
            <w:r>
              <w:rPr>
                <w:rFonts w:hint="eastAsia"/>
              </w:rPr>
              <w:t>滤波电流</w:t>
            </w:r>
          </w:p>
        </w:tc>
      </w:tr>
      <w:tr w:rsidR="001675B5" w14:paraId="7EFABBD4" w14:textId="77777777" w:rsidTr="008A7FCC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38CF744" w14:textId="18680ED7" w:rsidR="001675B5" w:rsidRDefault="008A7FCC" w:rsidP="001675B5">
            <w:pPr>
              <w:pStyle w:val="afff3"/>
            </w:pPr>
            <w:proofErr w:type="spellStart"/>
            <w:r w:rsidRPr="008A7FCC">
              <w:t>SOC_AhIntegral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1F6B881" w14:textId="31DEF306" w:rsidR="001675B5" w:rsidRDefault="008A7FCC" w:rsidP="001675B5">
            <w:pPr>
              <w:pStyle w:val="afff3"/>
            </w:pPr>
            <w:r>
              <w:rPr>
                <w:rFonts w:hint="eastAsia"/>
              </w:rPr>
              <w:t>S</w:t>
            </w:r>
            <w:r>
              <w:t>OC</w:t>
            </w:r>
            <w:proofErr w:type="gramStart"/>
            <w:r>
              <w:rPr>
                <w:rFonts w:hint="eastAsia"/>
              </w:rPr>
              <w:t>安时</w:t>
            </w:r>
            <w:proofErr w:type="gramEnd"/>
            <w:r>
              <w:rPr>
                <w:rFonts w:hint="eastAsia"/>
              </w:rPr>
              <w:t>积分计算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C7FA296" w14:textId="60E020A5" w:rsidR="001675B5" w:rsidRDefault="008A7FCC" w:rsidP="001675B5">
            <w:pPr>
              <w:pStyle w:val="afff3"/>
            </w:pPr>
            <w:r>
              <w:rPr>
                <w:rFonts w:hint="eastAsia"/>
              </w:rPr>
              <w:t>滤波电流、最大最小电压、S</w:t>
            </w:r>
            <w:r>
              <w:t>OC</w:t>
            </w:r>
            <w:r>
              <w:rPr>
                <w:rFonts w:hint="eastAsia"/>
              </w:rPr>
              <w:t>计算周期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78D336C" w14:textId="4932B83F" w:rsidR="001675B5" w:rsidRDefault="008A7FCC" w:rsidP="001675B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152D0" w14:paraId="2D29B8D3" w14:textId="77777777" w:rsidTr="007474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76464D08" w14:textId="1E3749EB" w:rsidR="00E152D0" w:rsidRDefault="008A7FCC" w:rsidP="00E152D0">
            <w:pPr>
              <w:pStyle w:val="afff3"/>
            </w:pPr>
            <w:proofErr w:type="spellStart"/>
            <w:r w:rsidRPr="008A7FCC">
              <w:t>ADC_Current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02062C0A" w14:textId="2C6709E2" w:rsidR="00E152D0" w:rsidRDefault="008A7FCC" w:rsidP="00E152D0">
            <w:pPr>
              <w:pStyle w:val="afff3"/>
            </w:pPr>
            <w:r>
              <w:rPr>
                <w:rFonts w:hint="eastAsia"/>
              </w:rPr>
              <w:t>采集霍尔电压，并</w:t>
            </w:r>
            <w:proofErr w:type="gramStart"/>
            <w:r>
              <w:rPr>
                <w:rFonts w:hint="eastAsia"/>
              </w:rPr>
              <w:t>计算出霍尔</w:t>
            </w:r>
            <w:proofErr w:type="gramEnd"/>
            <w:r>
              <w:rPr>
                <w:rFonts w:hint="eastAsia"/>
              </w:rPr>
              <w:t>电流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F3C7CBD" w14:textId="5E5068F2" w:rsidR="00E152D0" w:rsidRDefault="008A7FCC" w:rsidP="00E152D0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E8A5D4A" w14:textId="1E21D31E" w:rsidR="00E152D0" w:rsidRDefault="008A7FCC" w:rsidP="00E152D0">
            <w:pPr>
              <w:pStyle w:val="afff3"/>
            </w:pPr>
            <w:r>
              <w:rPr>
                <w:rFonts w:hint="eastAsia"/>
              </w:rPr>
              <w:t>霍尔电流</w:t>
            </w:r>
          </w:p>
        </w:tc>
      </w:tr>
      <w:tr w:rsidR="008A7FCC" w14:paraId="01288C8B" w14:textId="77777777" w:rsidTr="00053843"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54EF562" w14:textId="4FCE2303" w:rsidR="008A7FCC" w:rsidRPr="00247E0D" w:rsidRDefault="008A7FCC" w:rsidP="006F1C70">
            <w:pPr>
              <w:pStyle w:val="afff3"/>
              <w:rPr>
                <w:szCs w:val="24"/>
              </w:rPr>
            </w:pPr>
            <w:proofErr w:type="spellStart"/>
            <w:r w:rsidRPr="008A7FCC">
              <w:t>SOC_AhIntegral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6F1C70" w14:paraId="75DF5860" w14:textId="77777777" w:rsidTr="008A7FCC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5FCBDA31" w14:textId="5852A05A" w:rsidR="006F1C70" w:rsidRDefault="0074744B" w:rsidP="006F1C70">
            <w:pPr>
              <w:pStyle w:val="afff3"/>
            </w:pPr>
            <w:proofErr w:type="spellStart"/>
            <w:r w:rsidRPr="0074744B">
              <w:t>inition_soc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A7E8343" w14:textId="5DC8F3E1" w:rsidR="006F1C70" w:rsidRDefault="0074744B" w:rsidP="006F1C70">
            <w:pPr>
              <w:pStyle w:val="afff3"/>
            </w:pPr>
            <w:r>
              <w:rPr>
                <w:rFonts w:hint="eastAsia"/>
              </w:rPr>
              <w:t>根据电压查</w:t>
            </w:r>
            <w:r>
              <w:t>OCV</w:t>
            </w:r>
            <w:r>
              <w:rPr>
                <w:rFonts w:hint="eastAsia"/>
              </w:rPr>
              <w:t>表获取S</w:t>
            </w:r>
            <w:r>
              <w:t>OC</w:t>
            </w:r>
            <w:r>
              <w:rPr>
                <w:rFonts w:hint="eastAsia"/>
              </w:rPr>
              <w:t>值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6879A66" w14:textId="70481294" w:rsidR="006F1C70" w:rsidRPr="00247E0D" w:rsidRDefault="0074744B" w:rsidP="006F1C70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电压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B3B1D4A" w14:textId="00CF46CD" w:rsidR="006F1C70" w:rsidRPr="00247E0D" w:rsidRDefault="0074744B" w:rsidP="006F1C70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OC</w:t>
            </w:r>
            <w:r>
              <w:rPr>
                <w:rFonts w:hint="eastAsia"/>
                <w:szCs w:val="24"/>
              </w:rPr>
              <w:t>值</w:t>
            </w:r>
          </w:p>
        </w:tc>
      </w:tr>
      <w:tr w:rsidR="006F1C70" w14:paraId="4363BB42" w14:textId="77777777" w:rsidTr="008A7FCC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560F6A80" w14:textId="0A85E168" w:rsidR="006F1C70" w:rsidRDefault="0074744B" w:rsidP="006F1C70">
            <w:pPr>
              <w:pStyle w:val="afff3"/>
            </w:pPr>
            <w:proofErr w:type="spellStart"/>
            <w:r w:rsidRPr="0074744B">
              <w:t>Energy_TotalCal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875835F" w14:textId="03B2DE11" w:rsidR="006F1C70" w:rsidRDefault="0074744B" w:rsidP="006F1C70">
            <w:pPr>
              <w:pStyle w:val="afff3"/>
            </w:pPr>
            <w:r>
              <w:rPr>
                <w:rFonts w:hint="eastAsia"/>
              </w:rPr>
              <w:t>充放电总能量计算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738D834" w14:textId="59F426F5" w:rsidR="006F1C70" w:rsidRPr="00247E0D" w:rsidRDefault="0074744B" w:rsidP="006F1C70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B</w:t>
            </w:r>
            <w:r>
              <w:rPr>
                <w:szCs w:val="24"/>
              </w:rPr>
              <w:t>MS</w:t>
            </w:r>
            <w:r>
              <w:rPr>
                <w:rFonts w:hint="eastAsia"/>
                <w:szCs w:val="24"/>
              </w:rPr>
              <w:t>工作模式、系统总压、上次充放电总能量、电流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ACB46B0" w14:textId="2810E878" w:rsidR="006F1C70" w:rsidRPr="00247E0D" w:rsidRDefault="0074744B" w:rsidP="006F1C70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充放总能量</w:t>
            </w:r>
          </w:p>
        </w:tc>
      </w:tr>
      <w:tr w:rsidR="0074744B" w14:paraId="1EBAB8D3" w14:textId="77777777" w:rsidTr="00053843">
        <w:tc>
          <w:tcPr>
            <w:tcW w:w="9322" w:type="dxa"/>
            <w:gridSpan w:val="4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CAB3270" w14:textId="2C1944A4" w:rsidR="0074744B" w:rsidRPr="00247E0D" w:rsidRDefault="0074744B" w:rsidP="006F1C70">
            <w:pPr>
              <w:pStyle w:val="afff3"/>
              <w:rPr>
                <w:szCs w:val="24"/>
              </w:rPr>
            </w:pPr>
            <w:proofErr w:type="spellStart"/>
            <w:r w:rsidRPr="008A7FCC">
              <w:t>ADC_Current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6F1C70" w14:paraId="521682A9" w14:textId="77777777" w:rsidTr="008A7FCC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74C09D3F" w14:textId="3C140B0A" w:rsidR="006F1C70" w:rsidRDefault="0074744B" w:rsidP="006F1C70">
            <w:pPr>
              <w:pStyle w:val="afff3"/>
            </w:pPr>
            <w:proofErr w:type="spellStart"/>
            <w:r w:rsidRPr="0074744B">
              <w:t>ADC_Value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1C5D6C61" w14:textId="4D2F6B0B" w:rsidR="006F1C70" w:rsidRDefault="0074744B" w:rsidP="006F1C70">
            <w:pPr>
              <w:pStyle w:val="afff3"/>
            </w:pPr>
            <w:r>
              <w:rPr>
                <w:rFonts w:hint="eastAsia"/>
              </w:rPr>
              <w:t>对应A</w:t>
            </w:r>
            <w:r>
              <w:t>DC</w:t>
            </w:r>
            <w:r>
              <w:rPr>
                <w:rFonts w:hint="eastAsia"/>
              </w:rPr>
              <w:t>通道的采集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E813239" w14:textId="211C9016" w:rsidR="006F1C70" w:rsidRPr="00247E0D" w:rsidRDefault="0074744B" w:rsidP="006F1C70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通道编号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D708E79" w14:textId="57510596" w:rsidR="006F1C70" w:rsidRPr="00247E0D" w:rsidRDefault="0074744B" w:rsidP="006F1C70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采集的数据</w:t>
            </w:r>
          </w:p>
        </w:tc>
      </w:tr>
    </w:tbl>
    <w:p w14:paraId="710E0657" w14:textId="4A69E159" w:rsidR="00B82090" w:rsidRDefault="001675B5" w:rsidP="00B92B7B">
      <w:pPr>
        <w:pStyle w:val="afffa"/>
        <w:ind w:firstLine="420"/>
      </w:pPr>
      <w:r>
        <w:rPr>
          <w:rFonts w:hint="eastAsia"/>
        </w:rPr>
        <w:t>备注</w:t>
      </w:r>
      <w:r w:rsidR="00B82090" w:rsidRPr="00B82090">
        <w:rPr>
          <w:rFonts w:hint="eastAsia"/>
        </w:rPr>
        <w:t>：S</w:t>
      </w:r>
      <w:r w:rsidR="00B82090" w:rsidRPr="00B82090">
        <w:t>OC</w:t>
      </w:r>
      <w:r w:rsidR="00B82090" w:rsidRPr="00B82090">
        <w:rPr>
          <w:rFonts w:hint="eastAsia"/>
        </w:rPr>
        <w:t>计算的变量存放于</w:t>
      </w:r>
      <w:proofErr w:type="spellStart"/>
      <w:r w:rsidR="00A96678" w:rsidRPr="00A96678">
        <w:t>g_SOCInfo</w:t>
      </w:r>
      <w:proofErr w:type="spellEnd"/>
      <w:r w:rsidR="00B82090" w:rsidRPr="00B82090">
        <w:rPr>
          <w:rFonts w:hint="eastAsia"/>
        </w:rPr>
        <w:t>结构体中</w:t>
      </w:r>
      <w:r w:rsidR="00A96678">
        <w:rPr>
          <w:rFonts w:hint="eastAsia"/>
        </w:rPr>
        <w:t>；能量</w:t>
      </w:r>
      <w:r w:rsidR="00A96678" w:rsidRPr="00B82090">
        <w:rPr>
          <w:rFonts w:hint="eastAsia"/>
        </w:rPr>
        <w:t>计算的变量存放于</w:t>
      </w:r>
      <w:proofErr w:type="spellStart"/>
      <w:r w:rsidR="00A96678" w:rsidRPr="00A96678">
        <w:t>g_EnergyInfo</w:t>
      </w:r>
      <w:proofErr w:type="spellEnd"/>
      <w:r w:rsidR="00A96678" w:rsidRPr="00B82090">
        <w:rPr>
          <w:rFonts w:hint="eastAsia"/>
        </w:rPr>
        <w:t>结构体中。</w:t>
      </w:r>
    </w:p>
    <w:p w14:paraId="5AF6F4E3" w14:textId="77777777" w:rsidR="00223D1F" w:rsidRPr="00B82090" w:rsidRDefault="00223D1F" w:rsidP="00B92B7B">
      <w:pPr>
        <w:pStyle w:val="afffa"/>
        <w:ind w:firstLine="420"/>
        <w:rPr>
          <w:rFonts w:hint="eastAsia"/>
          <w:color w:val="000000"/>
        </w:rPr>
      </w:pPr>
    </w:p>
    <w:p w14:paraId="42163BA1" w14:textId="77777777" w:rsidR="00B82090" w:rsidRPr="00B82090" w:rsidRDefault="00B82090" w:rsidP="0066669A">
      <w:pPr>
        <w:ind w:firstLine="480"/>
      </w:pPr>
      <w:r w:rsidRPr="00B82090">
        <w:rPr>
          <w:rFonts w:hint="eastAsia"/>
        </w:rPr>
        <w:t>任务流程概述：</w:t>
      </w:r>
    </w:p>
    <w:p w14:paraId="69FA6B6C" w14:textId="6DFBAB52" w:rsidR="00B82090" w:rsidRPr="00B82090" w:rsidRDefault="00B82090" w:rsidP="00247E0D">
      <w:pPr>
        <w:numPr>
          <w:ilvl w:val="0"/>
          <w:numId w:val="6"/>
        </w:numPr>
        <w:ind w:firstLineChars="0"/>
        <w:rPr>
          <w:color w:val="000000"/>
        </w:rPr>
      </w:pPr>
      <w:r w:rsidRPr="00B82090">
        <w:rPr>
          <w:rFonts w:hint="eastAsia"/>
        </w:rPr>
        <w:t>S</w:t>
      </w:r>
      <w:r w:rsidRPr="00B82090">
        <w:t>OC</w:t>
      </w:r>
      <w:r w:rsidRPr="00B82090">
        <w:rPr>
          <w:rFonts w:hint="eastAsia"/>
        </w:rPr>
        <w:t>计算函数的总流程图如图</w:t>
      </w:r>
      <w:r w:rsidR="00B92B7B">
        <w:rPr>
          <w:rFonts w:hint="eastAsia"/>
        </w:rPr>
        <w:t>3</w:t>
      </w:r>
      <w:r w:rsidR="007A188C">
        <w:rPr>
          <w:rFonts w:hint="eastAsia"/>
        </w:rPr>
        <w:t>.</w:t>
      </w:r>
      <w:r w:rsidR="007A188C">
        <w:t>2</w:t>
      </w:r>
      <w:r w:rsidRPr="00B82090">
        <w:rPr>
          <w:rFonts w:hint="eastAsia"/>
        </w:rPr>
        <w:t>所示，概述了S</w:t>
      </w:r>
      <w:r w:rsidRPr="00B82090">
        <w:t>OC</w:t>
      </w:r>
      <w:r w:rsidRPr="00B82090">
        <w:rPr>
          <w:rFonts w:hint="eastAsia"/>
        </w:rPr>
        <w:t>计算任务的主要流程；</w:t>
      </w:r>
    </w:p>
    <w:p w14:paraId="543CA69B" w14:textId="39DA0FEA" w:rsidR="00B82090" w:rsidRDefault="003204D1" w:rsidP="0003465E">
      <w:pPr>
        <w:pStyle w:val="afff5"/>
      </w:pPr>
      <w:r>
        <w:object w:dxaOrig="8160" w:dyaOrig="1503" w14:anchorId="6AD8C423">
          <v:shape id="_x0000_i1037" type="#_x0000_t75" style="width:407.7pt;height:75.35pt" o:ole="">
            <v:imagedata r:id="rId27" o:title=""/>
          </v:shape>
          <o:OLEObject Type="Embed" ProgID="Visio.Drawing.11" ShapeID="_x0000_i1037" DrawAspect="Content" ObjectID="_1608968595" r:id="rId28"/>
        </w:object>
      </w:r>
    </w:p>
    <w:p w14:paraId="35D07927" w14:textId="43644EEB" w:rsidR="00B82090" w:rsidRDefault="00B82090" w:rsidP="00466166">
      <w:pPr>
        <w:pStyle w:val="30"/>
      </w:pPr>
      <w:r w:rsidRPr="00355941">
        <w:rPr>
          <w:rFonts w:hint="eastAsia"/>
        </w:rPr>
        <w:t>S</w:t>
      </w:r>
      <w:r w:rsidRPr="00355941">
        <w:t>OC</w:t>
      </w:r>
      <w:r w:rsidRPr="00355941">
        <w:rPr>
          <w:rFonts w:hint="eastAsia"/>
        </w:rPr>
        <w:t>计算的流程图</w:t>
      </w:r>
    </w:p>
    <w:p w14:paraId="4720590B" w14:textId="581A227C" w:rsidR="00C37013" w:rsidRPr="00B82090" w:rsidRDefault="00C37013" w:rsidP="00247E0D">
      <w:pPr>
        <w:numPr>
          <w:ilvl w:val="0"/>
          <w:numId w:val="6"/>
        </w:numPr>
        <w:ind w:firstLineChars="0"/>
      </w:pPr>
      <w:r w:rsidRPr="00B82090">
        <w:rPr>
          <w:rFonts w:hint="eastAsia"/>
        </w:rPr>
        <w:t>S</w:t>
      </w:r>
      <w:r w:rsidRPr="00B82090">
        <w:t>OC</w:t>
      </w:r>
      <w:r w:rsidRPr="00B82090">
        <w:rPr>
          <w:rFonts w:hint="eastAsia"/>
        </w:rPr>
        <w:t>计算与校正流程如图</w:t>
      </w:r>
      <w:r w:rsidR="002F7929">
        <w:rPr>
          <w:rFonts w:hint="eastAsia"/>
        </w:rPr>
        <w:t>3.3</w:t>
      </w:r>
      <w:r w:rsidR="002511FC">
        <w:rPr>
          <w:rFonts w:hint="eastAsia"/>
        </w:rPr>
        <w:t>、图</w:t>
      </w:r>
      <w:r w:rsidR="002F7929">
        <w:rPr>
          <w:rFonts w:hint="eastAsia"/>
        </w:rPr>
        <w:t>3.4</w:t>
      </w:r>
      <w:r w:rsidRPr="00B82090">
        <w:rPr>
          <w:rFonts w:hint="eastAsia"/>
        </w:rPr>
        <w:t>所示，</w:t>
      </w:r>
      <w:r w:rsidR="00DF5E3A">
        <w:rPr>
          <w:rFonts w:hint="eastAsia"/>
        </w:rPr>
        <w:t>其中图</w:t>
      </w:r>
      <w:r w:rsidR="002F7929">
        <w:rPr>
          <w:rFonts w:hint="eastAsia"/>
        </w:rPr>
        <w:t>3.3</w:t>
      </w:r>
      <w:r w:rsidR="00DF5E3A">
        <w:rPr>
          <w:rFonts w:hint="eastAsia"/>
        </w:rPr>
        <w:t>中先进行S</w:t>
      </w:r>
      <w:r w:rsidR="00DF5E3A">
        <w:t>OC</w:t>
      </w:r>
      <w:r w:rsidR="00DF5E3A">
        <w:rPr>
          <w:rFonts w:hint="eastAsia"/>
        </w:rPr>
        <w:t>的初始化</w:t>
      </w:r>
      <w:r w:rsidR="00DF5E3A">
        <w:rPr>
          <w:rFonts w:hint="eastAsia"/>
        </w:rPr>
        <w:lastRenderedPageBreak/>
        <w:t>（主控板第一次下载程序或E</w:t>
      </w:r>
      <w:r w:rsidR="00DF5E3A">
        <w:t>EPROM</w:t>
      </w:r>
      <w:r w:rsidR="00DF5E3A">
        <w:rPr>
          <w:rFonts w:hint="eastAsia"/>
        </w:rPr>
        <w:t>内数据被清空时）或者查表（当S</w:t>
      </w:r>
      <w:r w:rsidR="00DF5E3A">
        <w:t>OC</w:t>
      </w:r>
      <w:r w:rsidR="00DF5E3A">
        <w:rPr>
          <w:rFonts w:hint="eastAsia"/>
        </w:rPr>
        <w:t>在20%~90%不会进行S</w:t>
      </w:r>
      <w:r w:rsidR="00DF5E3A">
        <w:t>OC</w:t>
      </w:r>
      <w:r w:rsidR="00DF5E3A">
        <w:rPr>
          <w:rFonts w:hint="eastAsia"/>
        </w:rPr>
        <w:t>的查表操作）；若此时为较大功耗工作时（充电或放电）进行S</w:t>
      </w:r>
      <w:r w:rsidR="00DF5E3A">
        <w:t>OC</w:t>
      </w:r>
      <w:r w:rsidR="00DF5E3A">
        <w:rPr>
          <w:rFonts w:hint="eastAsia"/>
        </w:rPr>
        <w:t>计算和校正。</w:t>
      </w:r>
    </w:p>
    <w:p w14:paraId="65D0F676" w14:textId="536ADA40" w:rsidR="00B82090" w:rsidRDefault="000651B3" w:rsidP="0003465E">
      <w:pPr>
        <w:pStyle w:val="afff5"/>
      </w:pPr>
      <w:r>
        <w:object w:dxaOrig="5588" w:dyaOrig="3118" w14:anchorId="00D32806">
          <v:shape id="_x0000_i1038" type="#_x0000_t75" style="width:279.65pt;height:155.7pt" o:ole="">
            <v:imagedata r:id="rId29" o:title=""/>
          </v:shape>
          <o:OLEObject Type="Embed" ProgID="Visio.Drawing.11" ShapeID="_x0000_i1038" DrawAspect="Content" ObjectID="_1608968596" r:id="rId30"/>
        </w:object>
      </w:r>
    </w:p>
    <w:p w14:paraId="1C8BED61" w14:textId="112D944E" w:rsidR="00B82090" w:rsidRDefault="00B82090" w:rsidP="00466166">
      <w:pPr>
        <w:pStyle w:val="30"/>
      </w:pPr>
      <w:r w:rsidRPr="00355941">
        <w:rPr>
          <w:rFonts w:hint="eastAsia"/>
        </w:rPr>
        <w:t>计算并校正S</w:t>
      </w:r>
      <w:r w:rsidRPr="00355941">
        <w:t>OC</w:t>
      </w:r>
      <w:r w:rsidRPr="00355941">
        <w:rPr>
          <w:rFonts w:hint="eastAsia"/>
        </w:rPr>
        <w:t>值</w:t>
      </w:r>
      <w:r>
        <w:rPr>
          <w:rFonts w:hint="eastAsia"/>
        </w:rPr>
        <w:t>（a）</w:t>
      </w:r>
    </w:p>
    <w:p w14:paraId="772715F8" w14:textId="77777777" w:rsidR="000651B3" w:rsidRDefault="003B05F7" w:rsidP="00DF5E3A">
      <w:pPr>
        <w:ind w:firstLine="480"/>
      </w:pPr>
      <w:r>
        <w:rPr>
          <w:rFonts w:hint="eastAsia"/>
        </w:rPr>
        <w:t>图</w:t>
      </w:r>
      <w:r w:rsidR="002F7929">
        <w:rPr>
          <w:rFonts w:hint="eastAsia"/>
        </w:rPr>
        <w:t>3.4</w:t>
      </w:r>
      <w:r>
        <w:rPr>
          <w:rFonts w:hint="eastAsia"/>
        </w:rPr>
        <w:t>中，系统在</w:t>
      </w:r>
      <w:r w:rsidR="00DF5E3A">
        <w:rPr>
          <w:rFonts w:hint="eastAsia"/>
        </w:rPr>
        <w:t>充电（或放电）状态时，累计充电量（累计放电量）</w:t>
      </w:r>
      <w:r w:rsidR="00925B2C">
        <w:rPr>
          <w:rFonts w:hint="eastAsia"/>
        </w:rPr>
        <w:t>计算</w:t>
      </w:r>
      <w:r w:rsidR="00DF5E3A">
        <w:rPr>
          <w:rFonts w:hint="eastAsia"/>
        </w:rPr>
        <w:t>一直进行；</w:t>
      </w:r>
      <w:r w:rsidR="00925B2C">
        <w:rPr>
          <w:rFonts w:hint="eastAsia"/>
        </w:rPr>
        <w:t>充电（放电）过程中，进行S</w:t>
      </w:r>
      <w:r w:rsidR="00925B2C">
        <w:t>OC</w:t>
      </w:r>
      <w:r w:rsidR="00925B2C">
        <w:rPr>
          <w:rFonts w:hint="eastAsia"/>
        </w:rPr>
        <w:t>的校正；当单体电池电压达到最大值（低于最小值）时，</w:t>
      </w:r>
      <w:proofErr w:type="gramStart"/>
      <w:r w:rsidR="00925B2C">
        <w:rPr>
          <w:rFonts w:hint="eastAsia"/>
        </w:rPr>
        <w:t>会且只会</w:t>
      </w:r>
      <w:proofErr w:type="gramEnd"/>
      <w:r w:rsidR="00925B2C">
        <w:rPr>
          <w:rFonts w:hint="eastAsia"/>
        </w:rPr>
        <w:t>进行</w:t>
      </w:r>
      <w:proofErr w:type="gramStart"/>
      <w:r w:rsidR="00925B2C">
        <w:rPr>
          <w:rFonts w:hint="eastAsia"/>
        </w:rPr>
        <w:t>一次防跳</w:t>
      </w:r>
      <w:proofErr w:type="gramEnd"/>
      <w:r w:rsidR="00925B2C">
        <w:rPr>
          <w:rFonts w:hint="eastAsia"/>
        </w:rPr>
        <w:t>变处理。</w:t>
      </w:r>
    </w:p>
    <w:p w14:paraId="1C9F4064" w14:textId="1A16C8EE" w:rsidR="00DF5E3A" w:rsidRPr="00355941" w:rsidRDefault="000651B3" w:rsidP="000651B3">
      <w:pPr>
        <w:pStyle w:val="afff5"/>
      </w:pPr>
      <w:r>
        <w:object w:dxaOrig="9376" w:dyaOrig="3883" w14:anchorId="73D093AB">
          <v:shape id="_x0000_i1039" type="#_x0000_t75" style="width:392.65pt;height:161.6pt" o:ole="">
            <v:imagedata r:id="rId31" o:title=""/>
          </v:shape>
          <o:OLEObject Type="Embed" ProgID="Visio.Drawing.11" ShapeID="_x0000_i1039" DrawAspect="Content" ObjectID="_1608968597" r:id="rId32"/>
        </w:object>
      </w:r>
    </w:p>
    <w:p w14:paraId="7CEE937E" w14:textId="24772DC4" w:rsidR="00B82090" w:rsidRDefault="00B82090" w:rsidP="00F25E88">
      <w:pPr>
        <w:pStyle w:val="30"/>
      </w:pPr>
      <w:r w:rsidRPr="00466166">
        <w:rPr>
          <w:rStyle w:val="32"/>
          <w:rFonts w:hint="eastAsia"/>
        </w:rPr>
        <w:t>计算并校正S</w:t>
      </w:r>
      <w:r w:rsidRPr="00466166">
        <w:rPr>
          <w:rStyle w:val="32"/>
        </w:rPr>
        <w:t>OC</w:t>
      </w:r>
      <w:r w:rsidRPr="00466166">
        <w:rPr>
          <w:rStyle w:val="32"/>
          <w:rFonts w:hint="eastAsia"/>
        </w:rPr>
        <w:t>值（b</w:t>
      </w:r>
      <w:r>
        <w:rPr>
          <w:rFonts w:hint="eastAsia"/>
        </w:rPr>
        <w:t>）</w:t>
      </w:r>
    </w:p>
    <w:p w14:paraId="33CDFDDF" w14:textId="77777777" w:rsidR="0093051B" w:rsidRDefault="0093051B" w:rsidP="00B82090">
      <w:pPr>
        <w:ind w:firstLineChars="0" w:firstLine="0"/>
      </w:pPr>
    </w:p>
    <w:p w14:paraId="6A4D0AA7" w14:textId="3BA3E130" w:rsidR="00223D1F" w:rsidRDefault="00223D1F" w:rsidP="00223D1F">
      <w:pPr>
        <w:ind w:firstLine="480"/>
        <w:rPr>
          <w:rFonts w:hint="eastAsia"/>
        </w:rPr>
        <w:sectPr w:rsidR="00223D1F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  <w:r>
        <w:rPr>
          <w:rFonts w:hint="eastAsia"/>
        </w:rPr>
        <w:t>S</w:t>
      </w:r>
      <w:r>
        <w:t>OH</w:t>
      </w:r>
      <w:r>
        <w:rPr>
          <w:rFonts w:hint="eastAsia"/>
        </w:rPr>
        <w:t>计算：根据充电累计能量、循环次数等数据计算得出</w:t>
      </w:r>
    </w:p>
    <w:p w14:paraId="5278790B" w14:textId="57A70246" w:rsidR="00B92B7B" w:rsidRDefault="00820345" w:rsidP="00B92B7B">
      <w:pPr>
        <w:pStyle w:val="3"/>
        <w:spacing w:before="120" w:after="120"/>
      </w:pPr>
      <w:bookmarkStart w:id="56" w:name="_Toc534967837"/>
      <w:bookmarkStart w:id="57" w:name="_Toc515873024"/>
      <w:bookmarkStart w:id="58" w:name="_Toc518648310"/>
      <w:bookmarkStart w:id="59" w:name="_Toc531078743"/>
      <w:bookmarkStart w:id="60" w:name="_Toc531080499"/>
      <w:r>
        <w:rPr>
          <w:rFonts w:hint="eastAsia"/>
        </w:rPr>
        <w:lastRenderedPageBreak/>
        <w:t>电压采集前发送命令</w:t>
      </w:r>
      <w:r w:rsidR="00B92B7B">
        <w:rPr>
          <w:rFonts w:hint="eastAsia"/>
        </w:rPr>
        <w:t>任务</w:t>
      </w:r>
      <w:bookmarkEnd w:id="56"/>
    </w:p>
    <w:p w14:paraId="72C87522" w14:textId="77777777" w:rsidR="00B92B7B" w:rsidRDefault="00B92B7B" w:rsidP="00B92B7B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B92B7B" w14:paraId="10F7B456" w14:textId="77777777" w:rsidTr="00B92B7B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F4286E6" w14:textId="77777777" w:rsidR="00B92B7B" w:rsidRDefault="00B92B7B" w:rsidP="00820345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63DEE9D" w14:textId="4C9E23E2" w:rsidR="00B92B7B" w:rsidRPr="00247E0D" w:rsidRDefault="00B92B7B" w:rsidP="00820345">
            <w:pPr>
              <w:pStyle w:val="afff3"/>
              <w:rPr>
                <w:color w:val="000000"/>
              </w:rPr>
            </w:pPr>
            <w:proofErr w:type="spellStart"/>
            <w:r w:rsidRPr="00B92B7B">
              <w:t>Task_VoltCMDSend</w:t>
            </w:r>
            <w:proofErr w:type="spellEnd"/>
          </w:p>
        </w:tc>
      </w:tr>
      <w:tr w:rsidR="00B92B7B" w14:paraId="7517007F" w14:textId="77777777" w:rsidTr="00B92B7B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09CDFCAB" w14:textId="77777777" w:rsidR="00B92B7B" w:rsidRDefault="00B92B7B" w:rsidP="00820345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E62F327" w14:textId="359EAEE8" w:rsidR="00B92B7B" w:rsidRPr="00820345" w:rsidRDefault="00B92B7B" w:rsidP="00820345">
            <w:pPr>
              <w:pStyle w:val="afff3"/>
            </w:pPr>
            <w:r w:rsidRPr="00820345">
              <w:rPr>
                <w:rFonts w:hint="eastAsia"/>
              </w:rPr>
              <w:t>采集电压前发送的命令</w:t>
            </w:r>
          </w:p>
        </w:tc>
      </w:tr>
      <w:tr w:rsidR="00B92B7B" w14:paraId="30A4BCA9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0E7B0678" w14:textId="77777777" w:rsidR="00B92B7B" w:rsidRDefault="00B92B7B" w:rsidP="00820345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0B3E6AA" w14:textId="5FD8012A" w:rsidR="00B92B7B" w:rsidRPr="00820345" w:rsidRDefault="00B92B7B" w:rsidP="00820345">
            <w:pPr>
              <w:pStyle w:val="afff3"/>
            </w:pPr>
            <w:r>
              <w:rPr>
                <w:rFonts w:hint="eastAsia"/>
              </w:rPr>
              <w:t>500ms</w:t>
            </w:r>
          </w:p>
        </w:tc>
      </w:tr>
      <w:tr w:rsidR="00B92B7B" w14:paraId="5CC9B7A0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3AE65C03" w14:textId="77777777" w:rsidR="00B92B7B" w:rsidRDefault="00B92B7B" w:rsidP="00820345">
            <w:pPr>
              <w:pStyle w:val="afff1"/>
            </w:pPr>
            <w:r>
              <w:rPr>
                <w:rFonts w:hint="eastAsia"/>
              </w:rPr>
              <w:t>输入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264B6E8" w14:textId="77777777" w:rsidR="00B92B7B" w:rsidRDefault="00B92B7B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92B7B" w14:paraId="7CC05409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41964AB1" w14:textId="77777777" w:rsidR="00B92B7B" w:rsidRDefault="00B92B7B" w:rsidP="00820345">
            <w:pPr>
              <w:pStyle w:val="afff1"/>
            </w:pPr>
            <w:r>
              <w:rPr>
                <w:rFonts w:hint="eastAsia"/>
              </w:rPr>
              <w:t>输出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DBC52C6" w14:textId="77777777" w:rsidR="00B92B7B" w:rsidRDefault="00B92B7B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7964E2DD" w14:textId="77777777" w:rsidR="00B92B7B" w:rsidRDefault="00B92B7B" w:rsidP="00B92B7B">
      <w:pPr>
        <w:ind w:firstLine="480"/>
      </w:pPr>
    </w:p>
    <w:p w14:paraId="2E603365" w14:textId="77777777" w:rsidR="00B92B7B" w:rsidRDefault="00B92B7B" w:rsidP="00B92B7B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B92B7B" w14:paraId="63591E75" w14:textId="77777777" w:rsidTr="00B92B7B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3BA06DF4" w14:textId="77777777" w:rsidR="00B92B7B" w:rsidRDefault="00B92B7B" w:rsidP="00820345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4A6EF54" w14:textId="77777777" w:rsidR="00B92B7B" w:rsidRDefault="00B92B7B" w:rsidP="00820345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3381A24" w14:textId="77777777" w:rsidR="00B92B7B" w:rsidRDefault="00B92B7B" w:rsidP="00820345">
            <w:pPr>
              <w:pStyle w:val="afff1"/>
            </w:pPr>
            <w:r w:rsidRPr="00820345"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7A4FD2DB" w14:textId="77777777" w:rsidR="00B92B7B" w:rsidRDefault="00B92B7B" w:rsidP="00820345">
            <w:pPr>
              <w:pStyle w:val="afff1"/>
            </w:pPr>
            <w:r w:rsidRPr="00820345">
              <w:rPr>
                <w:rFonts w:hint="eastAsia"/>
              </w:rPr>
              <w:t>返回</w:t>
            </w:r>
          </w:p>
        </w:tc>
      </w:tr>
      <w:tr w:rsidR="00820345" w14:paraId="3A56F051" w14:textId="77777777" w:rsidTr="00B92B7B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CF254EE" w14:textId="501D0AEF" w:rsidR="00820345" w:rsidRDefault="00820345" w:rsidP="00820345">
            <w:pPr>
              <w:pStyle w:val="afff3"/>
            </w:pPr>
            <w:r w:rsidRPr="00820345">
              <w:t>LTC6811_VoltCMDSend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7B113EA" w14:textId="3E217940" w:rsidR="00820345" w:rsidRDefault="00820345" w:rsidP="00820345">
            <w:pPr>
              <w:pStyle w:val="afff3"/>
            </w:pPr>
            <w:r>
              <w:rPr>
                <w:rFonts w:hint="eastAsia"/>
              </w:rPr>
              <w:t>6811</w:t>
            </w:r>
            <w:r w:rsidRPr="00820345">
              <w:rPr>
                <w:rFonts w:hint="eastAsia"/>
              </w:rPr>
              <w:t>采集电压前发送的命令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F55CFC0" w14:textId="3B3009B6" w:rsid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A0FC720" w14:textId="0461D290" w:rsid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20345" w14:paraId="0744B597" w14:textId="77777777" w:rsidTr="00B92B7B"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5DFD6EA" w14:textId="2BFF7AF1" w:rsidR="00820345" w:rsidRPr="00247E0D" w:rsidRDefault="00820345" w:rsidP="00820345">
            <w:pPr>
              <w:pStyle w:val="afff3"/>
              <w:rPr>
                <w:szCs w:val="24"/>
              </w:rPr>
            </w:pPr>
            <w:r w:rsidRPr="00820345">
              <w:t>LTC6811_VoltCMDSend</w:t>
            </w:r>
            <w:r>
              <w:rPr>
                <w:rFonts w:hint="eastAsia"/>
              </w:rPr>
              <w:t>调用的子函数</w:t>
            </w:r>
          </w:p>
        </w:tc>
      </w:tr>
      <w:tr w:rsidR="00820345" w14:paraId="629879E2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71F70884" w14:textId="69683D3D" w:rsidR="00820345" w:rsidRDefault="00820345" w:rsidP="00820345">
            <w:pPr>
              <w:pStyle w:val="afff3"/>
            </w:pPr>
            <w:r w:rsidRPr="00820345">
              <w:t>Ltc6804_Clrcell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D0EA5AB" w14:textId="14399904" w:rsidR="00820345" w:rsidRDefault="00820345" w:rsidP="00820345">
            <w:pPr>
              <w:pStyle w:val="afff3"/>
            </w:pPr>
            <w:r>
              <w:rPr>
                <w:rFonts w:hint="eastAsia"/>
              </w:rPr>
              <w:t>68</w:t>
            </w:r>
            <w:r w:rsidR="00FA75F2">
              <w:rPr>
                <w:rFonts w:hint="eastAsia"/>
              </w:rPr>
              <w:t>11</w:t>
            </w:r>
            <w:r>
              <w:rPr>
                <w:rFonts w:hint="eastAsia"/>
              </w:rPr>
              <w:t>寄存器清零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5F65263" w14:textId="3945F923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5C35B74" w14:textId="4C738DC7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20345" w14:paraId="3DB4262D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0E88BFFA" w14:textId="3322478A" w:rsidR="00820345" w:rsidRDefault="00820345" w:rsidP="00820345">
            <w:pPr>
              <w:pStyle w:val="afff3"/>
            </w:pPr>
            <w:r w:rsidRPr="00820345">
              <w:t>LTC6804_adcv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F398A60" w14:textId="4FEA5B0E" w:rsidR="00820345" w:rsidRDefault="00820345" w:rsidP="00820345">
            <w:pPr>
              <w:pStyle w:val="afff3"/>
            </w:pPr>
            <w:r>
              <w:rPr>
                <w:rFonts w:hint="eastAsia"/>
              </w:rPr>
              <w:t>启动A</w:t>
            </w:r>
            <w:r>
              <w:t>D</w:t>
            </w:r>
            <w:r>
              <w:rPr>
                <w:rFonts w:hint="eastAsia"/>
              </w:rPr>
              <w:t>转换，等待2.4ms后收集电压值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D7E5353" w14:textId="0812F1E0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24F77D0" w14:textId="59D5C509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20345" w14:paraId="277B7A05" w14:textId="77777777" w:rsidTr="00B92B7B">
        <w:tc>
          <w:tcPr>
            <w:tcW w:w="9322" w:type="dxa"/>
            <w:gridSpan w:val="4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3296E5B" w14:textId="12E3C7CD" w:rsidR="00820345" w:rsidRPr="00247E0D" w:rsidRDefault="00820345" w:rsidP="00820345">
            <w:pPr>
              <w:pStyle w:val="afff3"/>
              <w:rPr>
                <w:szCs w:val="24"/>
              </w:rPr>
            </w:pPr>
            <w:r w:rsidRPr="00820345">
              <w:t>Ltc6804_Clrcell</w:t>
            </w:r>
            <w:r>
              <w:rPr>
                <w:rFonts w:hint="eastAsia"/>
              </w:rPr>
              <w:t>调用的子函数</w:t>
            </w:r>
          </w:p>
        </w:tc>
      </w:tr>
      <w:tr w:rsidR="00820345" w14:paraId="6F4D100B" w14:textId="77777777" w:rsidTr="00820345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704C6F1" w14:textId="34589ACF" w:rsidR="00820345" w:rsidRDefault="00820345" w:rsidP="00820345">
            <w:pPr>
              <w:pStyle w:val="afff3"/>
            </w:pPr>
            <w:r w:rsidRPr="00820345">
              <w:t>pec15_calc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D50DD13" w14:textId="4D62BF9A" w:rsidR="00820345" w:rsidRDefault="00820345" w:rsidP="00820345">
            <w:pPr>
              <w:pStyle w:val="afff3"/>
            </w:pPr>
            <w:r>
              <w:rPr>
                <w:rFonts w:hint="eastAsia"/>
              </w:rPr>
              <w:t>P</w:t>
            </w:r>
            <w:r>
              <w:t>EC</w:t>
            </w:r>
            <w:r>
              <w:rPr>
                <w:rFonts w:hint="eastAsia"/>
              </w:rPr>
              <w:t>校验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7393B9B" w14:textId="77777777" w:rsidR="00820345" w:rsidRDefault="00820345" w:rsidP="00820345">
            <w:pPr>
              <w:pStyle w:val="afff3"/>
            </w:pPr>
            <w:r>
              <w:rPr>
                <w:rFonts w:hint="eastAsia"/>
              </w:rPr>
              <w:t>数据长度、</w:t>
            </w:r>
          </w:p>
          <w:p w14:paraId="423DED5B" w14:textId="6051A524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数据指针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CC79286" w14:textId="2DCD9524" w:rsidR="00820345" w:rsidRPr="00820345" w:rsidRDefault="00B261DA" w:rsidP="00820345">
            <w:pPr>
              <w:pStyle w:val="afff3"/>
            </w:pPr>
            <w:r>
              <w:rPr>
                <w:rFonts w:hint="eastAsia"/>
              </w:rPr>
              <w:t>命令</w:t>
            </w:r>
          </w:p>
        </w:tc>
      </w:tr>
      <w:tr w:rsidR="00820345" w14:paraId="21D42F6A" w14:textId="77777777" w:rsidTr="00820345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70DB96D" w14:textId="596EC535" w:rsidR="00820345" w:rsidRDefault="00820345" w:rsidP="00820345">
            <w:pPr>
              <w:pStyle w:val="afff3"/>
            </w:pPr>
            <w:r w:rsidRPr="00820345">
              <w:t>LTC6811_Wakeup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48F754C" w14:textId="08FACE37" w:rsidR="00820345" w:rsidRDefault="00820345" w:rsidP="00820345">
            <w:pPr>
              <w:pStyle w:val="afff3"/>
            </w:pPr>
            <w:r>
              <w:rPr>
                <w:rFonts w:hint="eastAsia"/>
              </w:rPr>
              <w:t>唤醒S</w:t>
            </w:r>
            <w:r>
              <w:t>PI</w:t>
            </w:r>
            <w:r>
              <w:rPr>
                <w:rFonts w:hint="eastAsia"/>
              </w:rPr>
              <w:t>通信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E93B143" w14:textId="7582D3D2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3042A37" w14:textId="7D95BA08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20345" w14:paraId="23DAE118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4C4A118D" w14:textId="2A3FD046" w:rsidR="00820345" w:rsidRDefault="00820345" w:rsidP="00820345">
            <w:pPr>
              <w:pStyle w:val="afff3"/>
            </w:pPr>
            <w:r w:rsidRPr="00820345">
              <w:t>Spi_LTC6811WriteRead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50902CEE" w14:textId="407F02EE" w:rsidR="00820345" w:rsidRDefault="00820345" w:rsidP="00820345">
            <w:pPr>
              <w:pStyle w:val="afff3"/>
            </w:pPr>
            <w:r>
              <w:rPr>
                <w:rFonts w:hint="eastAsia"/>
              </w:rPr>
              <w:t>发送命令到S</w:t>
            </w:r>
            <w:r>
              <w:t>PI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6189714" w14:textId="6DFFB610" w:rsidR="00820345" w:rsidRPr="00820345" w:rsidRDefault="00B261DA" w:rsidP="00820345">
            <w:pPr>
              <w:pStyle w:val="afff3"/>
            </w:pPr>
            <w:r>
              <w:rPr>
                <w:rFonts w:hint="eastAsia"/>
              </w:rPr>
              <w:t>命令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868B455" w14:textId="741522D5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20345" w14:paraId="42372BA4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0B7FABB9" w14:textId="3DE87F34" w:rsidR="00820345" w:rsidRDefault="00820345" w:rsidP="00820345">
            <w:pPr>
              <w:pStyle w:val="afff3"/>
            </w:pPr>
            <w:r w:rsidRPr="00820345">
              <w:t>LTC6811_DelayTime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3BEB9C8B" w14:textId="171CE731" w:rsidR="00820345" w:rsidRDefault="00820345" w:rsidP="00820345">
            <w:pPr>
              <w:pStyle w:val="afff3"/>
            </w:pPr>
            <w:r>
              <w:rPr>
                <w:rFonts w:hint="eastAsia"/>
              </w:rPr>
              <w:t>6811延时函数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8E14D26" w14:textId="679D64A6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延迟时间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6597DAD" w14:textId="03B81A2A" w:rsidR="00820345" w:rsidRPr="00820345" w:rsidRDefault="00820345" w:rsidP="00820345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261DA" w14:paraId="437E47A0" w14:textId="77777777" w:rsidTr="00053843">
        <w:tc>
          <w:tcPr>
            <w:tcW w:w="9322" w:type="dxa"/>
            <w:gridSpan w:val="4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D3C75C0" w14:textId="572AE4D1" w:rsidR="00B261DA" w:rsidRPr="00820345" w:rsidRDefault="00EC586F" w:rsidP="00820345">
            <w:pPr>
              <w:pStyle w:val="afff3"/>
            </w:pPr>
            <w:r w:rsidRPr="00820345">
              <w:t>LTC6804_adcv</w:t>
            </w:r>
            <w:r>
              <w:rPr>
                <w:rFonts w:hint="eastAsia"/>
              </w:rPr>
              <w:t>调用的子函数</w:t>
            </w:r>
          </w:p>
        </w:tc>
      </w:tr>
      <w:tr w:rsidR="00EC586F" w14:paraId="0DE8BD86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5BB95369" w14:textId="4670BC8D" w:rsidR="00EC586F" w:rsidRDefault="00EC586F" w:rsidP="00EC586F">
            <w:pPr>
              <w:pStyle w:val="afff3"/>
            </w:pPr>
            <w:r w:rsidRPr="00EC586F">
              <w:t>pec15_calc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6FC1C932" w14:textId="2E3B52BC" w:rsidR="00EC586F" w:rsidRDefault="00EC586F" w:rsidP="00EC586F">
            <w:pPr>
              <w:pStyle w:val="afff3"/>
            </w:pPr>
            <w:r>
              <w:rPr>
                <w:rFonts w:hint="eastAsia"/>
              </w:rPr>
              <w:t>P</w:t>
            </w:r>
            <w:r>
              <w:t>EC</w:t>
            </w:r>
            <w:r>
              <w:rPr>
                <w:rFonts w:hint="eastAsia"/>
              </w:rPr>
              <w:t>校验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4E1D2AF" w14:textId="77777777" w:rsidR="00EC586F" w:rsidRDefault="00EC586F" w:rsidP="00EC586F">
            <w:pPr>
              <w:pStyle w:val="afff3"/>
            </w:pPr>
            <w:r>
              <w:rPr>
                <w:rFonts w:hint="eastAsia"/>
              </w:rPr>
              <w:t>数据长度、</w:t>
            </w:r>
          </w:p>
          <w:p w14:paraId="78506C23" w14:textId="565C5BFD" w:rsidR="00EC586F" w:rsidRPr="00820345" w:rsidRDefault="00EC586F" w:rsidP="00EC586F">
            <w:pPr>
              <w:pStyle w:val="afff3"/>
            </w:pPr>
            <w:r>
              <w:rPr>
                <w:rFonts w:hint="eastAsia"/>
              </w:rPr>
              <w:t>数据指针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05166FD" w14:textId="3041DFA3" w:rsidR="00EC586F" w:rsidRPr="00820345" w:rsidRDefault="00EC586F" w:rsidP="00EC586F">
            <w:pPr>
              <w:pStyle w:val="afff3"/>
            </w:pPr>
            <w:r>
              <w:rPr>
                <w:rFonts w:hint="eastAsia"/>
              </w:rPr>
              <w:t>命令</w:t>
            </w:r>
          </w:p>
        </w:tc>
      </w:tr>
      <w:tr w:rsidR="00EC586F" w14:paraId="46B47709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73884A75" w14:textId="0586A2FF" w:rsidR="00EC586F" w:rsidRDefault="00EC586F" w:rsidP="00EC586F">
            <w:pPr>
              <w:pStyle w:val="afff3"/>
            </w:pPr>
            <w:r w:rsidRPr="00EC586F">
              <w:t>LTC6811_Wakeup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4E9D6888" w14:textId="05DD1DE4" w:rsidR="00EC586F" w:rsidRDefault="00EC586F" w:rsidP="00EC586F">
            <w:pPr>
              <w:pStyle w:val="afff3"/>
            </w:pPr>
            <w:r>
              <w:rPr>
                <w:rFonts w:hint="eastAsia"/>
              </w:rPr>
              <w:t>唤醒S</w:t>
            </w:r>
            <w:r>
              <w:t>PI</w:t>
            </w:r>
            <w:r>
              <w:rPr>
                <w:rFonts w:hint="eastAsia"/>
              </w:rPr>
              <w:t>通信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7C01754" w14:textId="0ED0728C" w:rsidR="00EC586F" w:rsidRPr="00820345" w:rsidRDefault="00EC586F" w:rsidP="00EC586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F4BB6E6" w14:textId="6DC7199B" w:rsidR="00EC586F" w:rsidRPr="00820345" w:rsidRDefault="00EC586F" w:rsidP="00EC586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C586F" w14:paraId="04838CC3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F92FB98" w14:textId="1ED81B76" w:rsidR="00EC586F" w:rsidRDefault="00EC586F" w:rsidP="00EC586F">
            <w:pPr>
              <w:pStyle w:val="afff3"/>
            </w:pPr>
            <w:r w:rsidRPr="00EC586F">
              <w:t>Spi_LTC6811Write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34CAC199" w14:textId="3DC145B6" w:rsidR="00EC586F" w:rsidRDefault="00EC586F" w:rsidP="00EC586F">
            <w:pPr>
              <w:pStyle w:val="afff3"/>
            </w:pPr>
            <w:r>
              <w:rPr>
                <w:rFonts w:hint="eastAsia"/>
              </w:rPr>
              <w:t>S</w:t>
            </w:r>
            <w:r>
              <w:t>PI</w:t>
            </w:r>
            <w:r>
              <w:rPr>
                <w:rFonts w:hint="eastAsia"/>
              </w:rPr>
              <w:t>的写入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89EB292" w14:textId="77777777" w:rsidR="00EC586F" w:rsidRDefault="00EC586F" w:rsidP="00EC586F">
            <w:pPr>
              <w:pStyle w:val="afff3"/>
            </w:pPr>
            <w:r>
              <w:rPr>
                <w:rFonts w:hint="eastAsia"/>
              </w:rPr>
              <w:t>数据长度、</w:t>
            </w:r>
          </w:p>
          <w:p w14:paraId="6171DA14" w14:textId="0F23B9E1" w:rsidR="00EC586F" w:rsidRPr="00820345" w:rsidRDefault="00EC586F" w:rsidP="00EC586F">
            <w:pPr>
              <w:pStyle w:val="afff3"/>
            </w:pPr>
            <w:r>
              <w:rPr>
                <w:rFonts w:hint="eastAsia"/>
              </w:rPr>
              <w:t>数据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7C826C0" w14:textId="227E2DE8" w:rsidR="00EC586F" w:rsidRPr="00820345" w:rsidRDefault="002A7F14" w:rsidP="00EC586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C586F" w14:paraId="66E5BD43" w14:textId="77777777" w:rsidTr="00B92B7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1E1FBF0A" w14:textId="3AA304E6" w:rsidR="00EC586F" w:rsidRDefault="00EC586F" w:rsidP="00EC586F">
            <w:pPr>
              <w:pStyle w:val="afff3"/>
            </w:pPr>
            <w:r w:rsidRPr="00EC586F">
              <w:t>LTC6811_DelayTime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42F0AEE9" w14:textId="558ACA0A" w:rsidR="00EC586F" w:rsidRDefault="00EC586F" w:rsidP="00EC586F">
            <w:pPr>
              <w:pStyle w:val="afff3"/>
            </w:pPr>
            <w:r>
              <w:rPr>
                <w:rFonts w:hint="eastAsia"/>
              </w:rPr>
              <w:t>6811延时函数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672F70A" w14:textId="4875B4F4" w:rsidR="00EC586F" w:rsidRPr="00820345" w:rsidRDefault="00EC586F" w:rsidP="00EC586F">
            <w:pPr>
              <w:pStyle w:val="afff3"/>
            </w:pPr>
            <w:r>
              <w:rPr>
                <w:rFonts w:hint="eastAsia"/>
              </w:rPr>
              <w:t>延迟时间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37BFEAB" w14:textId="66ABCDE1" w:rsidR="00EC586F" w:rsidRPr="00820345" w:rsidRDefault="00EC586F" w:rsidP="00EC586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6E4556EB" w14:textId="77777777" w:rsidR="00FA75F2" w:rsidRDefault="00FA75F2" w:rsidP="00FA75F2">
      <w:pPr>
        <w:ind w:firstLine="480"/>
      </w:pPr>
    </w:p>
    <w:p w14:paraId="250F85B4" w14:textId="2DB3D1DE" w:rsidR="00FA75F2" w:rsidRDefault="00FA75F2" w:rsidP="00FA75F2">
      <w:pPr>
        <w:ind w:firstLine="480"/>
      </w:pPr>
      <w:r>
        <w:rPr>
          <w:rFonts w:hint="eastAsia"/>
        </w:rPr>
        <w:t>如图3.5所示，电压采集前需要先将6811的电压寄存器清零，然后启动电池电压的A</w:t>
      </w:r>
      <w:r>
        <w:t>D</w:t>
      </w:r>
      <w:r>
        <w:rPr>
          <w:rFonts w:hint="eastAsia"/>
        </w:rPr>
        <w:t>转换</w:t>
      </w:r>
    </w:p>
    <w:p w14:paraId="0C9E6CB3" w14:textId="7CCA93FA" w:rsidR="00FA75F2" w:rsidRDefault="009A021D" w:rsidP="00FA75F2">
      <w:pPr>
        <w:pStyle w:val="afff5"/>
      </w:pPr>
      <w:r>
        <w:object w:dxaOrig="5164" w:dyaOrig="801" w14:anchorId="0742114D">
          <v:shape id="_x0000_i1040" type="#_x0000_t75" style="width:290.5pt;height:45.2pt" o:ole="">
            <v:imagedata r:id="rId33" o:title=""/>
          </v:shape>
          <o:OLEObject Type="Embed" ProgID="Visio.Drawing.11" ShapeID="_x0000_i1040" DrawAspect="Content" ObjectID="_1608968598" r:id="rId34"/>
        </w:object>
      </w:r>
    </w:p>
    <w:p w14:paraId="34BCCB92" w14:textId="7E2F7DE3" w:rsidR="00FA75F2" w:rsidRDefault="00FA75F2" w:rsidP="00FA75F2">
      <w:pPr>
        <w:pStyle w:val="30"/>
      </w:pPr>
      <w:r>
        <w:rPr>
          <w:rFonts w:hint="eastAsia"/>
        </w:rPr>
        <w:t>电压采集前发送准备信息</w:t>
      </w:r>
      <w:r w:rsidRPr="00355941">
        <w:rPr>
          <w:rFonts w:hint="eastAsia"/>
        </w:rPr>
        <w:t>的流程图</w:t>
      </w:r>
    </w:p>
    <w:p w14:paraId="6C4DB474" w14:textId="1B662A2A" w:rsidR="00744BF6" w:rsidRDefault="00744BF6" w:rsidP="00744BF6">
      <w:pPr>
        <w:ind w:firstLine="480"/>
      </w:pPr>
    </w:p>
    <w:p w14:paraId="02862E6C" w14:textId="77777777" w:rsidR="00744BF6" w:rsidRDefault="00744BF6" w:rsidP="00EC586F">
      <w:pPr>
        <w:pStyle w:val="3"/>
        <w:spacing w:before="120" w:after="120"/>
        <w:sectPr w:rsidR="00744BF6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55341B9A" w14:textId="740BC4B4" w:rsidR="00EC586F" w:rsidRDefault="00EC586F" w:rsidP="00EC586F">
      <w:pPr>
        <w:pStyle w:val="3"/>
        <w:spacing w:before="120" w:after="120"/>
      </w:pPr>
      <w:bookmarkStart w:id="61" w:name="_Toc534967838"/>
      <w:r>
        <w:rPr>
          <w:rFonts w:hint="eastAsia"/>
        </w:rPr>
        <w:lastRenderedPageBreak/>
        <w:t>电压采集</w:t>
      </w:r>
      <w:bookmarkEnd w:id="61"/>
    </w:p>
    <w:p w14:paraId="4B13CBC6" w14:textId="77777777" w:rsidR="00EC586F" w:rsidRDefault="00EC586F" w:rsidP="00EC586F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EC586F" w14:paraId="10C79884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17D39D4" w14:textId="77777777" w:rsidR="00EC586F" w:rsidRDefault="00EC586F" w:rsidP="003A099A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C205E1F" w14:textId="25B260E4" w:rsidR="00EC586F" w:rsidRPr="00247E0D" w:rsidRDefault="00EC586F" w:rsidP="003A099A">
            <w:pPr>
              <w:pStyle w:val="afff3"/>
              <w:rPr>
                <w:color w:val="000000"/>
              </w:rPr>
            </w:pPr>
            <w:r w:rsidRPr="00EC586F">
              <w:t>LTC6811_VoltCollect</w:t>
            </w:r>
          </w:p>
        </w:tc>
      </w:tr>
      <w:tr w:rsidR="00EC586F" w14:paraId="4569230B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5432BDD8" w14:textId="77777777" w:rsidR="00EC586F" w:rsidRDefault="00EC586F" w:rsidP="003A099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9A9E2A8" w14:textId="29AC77F4" w:rsidR="00EC586F" w:rsidRPr="00820345" w:rsidRDefault="00EC586F" w:rsidP="003A099A">
            <w:pPr>
              <w:pStyle w:val="afff3"/>
            </w:pPr>
            <w:r w:rsidRPr="00820345">
              <w:rPr>
                <w:rFonts w:hint="eastAsia"/>
              </w:rPr>
              <w:t>采集电压</w:t>
            </w:r>
          </w:p>
        </w:tc>
      </w:tr>
      <w:tr w:rsidR="00EC586F" w14:paraId="3E5B2DFC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6D7238EE" w14:textId="77777777" w:rsidR="00EC586F" w:rsidRDefault="00EC586F" w:rsidP="003A099A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1FEFDCB" w14:textId="77777777" w:rsidR="00EC586F" w:rsidRPr="00820345" w:rsidRDefault="00EC586F" w:rsidP="003A099A">
            <w:pPr>
              <w:pStyle w:val="afff3"/>
            </w:pPr>
            <w:r>
              <w:rPr>
                <w:rFonts w:hint="eastAsia"/>
              </w:rPr>
              <w:t>500ms</w:t>
            </w:r>
          </w:p>
        </w:tc>
      </w:tr>
      <w:tr w:rsidR="00EC586F" w14:paraId="1D99D2E9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4B000333" w14:textId="77777777" w:rsidR="00EC586F" w:rsidRDefault="00EC586F" w:rsidP="003A099A">
            <w:pPr>
              <w:pStyle w:val="afff1"/>
            </w:pPr>
            <w:r>
              <w:rPr>
                <w:rFonts w:hint="eastAsia"/>
              </w:rPr>
              <w:t>输入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A878F85" w14:textId="77777777" w:rsidR="00EC586F" w:rsidRDefault="00EC586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C586F" w14:paraId="3BDC73A9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313CF635" w14:textId="77777777" w:rsidR="00EC586F" w:rsidRDefault="00EC586F" w:rsidP="003A099A">
            <w:pPr>
              <w:pStyle w:val="afff1"/>
            </w:pPr>
            <w:r>
              <w:rPr>
                <w:rFonts w:hint="eastAsia"/>
              </w:rPr>
              <w:t>输出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ABE26A0" w14:textId="77777777" w:rsidR="00EC586F" w:rsidRDefault="00EC586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134DE254" w14:textId="77777777" w:rsidR="00EC586F" w:rsidRDefault="00EC586F" w:rsidP="00EC586F">
      <w:pPr>
        <w:ind w:firstLine="480"/>
      </w:pPr>
    </w:p>
    <w:p w14:paraId="2DF07261" w14:textId="77777777" w:rsidR="00EC586F" w:rsidRDefault="00EC586F" w:rsidP="00EC586F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EC586F" w14:paraId="1DF3A715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7C60C01D" w14:textId="77777777" w:rsidR="00EC586F" w:rsidRDefault="00EC586F" w:rsidP="003A099A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6B70050" w14:textId="77777777" w:rsidR="00EC586F" w:rsidRDefault="00EC586F" w:rsidP="003A099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5593C691" w14:textId="77777777" w:rsidR="00EC586F" w:rsidRDefault="00EC586F" w:rsidP="003A099A">
            <w:pPr>
              <w:pStyle w:val="afff1"/>
            </w:pPr>
            <w:r w:rsidRPr="00820345"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13589C9" w14:textId="77777777" w:rsidR="00EC586F" w:rsidRDefault="00EC586F" w:rsidP="003A099A">
            <w:pPr>
              <w:pStyle w:val="afff1"/>
            </w:pPr>
            <w:r w:rsidRPr="00820345">
              <w:rPr>
                <w:rFonts w:hint="eastAsia"/>
              </w:rPr>
              <w:t>返回</w:t>
            </w:r>
          </w:p>
        </w:tc>
      </w:tr>
      <w:tr w:rsidR="00EC586F" w14:paraId="0588D61F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75D99E9" w14:textId="1657AA94" w:rsidR="00EC586F" w:rsidRDefault="00EC586F" w:rsidP="003A099A">
            <w:pPr>
              <w:pStyle w:val="afff3"/>
            </w:pPr>
            <w:r w:rsidRPr="00EC586F">
              <w:t>LTC6811_VoltCollect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CE64BD9" w14:textId="362D014B" w:rsidR="00EC586F" w:rsidRDefault="00EC586F" w:rsidP="003A099A">
            <w:pPr>
              <w:pStyle w:val="afff3"/>
            </w:pPr>
            <w:r>
              <w:rPr>
                <w:rFonts w:hint="eastAsia"/>
              </w:rPr>
              <w:t>6811</w:t>
            </w:r>
            <w:r w:rsidRPr="00820345">
              <w:rPr>
                <w:rFonts w:hint="eastAsia"/>
              </w:rPr>
              <w:t>采集电压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9F89342" w14:textId="77777777" w:rsidR="00EC586F" w:rsidRDefault="00EC586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0361323" w14:textId="77777777" w:rsidR="00EC586F" w:rsidRDefault="00EC586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C586F" w14:paraId="0DE84BD5" w14:textId="77777777" w:rsidTr="003A099A"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D8B23C6" w14:textId="38CAD7C4" w:rsidR="00EC586F" w:rsidRPr="00247E0D" w:rsidRDefault="00EC586F" w:rsidP="003A099A">
            <w:pPr>
              <w:pStyle w:val="afff3"/>
              <w:rPr>
                <w:szCs w:val="24"/>
              </w:rPr>
            </w:pPr>
            <w:r w:rsidRPr="00EC586F">
              <w:t>LTC6811_VoltCollect</w:t>
            </w:r>
            <w:r>
              <w:rPr>
                <w:rFonts w:hint="eastAsia"/>
              </w:rPr>
              <w:t>调用的子函数</w:t>
            </w:r>
          </w:p>
        </w:tc>
      </w:tr>
      <w:tr w:rsidR="00EC586F" w14:paraId="75304B85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3B1E93F" w14:textId="28897097" w:rsidR="00EC586F" w:rsidRDefault="00EC586F" w:rsidP="003A099A">
            <w:pPr>
              <w:pStyle w:val="afff3"/>
            </w:pPr>
            <w:r w:rsidRPr="00EC586F">
              <w:t>LTC6811_Wakeup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7B4DD892" w14:textId="446E318A" w:rsidR="00EC586F" w:rsidRDefault="00EC586F" w:rsidP="003A099A">
            <w:pPr>
              <w:pStyle w:val="afff3"/>
            </w:pPr>
            <w:r>
              <w:rPr>
                <w:rFonts w:hint="eastAsia"/>
              </w:rPr>
              <w:t>6811唤醒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47A4C33" w14:textId="5AF637C9" w:rsidR="00EC586F" w:rsidRPr="00820345" w:rsidRDefault="00EC586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2CA47C7" w14:textId="258CFA02" w:rsidR="00EC586F" w:rsidRPr="00820345" w:rsidRDefault="00EC586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C586F" w14:paraId="755CDBAC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58CE304A" w14:textId="4B7CEAA2" w:rsidR="00EC586F" w:rsidRDefault="00EC586F" w:rsidP="003A099A">
            <w:pPr>
              <w:pStyle w:val="afff3"/>
            </w:pPr>
            <w:r w:rsidRPr="00EC586F">
              <w:t>LTC6804_rdcv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791F7433" w14:textId="41E9E61E" w:rsidR="00EC586F" w:rsidRDefault="001675FF" w:rsidP="003A099A">
            <w:pPr>
              <w:pStyle w:val="afff3"/>
            </w:pPr>
            <w:r w:rsidRPr="001675FF">
              <w:rPr>
                <w:rFonts w:hint="eastAsia"/>
              </w:rPr>
              <w:t>读取电池电压值及</w:t>
            </w:r>
            <w:r w:rsidRPr="001675FF">
              <w:t>PEC校验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A7D217B" w14:textId="77777777" w:rsidR="00EC586F" w:rsidRDefault="002A7F14" w:rsidP="003A099A">
            <w:pPr>
              <w:pStyle w:val="afff3"/>
            </w:pPr>
            <w:r w:rsidRPr="002A7F14">
              <w:rPr>
                <w:rFonts w:hint="eastAsia"/>
              </w:rPr>
              <w:t>寄存器个数</w:t>
            </w:r>
            <w:r>
              <w:rPr>
                <w:rFonts w:hint="eastAsia"/>
              </w:rPr>
              <w:t>、</w:t>
            </w:r>
          </w:p>
          <w:p w14:paraId="13F803D1" w14:textId="77777777" w:rsidR="002A7F14" w:rsidRDefault="002A7F14" w:rsidP="003A099A">
            <w:pPr>
              <w:pStyle w:val="afff3"/>
            </w:pPr>
            <w:r w:rsidRPr="002A7F14">
              <w:t>6811个数</w:t>
            </w:r>
            <w:r>
              <w:rPr>
                <w:rFonts w:hint="eastAsia"/>
              </w:rPr>
              <w:t>、</w:t>
            </w:r>
          </w:p>
          <w:p w14:paraId="11C4FEBB" w14:textId="77777777" w:rsidR="002A7F14" w:rsidRDefault="002A7F14" w:rsidP="003A099A">
            <w:pPr>
              <w:pStyle w:val="afff3"/>
            </w:pPr>
            <w:r w:rsidRPr="002A7F14">
              <w:t>12个电压的存储变量</w:t>
            </w:r>
            <w:r>
              <w:rPr>
                <w:rFonts w:hint="eastAsia"/>
              </w:rPr>
              <w:t>、</w:t>
            </w:r>
          </w:p>
          <w:p w14:paraId="46B9C941" w14:textId="17AF82F7" w:rsidR="002A7F14" w:rsidRPr="00820345" w:rsidRDefault="002A7F14" w:rsidP="003A099A">
            <w:pPr>
              <w:pStyle w:val="afff3"/>
            </w:pPr>
            <w:r w:rsidRPr="002A7F14">
              <w:t>PEC值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06A9ED9" w14:textId="287617B0" w:rsidR="00EC586F" w:rsidRPr="00820345" w:rsidRDefault="002A7F14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C586F" w14:paraId="4FA2F06E" w14:textId="77777777" w:rsidTr="003A099A">
        <w:tc>
          <w:tcPr>
            <w:tcW w:w="9322" w:type="dxa"/>
            <w:gridSpan w:val="4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6644475" w14:textId="5FFC1156" w:rsidR="00EC586F" w:rsidRPr="00247E0D" w:rsidRDefault="00EC586F" w:rsidP="00EC586F">
            <w:pPr>
              <w:pStyle w:val="afff3"/>
              <w:rPr>
                <w:szCs w:val="24"/>
              </w:rPr>
            </w:pPr>
            <w:r w:rsidRPr="00EC586F">
              <w:t>LTC6804_rdcv</w:t>
            </w:r>
            <w:r>
              <w:rPr>
                <w:rFonts w:hint="eastAsia"/>
              </w:rPr>
              <w:t>调用的子函数</w:t>
            </w:r>
          </w:p>
        </w:tc>
      </w:tr>
      <w:tr w:rsidR="00EC586F" w14:paraId="699BE8AF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8EE8115" w14:textId="39CCB96E" w:rsidR="00EC586F" w:rsidRDefault="00EC586F" w:rsidP="003A099A">
            <w:pPr>
              <w:pStyle w:val="afff3"/>
            </w:pPr>
            <w:r w:rsidRPr="00EC586F">
              <w:t>LTC6804_rdcv_reg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0DAC34B" w14:textId="071C133F" w:rsidR="00EC586F" w:rsidRDefault="00EC586F" w:rsidP="003A099A">
            <w:pPr>
              <w:pStyle w:val="afff3"/>
            </w:pPr>
            <w:r w:rsidRPr="00EC586F">
              <w:rPr>
                <w:rFonts w:hint="eastAsia"/>
              </w:rPr>
              <w:t>读取电池电压寄存器组</w:t>
            </w:r>
            <w:r w:rsidRPr="00EC586F">
              <w:t>ABCD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C284C0A" w14:textId="77777777" w:rsidR="00EC586F" w:rsidRDefault="00EC586F" w:rsidP="003A099A">
            <w:pPr>
              <w:pStyle w:val="afff3"/>
            </w:pPr>
            <w:r w:rsidRPr="00EC586F">
              <w:rPr>
                <w:rFonts w:hint="eastAsia"/>
              </w:rPr>
              <w:t>寄存器个数</w:t>
            </w:r>
            <w:r>
              <w:rPr>
                <w:rFonts w:hint="eastAsia"/>
              </w:rPr>
              <w:t>、</w:t>
            </w:r>
          </w:p>
          <w:p w14:paraId="5A001BCC" w14:textId="77777777" w:rsidR="00EC586F" w:rsidRDefault="00EC586F" w:rsidP="003A099A">
            <w:pPr>
              <w:pStyle w:val="afff3"/>
            </w:pPr>
            <w:r w:rsidRPr="00EC586F">
              <w:t>6811个数</w:t>
            </w:r>
            <w:r>
              <w:rPr>
                <w:rFonts w:hint="eastAsia"/>
              </w:rPr>
              <w:t>、</w:t>
            </w:r>
          </w:p>
          <w:p w14:paraId="5F8D43D4" w14:textId="5E13A209" w:rsidR="00EC586F" w:rsidRPr="00820345" w:rsidRDefault="00EC586F" w:rsidP="003A099A">
            <w:pPr>
              <w:pStyle w:val="afff3"/>
            </w:pPr>
            <w:r w:rsidRPr="00EC586F">
              <w:rPr>
                <w:rFonts w:hint="eastAsia"/>
              </w:rPr>
              <w:t>电压寄存器数据的内存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97005D0" w14:textId="223EB71D" w:rsidR="00EC586F" w:rsidRPr="00820345" w:rsidRDefault="00EC586F" w:rsidP="003A099A">
            <w:pPr>
              <w:pStyle w:val="afff3"/>
            </w:pPr>
            <w:r w:rsidRPr="00EC586F">
              <w:rPr>
                <w:rFonts w:hint="eastAsia"/>
              </w:rPr>
              <w:t>无</w:t>
            </w:r>
          </w:p>
        </w:tc>
      </w:tr>
    </w:tbl>
    <w:p w14:paraId="4C3E3984" w14:textId="51A5F0F0" w:rsidR="00FA75F2" w:rsidRDefault="00FA75F2" w:rsidP="00FA75F2">
      <w:pPr>
        <w:ind w:firstLine="480"/>
      </w:pPr>
    </w:p>
    <w:p w14:paraId="5246F3BD" w14:textId="77777777" w:rsidR="009D2F54" w:rsidRDefault="00FA75F2" w:rsidP="00FA75F2">
      <w:pPr>
        <w:ind w:firstLine="480"/>
      </w:pPr>
      <w:r>
        <w:rPr>
          <w:rFonts w:hint="eastAsia"/>
        </w:rPr>
        <w:t>电压采集的准备信息发送完</w:t>
      </w:r>
      <w:r w:rsidR="009A021D">
        <w:rPr>
          <w:rFonts w:hint="eastAsia"/>
        </w:rPr>
        <w:t>成后</w:t>
      </w:r>
      <w:r>
        <w:rPr>
          <w:rFonts w:hint="eastAsia"/>
        </w:rPr>
        <w:t>，</w:t>
      </w:r>
      <w:r w:rsidR="009A021D">
        <w:rPr>
          <w:rFonts w:hint="eastAsia"/>
        </w:rPr>
        <w:t>进行电压信息的采集。</w:t>
      </w:r>
    </w:p>
    <w:p w14:paraId="6618FC87" w14:textId="10FC15E1" w:rsidR="00FA75F2" w:rsidRDefault="009A021D" w:rsidP="00FA75F2">
      <w:pPr>
        <w:ind w:firstLine="480"/>
      </w:pPr>
      <w:r>
        <w:rPr>
          <w:rFonts w:hint="eastAsia"/>
        </w:rPr>
        <w:t>采集的信息包括</w:t>
      </w:r>
      <w:r w:rsidR="009D2F54">
        <w:rPr>
          <w:rFonts w:hint="eastAsia"/>
        </w:rPr>
        <w:t>：</w:t>
      </w:r>
      <w:r>
        <w:rPr>
          <w:rFonts w:hint="eastAsia"/>
        </w:rPr>
        <w:t>被采集的所有电池的单体电压、最高电压及对应电池节点，最低电压及对应电池节点、单体电压总和</w:t>
      </w:r>
    </w:p>
    <w:p w14:paraId="43F6EF0A" w14:textId="4CC53D38" w:rsidR="00FA75F2" w:rsidRDefault="009A021D" w:rsidP="00FA75F2">
      <w:pPr>
        <w:pStyle w:val="afff5"/>
      </w:pPr>
      <w:r>
        <w:object w:dxaOrig="5358" w:dyaOrig="857" w14:anchorId="10025155">
          <v:shape id="_x0000_i1041" type="#_x0000_t75" style="width:292.2pt;height:46.9pt" o:ole="">
            <v:imagedata r:id="rId35" o:title=""/>
          </v:shape>
          <o:OLEObject Type="Embed" ProgID="Visio.Drawing.11" ShapeID="_x0000_i1041" DrawAspect="Content" ObjectID="_1608968599" r:id="rId36"/>
        </w:object>
      </w:r>
    </w:p>
    <w:p w14:paraId="29AEA15D" w14:textId="5AC57A72" w:rsidR="00FA75F2" w:rsidRDefault="00FA75F2" w:rsidP="00FA75F2">
      <w:pPr>
        <w:pStyle w:val="30"/>
      </w:pPr>
      <w:r>
        <w:rPr>
          <w:rFonts w:hint="eastAsia"/>
        </w:rPr>
        <w:t>电压采集</w:t>
      </w:r>
      <w:r w:rsidRPr="00355941">
        <w:rPr>
          <w:rFonts w:hint="eastAsia"/>
        </w:rPr>
        <w:t>的流程图</w:t>
      </w:r>
    </w:p>
    <w:p w14:paraId="2EC3AF5A" w14:textId="623BBFC0" w:rsidR="00FA75F2" w:rsidRPr="00FA75F2" w:rsidRDefault="00FA75F2" w:rsidP="00FA75F2">
      <w:pPr>
        <w:ind w:firstLineChars="83" w:firstLine="199"/>
        <w:sectPr w:rsidR="00FA75F2" w:rsidRPr="00FA75F2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0B3B4798" w14:textId="6D92AB54" w:rsidR="002A7F14" w:rsidRDefault="00E015EF" w:rsidP="002A7F14">
      <w:pPr>
        <w:pStyle w:val="3"/>
        <w:spacing w:before="120" w:after="120"/>
      </w:pPr>
      <w:bookmarkStart w:id="62" w:name="_Toc534967839"/>
      <w:r>
        <w:rPr>
          <w:rFonts w:hint="eastAsia"/>
        </w:rPr>
        <w:lastRenderedPageBreak/>
        <w:t>温度</w:t>
      </w:r>
      <w:r w:rsidR="002A7F14">
        <w:rPr>
          <w:rFonts w:hint="eastAsia"/>
        </w:rPr>
        <w:t>采集前发送命令任务</w:t>
      </w:r>
      <w:bookmarkEnd w:id="62"/>
    </w:p>
    <w:p w14:paraId="7C365893" w14:textId="77777777" w:rsidR="002A7F14" w:rsidRDefault="002A7F14" w:rsidP="002A7F14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2A7F14" w14:paraId="328A5AEB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BF0EEBF" w14:textId="77777777" w:rsidR="002A7F14" w:rsidRDefault="002A7F14" w:rsidP="002A7F14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503EC3A" w14:textId="01353617" w:rsidR="002A7F14" w:rsidRPr="00247E0D" w:rsidRDefault="002A7F14" w:rsidP="002A7F14">
            <w:pPr>
              <w:pStyle w:val="afff3"/>
              <w:rPr>
                <w:color w:val="000000"/>
              </w:rPr>
            </w:pPr>
            <w:proofErr w:type="spellStart"/>
            <w:r w:rsidRPr="002A7F14">
              <w:t>Task_TempCMDSend</w:t>
            </w:r>
            <w:proofErr w:type="spellEnd"/>
          </w:p>
        </w:tc>
      </w:tr>
      <w:tr w:rsidR="002A7F14" w14:paraId="05762013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00CEA7F1" w14:textId="77777777" w:rsidR="002A7F14" w:rsidRDefault="002A7F14" w:rsidP="002A7F14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30D6F5E" w14:textId="4E947BD1" w:rsidR="002A7F14" w:rsidRPr="00820345" w:rsidRDefault="002A7F14" w:rsidP="002A7F14">
            <w:pPr>
              <w:pStyle w:val="afff3"/>
            </w:pPr>
            <w:r w:rsidRPr="00820345">
              <w:rPr>
                <w:rFonts w:hint="eastAsia"/>
              </w:rPr>
              <w:t>采集</w:t>
            </w:r>
            <w:r w:rsidR="00E015EF">
              <w:rPr>
                <w:rFonts w:hint="eastAsia"/>
              </w:rPr>
              <w:t>温度</w:t>
            </w:r>
            <w:r w:rsidRPr="00820345">
              <w:rPr>
                <w:rFonts w:hint="eastAsia"/>
              </w:rPr>
              <w:t>前发送的命令</w:t>
            </w:r>
          </w:p>
        </w:tc>
      </w:tr>
      <w:tr w:rsidR="002A7F14" w14:paraId="06A7B246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1FB93D5A" w14:textId="77777777" w:rsidR="002A7F14" w:rsidRDefault="002A7F14" w:rsidP="002A7F14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073699F" w14:textId="77777777" w:rsidR="002A7F14" w:rsidRPr="00820345" w:rsidRDefault="002A7F14" w:rsidP="002A7F14">
            <w:pPr>
              <w:pStyle w:val="afff3"/>
            </w:pPr>
            <w:r>
              <w:rPr>
                <w:rFonts w:hint="eastAsia"/>
              </w:rPr>
              <w:t>500ms</w:t>
            </w:r>
          </w:p>
        </w:tc>
      </w:tr>
      <w:tr w:rsidR="002A7F14" w14:paraId="11C97914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6A6ED76B" w14:textId="77777777" w:rsidR="002A7F14" w:rsidRDefault="002A7F14" w:rsidP="002A7F14">
            <w:pPr>
              <w:pStyle w:val="afff1"/>
            </w:pPr>
            <w:r>
              <w:rPr>
                <w:rFonts w:hint="eastAsia"/>
              </w:rPr>
              <w:t>输入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94B1DF8" w14:textId="77777777" w:rsidR="002A7F14" w:rsidRDefault="002A7F14" w:rsidP="002A7F1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2A7F14" w14:paraId="1835AE8A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7936C0C4" w14:textId="77777777" w:rsidR="002A7F14" w:rsidRDefault="002A7F14" w:rsidP="002A7F14">
            <w:pPr>
              <w:pStyle w:val="afff1"/>
            </w:pPr>
            <w:r>
              <w:rPr>
                <w:rFonts w:hint="eastAsia"/>
              </w:rPr>
              <w:t>输出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48E0A80" w14:textId="77777777" w:rsidR="002A7F14" w:rsidRDefault="002A7F14" w:rsidP="002A7F1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5E759609" w14:textId="77777777" w:rsidR="002A7F14" w:rsidRDefault="002A7F14" w:rsidP="002A7F14">
      <w:pPr>
        <w:ind w:firstLine="480"/>
      </w:pPr>
    </w:p>
    <w:p w14:paraId="6009B00F" w14:textId="77777777" w:rsidR="002A7F14" w:rsidRDefault="002A7F14" w:rsidP="002A7F14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2A7F14" w14:paraId="5A1C3D20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EB412A7" w14:textId="77777777" w:rsidR="002A7F14" w:rsidRDefault="002A7F14" w:rsidP="002A7F14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D3C7D64" w14:textId="77777777" w:rsidR="002A7F14" w:rsidRDefault="002A7F14" w:rsidP="002A7F14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4A32E62" w14:textId="77777777" w:rsidR="002A7F14" w:rsidRDefault="002A7F14" w:rsidP="002A7F14">
            <w:pPr>
              <w:pStyle w:val="afff1"/>
            </w:pPr>
            <w:r w:rsidRPr="00820345"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3374343" w14:textId="77777777" w:rsidR="002A7F14" w:rsidRDefault="002A7F14" w:rsidP="002A7F14">
            <w:pPr>
              <w:pStyle w:val="afff1"/>
            </w:pPr>
            <w:r w:rsidRPr="00820345">
              <w:rPr>
                <w:rFonts w:hint="eastAsia"/>
              </w:rPr>
              <w:t>返回</w:t>
            </w:r>
          </w:p>
        </w:tc>
      </w:tr>
      <w:tr w:rsidR="002A7F14" w14:paraId="469B523C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861E206" w14:textId="45F528AF" w:rsidR="002A7F14" w:rsidRDefault="002A7F14" w:rsidP="002A7F14">
            <w:pPr>
              <w:pStyle w:val="afff3"/>
            </w:pPr>
            <w:r w:rsidRPr="002A7F14">
              <w:t>LTC6811_TempCMDSend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E28BB26" w14:textId="5F4D1890" w:rsidR="002A7F14" w:rsidRDefault="002A7F14" w:rsidP="002A7F14">
            <w:pPr>
              <w:pStyle w:val="afff3"/>
            </w:pPr>
            <w:r>
              <w:rPr>
                <w:rFonts w:hint="eastAsia"/>
              </w:rPr>
              <w:t>6811</w:t>
            </w:r>
            <w:r w:rsidRPr="00820345">
              <w:rPr>
                <w:rFonts w:hint="eastAsia"/>
              </w:rPr>
              <w:t>采集</w:t>
            </w:r>
            <w:r w:rsidR="00E015EF">
              <w:rPr>
                <w:rFonts w:hint="eastAsia"/>
              </w:rPr>
              <w:t>温度</w:t>
            </w:r>
            <w:r w:rsidRPr="00820345">
              <w:rPr>
                <w:rFonts w:hint="eastAsia"/>
              </w:rPr>
              <w:t>前发送的命令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BA078C5" w14:textId="77777777" w:rsidR="002A7F14" w:rsidRDefault="002A7F14" w:rsidP="002A7F1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64600DA" w14:textId="77777777" w:rsidR="002A7F14" w:rsidRDefault="002A7F14" w:rsidP="002A7F1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2A7F14" w14:paraId="77623411" w14:textId="77777777" w:rsidTr="003A099A"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FAE93A0" w14:textId="0AB6441D" w:rsidR="002A7F14" w:rsidRPr="00247E0D" w:rsidRDefault="002A7F14" w:rsidP="00797B91">
            <w:pPr>
              <w:pStyle w:val="afff3"/>
              <w:rPr>
                <w:szCs w:val="24"/>
              </w:rPr>
            </w:pPr>
            <w:r w:rsidRPr="002A7F14">
              <w:t>LTC6811_TempCMDSend</w:t>
            </w:r>
            <w:r>
              <w:rPr>
                <w:rFonts w:hint="eastAsia"/>
              </w:rPr>
              <w:t>调用的子函数</w:t>
            </w:r>
          </w:p>
        </w:tc>
      </w:tr>
      <w:tr w:rsidR="002A7F14" w14:paraId="535484AF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0D74734E" w14:textId="4F7821F2" w:rsidR="002A7F14" w:rsidRDefault="00797B91" w:rsidP="002A7F14">
            <w:pPr>
              <w:pStyle w:val="afff3"/>
            </w:pPr>
            <w:r w:rsidRPr="00797B91">
              <w:t>Ltc6804_clraux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47782604" w14:textId="185934C7" w:rsidR="002A7F14" w:rsidRDefault="00797B91" w:rsidP="002A7F14">
            <w:pPr>
              <w:pStyle w:val="afff3"/>
            </w:pPr>
            <w:r>
              <w:rPr>
                <w:rFonts w:hint="eastAsia"/>
              </w:rPr>
              <w:t>清除辅助寄存器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7574782" w14:textId="77777777" w:rsidR="002A7F14" w:rsidRPr="00820345" w:rsidRDefault="002A7F14" w:rsidP="002A7F1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A5F4130" w14:textId="77777777" w:rsidR="002A7F14" w:rsidRPr="00820345" w:rsidRDefault="002A7F14" w:rsidP="002A7F1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2A7F14" w14:paraId="1C6091F6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6C731AE4" w14:textId="31F98D3F" w:rsidR="002A7F14" w:rsidRDefault="00797B91" w:rsidP="002A7F14">
            <w:pPr>
              <w:pStyle w:val="afff3"/>
            </w:pPr>
            <w:r w:rsidRPr="00797B91">
              <w:t>LTC6804_adax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16DB9D8F" w14:textId="252D9A34" w:rsidR="002A7F14" w:rsidRDefault="002A7F14" w:rsidP="002A7F14">
            <w:pPr>
              <w:pStyle w:val="afff3"/>
            </w:pPr>
            <w:r>
              <w:rPr>
                <w:rFonts w:hint="eastAsia"/>
              </w:rPr>
              <w:t>启动</w:t>
            </w:r>
            <w:r w:rsidR="00797B91">
              <w:rPr>
                <w:rFonts w:hint="eastAsia"/>
              </w:rPr>
              <w:t>G</w:t>
            </w:r>
            <w:r w:rsidR="00797B91">
              <w:t>PIO</w:t>
            </w:r>
            <w:r w:rsidR="00797B91">
              <w:rPr>
                <w:rFonts w:hint="eastAsia"/>
              </w:rPr>
              <w:t>、</w:t>
            </w:r>
            <w:r>
              <w:rPr>
                <w:rFonts w:hint="eastAsia"/>
              </w:rPr>
              <w:t>A</w:t>
            </w:r>
            <w:r>
              <w:t>D</w:t>
            </w:r>
            <w:r>
              <w:rPr>
                <w:rFonts w:hint="eastAsia"/>
              </w:rPr>
              <w:t>转换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2382CD4" w14:textId="77777777" w:rsidR="002A7F14" w:rsidRPr="00820345" w:rsidRDefault="002A7F14" w:rsidP="002A7F1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01C6522" w14:textId="77777777" w:rsidR="002A7F14" w:rsidRPr="00820345" w:rsidRDefault="002A7F14" w:rsidP="002A7F1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797B91" w14:paraId="74590665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6AFEF92E" w14:textId="276E7C1A" w:rsidR="00797B91" w:rsidRPr="00820345" w:rsidRDefault="00797B91" w:rsidP="002A7F14">
            <w:pPr>
              <w:pStyle w:val="afff3"/>
            </w:pPr>
            <w:r w:rsidRPr="00797B91">
              <w:t>LTC6804_wrcfg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52AA47EE" w14:textId="0D263ECB" w:rsidR="00797B91" w:rsidRDefault="00797B91" w:rsidP="002A7F14">
            <w:pPr>
              <w:pStyle w:val="afff3"/>
            </w:pPr>
            <w:r w:rsidRPr="00797B91">
              <w:t>LTC6811写配置寄存器函数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8EB0990" w14:textId="77777777" w:rsidR="00797B91" w:rsidRDefault="00797B91" w:rsidP="002A7F14">
            <w:pPr>
              <w:pStyle w:val="afff3"/>
            </w:pPr>
            <w:r w:rsidRPr="00797B91">
              <w:t>6811的个数</w:t>
            </w:r>
            <w:r>
              <w:rPr>
                <w:rFonts w:hint="eastAsia"/>
              </w:rPr>
              <w:t>、</w:t>
            </w:r>
          </w:p>
          <w:p w14:paraId="699656CA" w14:textId="1623A4F8" w:rsidR="00797B91" w:rsidRDefault="00797B91" w:rsidP="002A7F14">
            <w:pPr>
              <w:pStyle w:val="afff3"/>
            </w:pPr>
            <w:r w:rsidRPr="00797B91">
              <w:rPr>
                <w:rFonts w:hint="eastAsia"/>
              </w:rPr>
              <w:t>配置寄存器组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78C81B6" w14:textId="296FCF3C" w:rsidR="00797B91" w:rsidRDefault="00797B91" w:rsidP="002A7F1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2A7F14" w14:paraId="1CEE30CB" w14:textId="77777777" w:rsidTr="003A099A">
        <w:tc>
          <w:tcPr>
            <w:tcW w:w="9322" w:type="dxa"/>
            <w:gridSpan w:val="4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3FCC5539" w14:textId="5D7EE97D" w:rsidR="002A7F14" w:rsidRPr="002A7F14" w:rsidRDefault="00797B91" w:rsidP="002A7F14">
            <w:pPr>
              <w:pStyle w:val="afff3"/>
            </w:pPr>
            <w:r w:rsidRPr="00797B91">
              <w:t>Ltc6804_clraux</w:t>
            </w:r>
            <w:r>
              <w:rPr>
                <w:rFonts w:hint="eastAsia"/>
              </w:rPr>
              <w:t>调用的子函数</w:t>
            </w:r>
          </w:p>
        </w:tc>
      </w:tr>
      <w:tr w:rsidR="00C524BA" w14:paraId="1BE1A823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8D2A15A" w14:textId="73F137DB" w:rsidR="00C524BA" w:rsidRDefault="00C524BA" w:rsidP="00C524BA">
            <w:pPr>
              <w:pStyle w:val="afff3"/>
            </w:pPr>
            <w:r w:rsidRPr="00EC586F">
              <w:t>pec15_calc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384F015" w14:textId="07F8C160" w:rsidR="00C524BA" w:rsidRDefault="00C524BA" w:rsidP="00C524BA">
            <w:pPr>
              <w:pStyle w:val="afff3"/>
            </w:pPr>
            <w:r>
              <w:rPr>
                <w:rFonts w:hint="eastAsia"/>
              </w:rPr>
              <w:t>P</w:t>
            </w:r>
            <w:r>
              <w:t>EC</w:t>
            </w:r>
            <w:r>
              <w:rPr>
                <w:rFonts w:hint="eastAsia"/>
              </w:rPr>
              <w:t>校验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D1F3A3E" w14:textId="77777777" w:rsidR="00C524BA" w:rsidRDefault="00C524BA" w:rsidP="00C524BA">
            <w:pPr>
              <w:pStyle w:val="afff3"/>
            </w:pPr>
            <w:r>
              <w:rPr>
                <w:rFonts w:hint="eastAsia"/>
              </w:rPr>
              <w:t>数据长度、</w:t>
            </w:r>
          </w:p>
          <w:p w14:paraId="084D60C9" w14:textId="620A4978" w:rsidR="00C524BA" w:rsidRPr="00820345" w:rsidRDefault="00C524BA" w:rsidP="00C524BA">
            <w:pPr>
              <w:pStyle w:val="afff3"/>
            </w:pPr>
            <w:r>
              <w:rPr>
                <w:rFonts w:hint="eastAsia"/>
              </w:rPr>
              <w:t>数据指针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B86C288" w14:textId="3FB15EA1" w:rsidR="00C524BA" w:rsidRPr="00820345" w:rsidRDefault="00C524BA" w:rsidP="00C524BA">
            <w:pPr>
              <w:pStyle w:val="afff3"/>
            </w:pPr>
            <w:r>
              <w:rPr>
                <w:rFonts w:hint="eastAsia"/>
              </w:rPr>
              <w:t>命令</w:t>
            </w:r>
          </w:p>
        </w:tc>
      </w:tr>
      <w:tr w:rsidR="00C524BA" w14:paraId="20582793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AFBFA31" w14:textId="2529FBCB" w:rsidR="00C524BA" w:rsidRDefault="00C524BA" w:rsidP="00C524BA">
            <w:pPr>
              <w:pStyle w:val="afff3"/>
            </w:pPr>
            <w:r w:rsidRPr="00820345">
              <w:t>LTC6811_Wakeup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FB9FB78" w14:textId="56AD57A9" w:rsidR="00C524BA" w:rsidRDefault="00C524BA" w:rsidP="00C524BA">
            <w:pPr>
              <w:pStyle w:val="afff3"/>
            </w:pPr>
            <w:r>
              <w:rPr>
                <w:rFonts w:hint="eastAsia"/>
              </w:rPr>
              <w:t>唤醒S</w:t>
            </w:r>
            <w:r>
              <w:t>PI</w:t>
            </w:r>
            <w:r>
              <w:rPr>
                <w:rFonts w:hint="eastAsia"/>
              </w:rPr>
              <w:t>通信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CF12A59" w14:textId="5308E215" w:rsidR="00C524BA" w:rsidRPr="00820345" w:rsidRDefault="00C524BA" w:rsidP="00C524B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AF266A1" w14:textId="16D62ADB" w:rsidR="00C524BA" w:rsidRPr="00820345" w:rsidRDefault="00C524BA" w:rsidP="00C524B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C524BA" w14:paraId="3D312AB0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70F2FA42" w14:textId="76E0F6F5" w:rsidR="00C524BA" w:rsidRDefault="00C524BA" w:rsidP="00C524BA">
            <w:pPr>
              <w:pStyle w:val="afff3"/>
            </w:pPr>
            <w:r w:rsidRPr="00C524BA">
              <w:t>Spi_LTC6811WriteRead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3477973C" w14:textId="59444F27" w:rsidR="00C524BA" w:rsidRDefault="00C524BA" w:rsidP="00C524BA">
            <w:pPr>
              <w:pStyle w:val="afff3"/>
            </w:pPr>
            <w:r w:rsidRPr="00C524BA">
              <w:t>LTC6811通信函数(SPI1)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09515E6" w14:textId="29B79895" w:rsidR="00C524BA" w:rsidRDefault="00C524BA" w:rsidP="00C524BA">
            <w:pPr>
              <w:pStyle w:val="afff3"/>
            </w:pPr>
            <w:r w:rsidRPr="00C524BA">
              <w:rPr>
                <w:rFonts w:hint="eastAsia"/>
              </w:rPr>
              <w:t>每次通信发送数据</w:t>
            </w:r>
            <w:r w:rsidR="00B670E6">
              <w:rPr>
                <w:rFonts w:hint="eastAsia"/>
              </w:rPr>
              <w:t>、长度</w:t>
            </w:r>
          </w:p>
          <w:p w14:paraId="6AF1A9F1" w14:textId="2A16BBF6" w:rsidR="00C524BA" w:rsidRPr="00820345" w:rsidRDefault="00C524BA" w:rsidP="00B670E6">
            <w:pPr>
              <w:pStyle w:val="afff3"/>
            </w:pPr>
            <w:r w:rsidRPr="00C524BA">
              <w:rPr>
                <w:rFonts w:hint="eastAsia"/>
              </w:rPr>
              <w:t>每次通信接收数据</w:t>
            </w:r>
            <w:r w:rsidR="00B670E6">
              <w:rPr>
                <w:rFonts w:hint="eastAsia"/>
              </w:rPr>
              <w:t>、</w:t>
            </w:r>
            <w:r w:rsidRPr="00C524BA">
              <w:rPr>
                <w:rFonts w:hint="eastAsia"/>
              </w:rPr>
              <w:t>长度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41177E3" w14:textId="6C257E63" w:rsidR="00C524BA" w:rsidRPr="00820345" w:rsidRDefault="00C524BA" w:rsidP="00C524BA">
            <w:pPr>
              <w:pStyle w:val="afff3"/>
            </w:pPr>
            <w:r w:rsidRPr="00C524BA">
              <w:t>无</w:t>
            </w:r>
          </w:p>
        </w:tc>
      </w:tr>
      <w:tr w:rsidR="00C524BA" w14:paraId="30164C83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23F7902" w14:textId="7F2A50BE" w:rsidR="00C524BA" w:rsidRDefault="00C524BA" w:rsidP="00C524BA">
            <w:pPr>
              <w:pStyle w:val="afff3"/>
            </w:pPr>
            <w:r w:rsidRPr="00EC586F">
              <w:t>LTC6811_DelayTime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7811F7BF" w14:textId="15687A2B" w:rsidR="00C524BA" w:rsidRDefault="00C524BA" w:rsidP="00C524BA">
            <w:pPr>
              <w:pStyle w:val="afff3"/>
            </w:pPr>
            <w:r>
              <w:rPr>
                <w:rFonts w:hint="eastAsia"/>
              </w:rPr>
              <w:t>6811延时函数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45A592A" w14:textId="642381E2" w:rsidR="00C524BA" w:rsidRPr="00820345" w:rsidRDefault="00C524BA" w:rsidP="00C524BA">
            <w:pPr>
              <w:pStyle w:val="afff3"/>
            </w:pPr>
            <w:r>
              <w:rPr>
                <w:rFonts w:hint="eastAsia"/>
              </w:rPr>
              <w:t>延迟时间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91B86FB" w14:textId="413AB922" w:rsidR="00C524BA" w:rsidRPr="00820345" w:rsidRDefault="00C524BA" w:rsidP="00C524B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C524BA" w14:paraId="3100C8B5" w14:textId="77777777" w:rsidTr="002A7F14">
        <w:tc>
          <w:tcPr>
            <w:tcW w:w="9322" w:type="dxa"/>
            <w:gridSpan w:val="4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28204D8" w14:textId="7BFBC072" w:rsidR="00C524BA" w:rsidRPr="00820345" w:rsidRDefault="00C524BA" w:rsidP="00C524BA">
            <w:pPr>
              <w:pStyle w:val="afff3"/>
            </w:pPr>
            <w:r w:rsidRPr="00C524BA">
              <w:t>LTC6804_adax</w:t>
            </w:r>
            <w:r>
              <w:rPr>
                <w:rFonts w:hint="eastAsia"/>
              </w:rPr>
              <w:t>调用的子函数</w:t>
            </w:r>
          </w:p>
        </w:tc>
      </w:tr>
      <w:tr w:rsidR="00B670E6" w14:paraId="31AD463E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0620935C" w14:textId="396A30BA" w:rsidR="00B670E6" w:rsidRDefault="00B670E6" w:rsidP="00B670E6">
            <w:pPr>
              <w:pStyle w:val="afff3"/>
            </w:pPr>
            <w:r w:rsidRPr="00EC586F">
              <w:t>pec15_calc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AC1EE77" w14:textId="39DC260A" w:rsidR="00B670E6" w:rsidRDefault="00B670E6" w:rsidP="00B670E6">
            <w:pPr>
              <w:pStyle w:val="afff3"/>
            </w:pPr>
            <w:r>
              <w:rPr>
                <w:rFonts w:hint="eastAsia"/>
              </w:rPr>
              <w:t>P</w:t>
            </w:r>
            <w:r>
              <w:t>EC</w:t>
            </w:r>
            <w:r>
              <w:rPr>
                <w:rFonts w:hint="eastAsia"/>
              </w:rPr>
              <w:t>校验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DAC18A3" w14:textId="77777777" w:rsidR="00B670E6" w:rsidRDefault="00B670E6" w:rsidP="00B670E6">
            <w:pPr>
              <w:pStyle w:val="afff3"/>
            </w:pPr>
            <w:r>
              <w:rPr>
                <w:rFonts w:hint="eastAsia"/>
              </w:rPr>
              <w:t>数据长度、</w:t>
            </w:r>
          </w:p>
          <w:p w14:paraId="50B39D0B" w14:textId="5E39F83C" w:rsidR="00B670E6" w:rsidRPr="00820345" w:rsidRDefault="00B670E6" w:rsidP="00B670E6">
            <w:pPr>
              <w:pStyle w:val="afff3"/>
            </w:pPr>
            <w:r>
              <w:rPr>
                <w:rFonts w:hint="eastAsia"/>
              </w:rPr>
              <w:t>数据指针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59C8BD6" w14:textId="70F4F986" w:rsidR="00B670E6" w:rsidRPr="00820345" w:rsidRDefault="00B670E6" w:rsidP="00B670E6">
            <w:pPr>
              <w:pStyle w:val="afff3"/>
            </w:pPr>
            <w:r>
              <w:rPr>
                <w:rFonts w:hint="eastAsia"/>
              </w:rPr>
              <w:t>命令</w:t>
            </w:r>
          </w:p>
        </w:tc>
      </w:tr>
      <w:tr w:rsidR="00B670E6" w14:paraId="51B64B52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5F6C8686" w14:textId="5AAD1358" w:rsidR="00B670E6" w:rsidRDefault="00B670E6" w:rsidP="00B670E6">
            <w:pPr>
              <w:pStyle w:val="afff3"/>
            </w:pPr>
            <w:r w:rsidRPr="00820345">
              <w:t>LTC6811_Wakeup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61719FE4" w14:textId="3CCBEEB6" w:rsidR="00B670E6" w:rsidRDefault="00B670E6" w:rsidP="00B670E6">
            <w:pPr>
              <w:pStyle w:val="afff3"/>
            </w:pPr>
            <w:r>
              <w:rPr>
                <w:rFonts w:hint="eastAsia"/>
              </w:rPr>
              <w:t>唤醒S</w:t>
            </w:r>
            <w:r>
              <w:t>PI</w:t>
            </w:r>
            <w:r>
              <w:rPr>
                <w:rFonts w:hint="eastAsia"/>
              </w:rPr>
              <w:t>通信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F0FC62B" w14:textId="76918A7D" w:rsidR="00B670E6" w:rsidRPr="00820345" w:rsidRDefault="00B670E6" w:rsidP="00B670E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B323F60" w14:textId="487ADD76" w:rsidR="00B670E6" w:rsidRPr="00820345" w:rsidRDefault="00B670E6" w:rsidP="00B670E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670E6" w14:paraId="0806EDEC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597475F5" w14:textId="3DAE3AFC" w:rsidR="00B670E6" w:rsidRDefault="00B670E6" w:rsidP="00B670E6">
            <w:pPr>
              <w:pStyle w:val="afff3"/>
            </w:pPr>
            <w:r w:rsidRPr="00EC586F">
              <w:t>Spi_LTC6811Write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63DE2ACB" w14:textId="60199B27" w:rsidR="00B670E6" w:rsidRDefault="00B670E6" w:rsidP="00B670E6">
            <w:pPr>
              <w:pStyle w:val="afff3"/>
            </w:pPr>
            <w:r>
              <w:rPr>
                <w:rFonts w:hint="eastAsia"/>
              </w:rPr>
              <w:t>S</w:t>
            </w:r>
            <w:r>
              <w:t>PI</w:t>
            </w:r>
            <w:r>
              <w:rPr>
                <w:rFonts w:hint="eastAsia"/>
              </w:rPr>
              <w:t>的写入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1621D8E" w14:textId="77777777" w:rsidR="00B670E6" w:rsidRDefault="00B670E6" w:rsidP="00B670E6">
            <w:pPr>
              <w:pStyle w:val="afff3"/>
            </w:pPr>
            <w:r>
              <w:rPr>
                <w:rFonts w:hint="eastAsia"/>
              </w:rPr>
              <w:t>数据长度、</w:t>
            </w:r>
          </w:p>
          <w:p w14:paraId="2C1CC50F" w14:textId="3C14AA20" w:rsidR="00B670E6" w:rsidRPr="00820345" w:rsidRDefault="00B670E6" w:rsidP="00B670E6">
            <w:pPr>
              <w:pStyle w:val="afff3"/>
            </w:pPr>
            <w:r>
              <w:rPr>
                <w:rFonts w:hint="eastAsia"/>
              </w:rPr>
              <w:t>数据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6C0A857" w14:textId="7FCF69C9" w:rsidR="00B670E6" w:rsidRPr="00820345" w:rsidRDefault="00B670E6" w:rsidP="00B670E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670E6" w14:paraId="2F564575" w14:textId="77777777" w:rsidTr="00E015EF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0CE221D2" w14:textId="3A1D7B20" w:rsidR="00B670E6" w:rsidRDefault="00B670E6" w:rsidP="00B670E6">
            <w:pPr>
              <w:pStyle w:val="afff3"/>
            </w:pPr>
            <w:r w:rsidRPr="00EC586F">
              <w:t>LTC6811_DelayTime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5A3839C6" w14:textId="18095E82" w:rsidR="00B670E6" w:rsidRDefault="00B670E6" w:rsidP="00B670E6">
            <w:pPr>
              <w:pStyle w:val="afff3"/>
            </w:pPr>
            <w:r>
              <w:rPr>
                <w:rFonts w:hint="eastAsia"/>
              </w:rPr>
              <w:t>6811延时函数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A0D3B85" w14:textId="3A7B5993" w:rsidR="00B670E6" w:rsidRPr="00820345" w:rsidRDefault="00B670E6" w:rsidP="00B670E6">
            <w:pPr>
              <w:pStyle w:val="afff3"/>
            </w:pPr>
            <w:r>
              <w:rPr>
                <w:rFonts w:hint="eastAsia"/>
              </w:rPr>
              <w:t>延迟时间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8B127F2" w14:textId="292826A8" w:rsidR="00B670E6" w:rsidRPr="00820345" w:rsidRDefault="00B670E6" w:rsidP="00B670E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015EF" w14:paraId="2B3F4F4A" w14:textId="77777777" w:rsidTr="00053843"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3E3C52BF" w14:textId="32E2E3A7" w:rsidR="00E015EF" w:rsidRDefault="00E015EF" w:rsidP="00E015EF">
            <w:pPr>
              <w:pStyle w:val="afff3"/>
            </w:pPr>
            <w:r w:rsidRPr="00797B91">
              <w:t>LTC6804_wrcfg</w:t>
            </w:r>
            <w:r>
              <w:rPr>
                <w:rFonts w:hint="eastAsia"/>
              </w:rPr>
              <w:t>调用的子函数</w:t>
            </w:r>
          </w:p>
        </w:tc>
      </w:tr>
      <w:tr w:rsidR="00E015EF" w14:paraId="5A4EC4A1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0A0A00DC" w14:textId="1ADA3346" w:rsidR="00E015EF" w:rsidRPr="00EC586F" w:rsidRDefault="00E015EF" w:rsidP="00E015EF">
            <w:pPr>
              <w:pStyle w:val="afff3"/>
            </w:pPr>
            <w:r w:rsidRPr="00820345">
              <w:t>LTC6811_Wakeup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3CCFB73D" w14:textId="3FEDD5A7" w:rsidR="00E015EF" w:rsidRDefault="00E015EF" w:rsidP="00E015EF">
            <w:pPr>
              <w:pStyle w:val="afff3"/>
            </w:pPr>
            <w:r>
              <w:rPr>
                <w:rFonts w:hint="eastAsia"/>
              </w:rPr>
              <w:t>唤醒S</w:t>
            </w:r>
            <w:r>
              <w:t>PI</w:t>
            </w:r>
            <w:r>
              <w:rPr>
                <w:rFonts w:hint="eastAsia"/>
              </w:rPr>
              <w:t>通信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7B5654C" w14:textId="222A3D9D" w:rsidR="00E015EF" w:rsidRDefault="00E015EF" w:rsidP="00E015E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4FBC8AF" w14:textId="498A70A0" w:rsidR="00E015EF" w:rsidRDefault="00E015EF" w:rsidP="00E015E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015EF" w14:paraId="0F980782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7782E5C7" w14:textId="5664C6E3" w:rsidR="00E015EF" w:rsidRPr="00820345" w:rsidRDefault="00E015EF" w:rsidP="00E015EF">
            <w:pPr>
              <w:pStyle w:val="afff3"/>
            </w:pPr>
            <w:r w:rsidRPr="00EC586F">
              <w:t>Spi_LTC6811Write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73B5F4F5" w14:textId="732EE94C" w:rsidR="00E015EF" w:rsidRDefault="00E015EF" w:rsidP="00E015EF">
            <w:pPr>
              <w:pStyle w:val="afff3"/>
            </w:pPr>
            <w:r>
              <w:rPr>
                <w:rFonts w:hint="eastAsia"/>
              </w:rPr>
              <w:t>S</w:t>
            </w:r>
            <w:r>
              <w:t>PI</w:t>
            </w:r>
            <w:r>
              <w:rPr>
                <w:rFonts w:hint="eastAsia"/>
              </w:rPr>
              <w:t>的写入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9B90BF5" w14:textId="77777777" w:rsidR="00E015EF" w:rsidRDefault="00E015EF" w:rsidP="00E015EF">
            <w:pPr>
              <w:pStyle w:val="afff3"/>
            </w:pPr>
            <w:r>
              <w:rPr>
                <w:rFonts w:hint="eastAsia"/>
              </w:rPr>
              <w:t>数据长度、</w:t>
            </w:r>
          </w:p>
          <w:p w14:paraId="268349F9" w14:textId="7B0C9FE0" w:rsidR="00E015EF" w:rsidRDefault="00E015EF" w:rsidP="00E015EF">
            <w:pPr>
              <w:pStyle w:val="afff3"/>
            </w:pPr>
            <w:r>
              <w:rPr>
                <w:rFonts w:hint="eastAsia"/>
              </w:rPr>
              <w:t>数据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5B9AFC0" w14:textId="2E5E4777" w:rsidR="00E015EF" w:rsidRDefault="00E015EF" w:rsidP="00E015E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015EF" w14:paraId="171C5D65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000CE90D" w14:textId="3637B319" w:rsidR="00E015EF" w:rsidRPr="00EC586F" w:rsidRDefault="00E015EF" w:rsidP="00E015EF">
            <w:pPr>
              <w:pStyle w:val="afff3"/>
            </w:pPr>
            <w:r w:rsidRPr="00EC586F">
              <w:t>LTC6811_DelayTime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0A5539F8" w14:textId="11DEA3E5" w:rsidR="00E015EF" w:rsidRDefault="00E015EF" w:rsidP="00E015EF">
            <w:pPr>
              <w:pStyle w:val="afff3"/>
            </w:pPr>
            <w:r>
              <w:rPr>
                <w:rFonts w:hint="eastAsia"/>
              </w:rPr>
              <w:t>6811延时函数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29D92F3" w14:textId="25424B8E" w:rsidR="00E015EF" w:rsidRDefault="00E015EF" w:rsidP="00E015EF">
            <w:pPr>
              <w:pStyle w:val="afff3"/>
            </w:pPr>
            <w:r>
              <w:rPr>
                <w:rFonts w:hint="eastAsia"/>
              </w:rPr>
              <w:t>延迟时间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21B29B8" w14:textId="7B59455F" w:rsidR="00E015EF" w:rsidRDefault="00E015EF" w:rsidP="00E015E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53889A57" w14:textId="5D138F5B" w:rsidR="00242B19" w:rsidRDefault="00242B19" w:rsidP="00242B19">
      <w:pPr>
        <w:ind w:firstLine="480"/>
      </w:pPr>
      <w:r>
        <w:rPr>
          <w:rFonts w:hint="eastAsia"/>
        </w:rPr>
        <w:t>温度采集与温度采集前方法相似，不同的是采集温度前需要先将6811的辅助寄存器组A</w:t>
      </w:r>
      <w:r>
        <w:t>B</w:t>
      </w:r>
      <w:r>
        <w:rPr>
          <w:rFonts w:hint="eastAsia"/>
        </w:rPr>
        <w:t>清零，然后启动G</w:t>
      </w:r>
      <w:r>
        <w:t>PIO</w:t>
      </w:r>
      <w:r>
        <w:rPr>
          <w:rFonts w:hint="eastAsia"/>
        </w:rPr>
        <w:t>的A</w:t>
      </w:r>
      <w:r>
        <w:t>D</w:t>
      </w:r>
      <w:r>
        <w:rPr>
          <w:rFonts w:hint="eastAsia"/>
        </w:rPr>
        <w:t>转换；最后写配置寄存器。</w:t>
      </w:r>
    </w:p>
    <w:p w14:paraId="5270CF38" w14:textId="0EF1C597" w:rsidR="002A7F14" w:rsidRDefault="002A7F14" w:rsidP="0093051B">
      <w:pPr>
        <w:pStyle w:val="3"/>
        <w:spacing w:before="120" w:after="120"/>
        <w:sectPr w:rsidR="002A7F14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1B2E4FDD" w14:textId="440E4A1F" w:rsidR="00E015EF" w:rsidRDefault="00E015EF" w:rsidP="00E015EF">
      <w:pPr>
        <w:pStyle w:val="3"/>
        <w:spacing w:before="120" w:after="120"/>
      </w:pPr>
      <w:bookmarkStart w:id="63" w:name="_Toc534967840"/>
      <w:r>
        <w:rPr>
          <w:rFonts w:hint="eastAsia"/>
        </w:rPr>
        <w:lastRenderedPageBreak/>
        <w:t>温度采集</w:t>
      </w:r>
      <w:bookmarkEnd w:id="63"/>
    </w:p>
    <w:p w14:paraId="5ABA9D7C" w14:textId="77777777" w:rsidR="00E015EF" w:rsidRDefault="00E015EF" w:rsidP="00E015EF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E015EF" w14:paraId="24A28E53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43893D6" w14:textId="77777777" w:rsidR="00E015EF" w:rsidRDefault="00E015EF" w:rsidP="003A099A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98C40E6" w14:textId="0D4A8341" w:rsidR="00E015EF" w:rsidRPr="00247E0D" w:rsidRDefault="00E015EF" w:rsidP="003A099A">
            <w:pPr>
              <w:pStyle w:val="afff3"/>
              <w:rPr>
                <w:color w:val="000000"/>
              </w:rPr>
            </w:pPr>
            <w:proofErr w:type="spellStart"/>
            <w:r w:rsidRPr="00E015EF">
              <w:t>Task_TempCollect</w:t>
            </w:r>
            <w:proofErr w:type="spellEnd"/>
          </w:p>
        </w:tc>
      </w:tr>
      <w:tr w:rsidR="00E015EF" w14:paraId="19F72243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0B3AC6AB" w14:textId="77777777" w:rsidR="00E015EF" w:rsidRDefault="00E015EF" w:rsidP="003A099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8E450A8" w14:textId="77777777" w:rsidR="00E015EF" w:rsidRPr="00820345" w:rsidRDefault="00E015EF" w:rsidP="003A099A">
            <w:pPr>
              <w:pStyle w:val="afff3"/>
            </w:pPr>
            <w:r w:rsidRPr="00820345">
              <w:rPr>
                <w:rFonts w:hint="eastAsia"/>
              </w:rPr>
              <w:t>采集电压</w:t>
            </w:r>
          </w:p>
        </w:tc>
      </w:tr>
      <w:tr w:rsidR="00E015EF" w14:paraId="24FB84C7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38EA2707" w14:textId="77777777" w:rsidR="00E015EF" w:rsidRDefault="00E015EF" w:rsidP="003A099A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9E80459" w14:textId="77777777" w:rsidR="00E015EF" w:rsidRPr="00820345" w:rsidRDefault="00E015EF" w:rsidP="003A099A">
            <w:pPr>
              <w:pStyle w:val="afff3"/>
            </w:pPr>
            <w:r>
              <w:rPr>
                <w:rFonts w:hint="eastAsia"/>
              </w:rPr>
              <w:t>500ms</w:t>
            </w:r>
          </w:p>
        </w:tc>
      </w:tr>
      <w:tr w:rsidR="00E015EF" w14:paraId="21B68B81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602193D8" w14:textId="77777777" w:rsidR="00E015EF" w:rsidRDefault="00E015EF" w:rsidP="003A099A">
            <w:pPr>
              <w:pStyle w:val="afff1"/>
            </w:pPr>
            <w:r>
              <w:rPr>
                <w:rFonts w:hint="eastAsia"/>
              </w:rPr>
              <w:t>输入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3319F3D" w14:textId="77777777" w:rsidR="00E015EF" w:rsidRDefault="00E015E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015EF" w14:paraId="2921C846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73128B03" w14:textId="77777777" w:rsidR="00E015EF" w:rsidRDefault="00E015EF" w:rsidP="003A099A">
            <w:pPr>
              <w:pStyle w:val="afff1"/>
            </w:pPr>
            <w:r>
              <w:rPr>
                <w:rFonts w:hint="eastAsia"/>
              </w:rPr>
              <w:t>输出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96BD6F2" w14:textId="77777777" w:rsidR="00E015EF" w:rsidRDefault="00E015E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100CEE6A" w14:textId="77777777" w:rsidR="00E015EF" w:rsidRDefault="00E015EF" w:rsidP="00E015EF">
      <w:pPr>
        <w:ind w:firstLine="480"/>
      </w:pPr>
    </w:p>
    <w:p w14:paraId="5B2308D6" w14:textId="77777777" w:rsidR="00E015EF" w:rsidRDefault="00E015EF" w:rsidP="00E015EF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E015EF" w14:paraId="3A1C233B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A16D9A6" w14:textId="77777777" w:rsidR="00E015EF" w:rsidRDefault="00E015EF" w:rsidP="003A099A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9A8A254" w14:textId="77777777" w:rsidR="00E015EF" w:rsidRDefault="00E015EF" w:rsidP="003A099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5682F02" w14:textId="77777777" w:rsidR="00E015EF" w:rsidRDefault="00E015EF" w:rsidP="003A099A">
            <w:pPr>
              <w:pStyle w:val="afff1"/>
            </w:pPr>
            <w:r w:rsidRPr="00820345"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8E025F0" w14:textId="77777777" w:rsidR="00E015EF" w:rsidRDefault="00E015EF" w:rsidP="003A099A">
            <w:pPr>
              <w:pStyle w:val="afff1"/>
            </w:pPr>
            <w:r w:rsidRPr="00820345">
              <w:rPr>
                <w:rFonts w:hint="eastAsia"/>
              </w:rPr>
              <w:t>返回</w:t>
            </w:r>
          </w:p>
        </w:tc>
      </w:tr>
      <w:tr w:rsidR="00E015EF" w14:paraId="5596CEF0" w14:textId="77777777" w:rsidTr="003A099A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4806D5E" w14:textId="18514415" w:rsidR="00E015EF" w:rsidRDefault="00E015EF" w:rsidP="003A099A">
            <w:pPr>
              <w:pStyle w:val="afff3"/>
            </w:pPr>
            <w:r w:rsidRPr="00E015EF">
              <w:t>LTC6811_TempCollect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DF08E4F" w14:textId="2C86311E" w:rsidR="00E015EF" w:rsidRDefault="00E015EF" w:rsidP="003A099A">
            <w:pPr>
              <w:pStyle w:val="afff3"/>
            </w:pPr>
            <w:r>
              <w:rPr>
                <w:rFonts w:hint="eastAsia"/>
              </w:rPr>
              <w:t>6811</w:t>
            </w:r>
            <w:r w:rsidRPr="00820345">
              <w:rPr>
                <w:rFonts w:hint="eastAsia"/>
              </w:rPr>
              <w:t>采集</w:t>
            </w:r>
            <w:r>
              <w:rPr>
                <w:rFonts w:hint="eastAsia"/>
              </w:rPr>
              <w:t>温度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0903A67" w14:textId="77777777" w:rsidR="00E015EF" w:rsidRDefault="00E015E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81D42C2" w14:textId="77777777" w:rsidR="00E015EF" w:rsidRDefault="00E015E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015EF" w14:paraId="78AEEDCB" w14:textId="77777777" w:rsidTr="003A099A"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158DB6EA" w14:textId="27A104E4" w:rsidR="00E015EF" w:rsidRPr="00247E0D" w:rsidRDefault="00E015EF" w:rsidP="003A099A">
            <w:pPr>
              <w:pStyle w:val="afff3"/>
              <w:rPr>
                <w:szCs w:val="24"/>
              </w:rPr>
            </w:pPr>
            <w:r w:rsidRPr="00E015EF">
              <w:t>LTC6811_TempCollect</w:t>
            </w:r>
            <w:r>
              <w:rPr>
                <w:rFonts w:hint="eastAsia"/>
              </w:rPr>
              <w:t>调用的子函数</w:t>
            </w:r>
          </w:p>
        </w:tc>
      </w:tr>
      <w:tr w:rsidR="00E015EF" w14:paraId="297C78E1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69E58D30" w14:textId="77777777" w:rsidR="00E015EF" w:rsidRDefault="00E015EF" w:rsidP="003A099A">
            <w:pPr>
              <w:pStyle w:val="afff3"/>
            </w:pPr>
            <w:r w:rsidRPr="00EC586F">
              <w:t>LTC6811_Wakeup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66661CD" w14:textId="77777777" w:rsidR="00E015EF" w:rsidRDefault="00E015EF" w:rsidP="003A099A">
            <w:pPr>
              <w:pStyle w:val="afff3"/>
            </w:pPr>
            <w:r>
              <w:rPr>
                <w:rFonts w:hint="eastAsia"/>
              </w:rPr>
              <w:t>6811唤醒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0C2B683" w14:textId="77777777" w:rsidR="00E015EF" w:rsidRPr="00820345" w:rsidRDefault="00E015E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8E08C8B" w14:textId="77777777" w:rsidR="00E015EF" w:rsidRPr="00820345" w:rsidRDefault="00E015E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015EF" w14:paraId="7607CE05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2736150C" w14:textId="47212F9D" w:rsidR="00E015EF" w:rsidRDefault="00E015EF" w:rsidP="003A099A">
            <w:pPr>
              <w:pStyle w:val="afff3"/>
            </w:pPr>
            <w:r w:rsidRPr="00E015EF">
              <w:t>LTC6804_rdaux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vAlign w:val="center"/>
          </w:tcPr>
          <w:p w14:paraId="60D247DF" w14:textId="2438D2EE" w:rsidR="00E015EF" w:rsidRDefault="00E015EF" w:rsidP="003A099A">
            <w:pPr>
              <w:pStyle w:val="afff3"/>
            </w:pPr>
            <w:r w:rsidRPr="00E015EF">
              <w:rPr>
                <w:rFonts w:hint="eastAsia"/>
              </w:rPr>
              <w:t>读取辅助寄存器组</w:t>
            </w:r>
            <w:r w:rsidRPr="00E015EF">
              <w:t>AB(GPIO中的ADC值)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BE36CAD" w14:textId="77777777" w:rsidR="00E015EF" w:rsidRDefault="00E015EF" w:rsidP="003A099A">
            <w:pPr>
              <w:pStyle w:val="afff3"/>
            </w:pPr>
            <w:r w:rsidRPr="00E015EF">
              <w:rPr>
                <w:rFonts w:hint="eastAsia"/>
              </w:rPr>
              <w:t>寄存器</w:t>
            </w:r>
            <w:r w:rsidRPr="00E015EF">
              <w:t>AB索引</w:t>
            </w:r>
            <w:r>
              <w:rPr>
                <w:rFonts w:hint="eastAsia"/>
              </w:rPr>
              <w:t>、</w:t>
            </w:r>
            <w:r w:rsidRPr="00E015EF">
              <w:t>6811个数</w:t>
            </w:r>
            <w:r>
              <w:rPr>
                <w:rFonts w:hint="eastAsia"/>
              </w:rPr>
              <w:t>、</w:t>
            </w:r>
          </w:p>
          <w:p w14:paraId="4A334666" w14:textId="656E25E1" w:rsidR="00E015EF" w:rsidRPr="00820345" w:rsidRDefault="00E015EF" w:rsidP="003A099A">
            <w:pPr>
              <w:pStyle w:val="afff3"/>
            </w:pPr>
            <w:r w:rsidRPr="00E015EF">
              <w:rPr>
                <w:rFonts w:hint="eastAsia"/>
              </w:rPr>
              <w:t>辅助寄存器数据的内存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C208129" w14:textId="77777777" w:rsidR="00E015EF" w:rsidRPr="00820345" w:rsidRDefault="00E015EF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E015EF" w14:paraId="18282D92" w14:textId="77777777" w:rsidTr="003A099A">
        <w:tc>
          <w:tcPr>
            <w:tcW w:w="9322" w:type="dxa"/>
            <w:gridSpan w:val="4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47784A3" w14:textId="2B9BFA02" w:rsidR="00E015EF" w:rsidRPr="00247E0D" w:rsidRDefault="00E015EF" w:rsidP="003A099A">
            <w:pPr>
              <w:pStyle w:val="afff3"/>
              <w:rPr>
                <w:szCs w:val="24"/>
              </w:rPr>
            </w:pPr>
            <w:r w:rsidRPr="00E015EF">
              <w:t>LTC6804_rdaux</w:t>
            </w:r>
            <w:r>
              <w:rPr>
                <w:rFonts w:hint="eastAsia"/>
              </w:rPr>
              <w:t>调用的子函数</w:t>
            </w:r>
          </w:p>
        </w:tc>
      </w:tr>
      <w:tr w:rsidR="00E015EF" w14:paraId="3D70C165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868F109" w14:textId="2806E959" w:rsidR="00E015EF" w:rsidRDefault="009254F3" w:rsidP="003A099A">
            <w:pPr>
              <w:pStyle w:val="afff3"/>
            </w:pPr>
            <w:r w:rsidRPr="009254F3">
              <w:t>LTC6804_rdaux_reg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CF3CC8C" w14:textId="77777777" w:rsidR="00E015EF" w:rsidRDefault="00E015EF" w:rsidP="003A099A">
            <w:pPr>
              <w:pStyle w:val="afff3"/>
            </w:pPr>
            <w:r w:rsidRPr="00EC586F">
              <w:rPr>
                <w:rFonts w:hint="eastAsia"/>
              </w:rPr>
              <w:t>读取电池电压寄存器组</w:t>
            </w:r>
            <w:r w:rsidRPr="00EC586F">
              <w:t>ABCD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1ABCA4F" w14:textId="77777777" w:rsidR="00E015EF" w:rsidRDefault="009254F3" w:rsidP="003A099A">
            <w:pPr>
              <w:pStyle w:val="afff3"/>
            </w:pPr>
            <w:r w:rsidRPr="009254F3">
              <w:rPr>
                <w:rFonts w:hint="eastAsia"/>
              </w:rPr>
              <w:t>寄存器</w:t>
            </w:r>
            <w:r w:rsidRPr="009254F3">
              <w:t>AB索引</w:t>
            </w:r>
            <w:r>
              <w:rPr>
                <w:rFonts w:hint="eastAsia"/>
              </w:rPr>
              <w:t>、</w:t>
            </w:r>
            <w:r w:rsidRPr="009254F3">
              <w:t>6811个数</w:t>
            </w:r>
            <w:r>
              <w:rPr>
                <w:rFonts w:hint="eastAsia"/>
              </w:rPr>
              <w:t>、</w:t>
            </w:r>
          </w:p>
          <w:p w14:paraId="0F95DDCF" w14:textId="7D2161AD" w:rsidR="009254F3" w:rsidRPr="00820345" w:rsidRDefault="009254F3" w:rsidP="003A099A">
            <w:pPr>
              <w:pStyle w:val="afff3"/>
            </w:pPr>
            <w:r w:rsidRPr="00E015EF">
              <w:rPr>
                <w:rFonts w:hint="eastAsia"/>
              </w:rPr>
              <w:t>辅助寄存器数据的内存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36B10D1" w14:textId="77777777" w:rsidR="00E015EF" w:rsidRPr="00820345" w:rsidRDefault="00E015EF" w:rsidP="003A099A">
            <w:pPr>
              <w:pStyle w:val="afff3"/>
            </w:pPr>
            <w:r w:rsidRPr="00EC586F">
              <w:rPr>
                <w:rFonts w:hint="eastAsia"/>
              </w:rPr>
              <w:t>无</w:t>
            </w:r>
          </w:p>
        </w:tc>
      </w:tr>
      <w:tr w:rsidR="009254F3" w14:paraId="3D22BD5B" w14:textId="77777777" w:rsidTr="003A099A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754CE28" w14:textId="6BD48DD3" w:rsidR="009254F3" w:rsidRPr="009254F3" w:rsidRDefault="009254F3" w:rsidP="009254F3">
            <w:pPr>
              <w:pStyle w:val="afff3"/>
            </w:pPr>
            <w:r w:rsidRPr="00EC586F">
              <w:t>pec15_calc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B7585AF" w14:textId="5451C9D8" w:rsidR="009254F3" w:rsidRPr="00EC586F" w:rsidRDefault="009254F3" w:rsidP="009254F3">
            <w:pPr>
              <w:pStyle w:val="afff3"/>
            </w:pPr>
            <w:r>
              <w:rPr>
                <w:rFonts w:hint="eastAsia"/>
              </w:rPr>
              <w:t>P</w:t>
            </w:r>
            <w:r>
              <w:t>EC</w:t>
            </w:r>
            <w:r>
              <w:rPr>
                <w:rFonts w:hint="eastAsia"/>
              </w:rPr>
              <w:t>校验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0B9366A" w14:textId="77777777" w:rsidR="009254F3" w:rsidRDefault="009254F3" w:rsidP="009254F3">
            <w:pPr>
              <w:pStyle w:val="afff3"/>
            </w:pPr>
            <w:r>
              <w:rPr>
                <w:rFonts w:hint="eastAsia"/>
              </w:rPr>
              <w:t>数据长度、</w:t>
            </w:r>
          </w:p>
          <w:p w14:paraId="46966A68" w14:textId="3C695D45" w:rsidR="009254F3" w:rsidRPr="00EC586F" w:rsidRDefault="009254F3" w:rsidP="009254F3">
            <w:pPr>
              <w:pStyle w:val="afff3"/>
            </w:pPr>
            <w:r>
              <w:rPr>
                <w:rFonts w:hint="eastAsia"/>
              </w:rPr>
              <w:t>数据指针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37CFDD6" w14:textId="312BF4F6" w:rsidR="009254F3" w:rsidRPr="00EC586F" w:rsidRDefault="009254F3" w:rsidP="009254F3">
            <w:pPr>
              <w:pStyle w:val="afff3"/>
            </w:pPr>
            <w:r>
              <w:rPr>
                <w:rFonts w:hint="eastAsia"/>
              </w:rPr>
              <w:t>命令</w:t>
            </w:r>
          </w:p>
        </w:tc>
      </w:tr>
    </w:tbl>
    <w:p w14:paraId="51543BAC" w14:textId="77777777" w:rsidR="001C1649" w:rsidRDefault="001C1649" w:rsidP="001C1649">
      <w:pPr>
        <w:ind w:firstLine="480"/>
      </w:pPr>
      <w:bookmarkStart w:id="64" w:name="_Toc531078760"/>
      <w:bookmarkStart w:id="65" w:name="_Toc531080491"/>
    </w:p>
    <w:p w14:paraId="70DB1F42" w14:textId="77777777" w:rsidR="009D2F54" w:rsidRDefault="009D2F54" w:rsidP="001C1649">
      <w:pPr>
        <w:ind w:firstLine="480"/>
      </w:pPr>
      <w:r>
        <w:rPr>
          <w:rFonts w:hint="eastAsia"/>
        </w:rPr>
        <w:t>温度采集前的准备信息发送完成后，进行温度信息的采集。温度采集依靠温度传感器采集，所以不需要考虑电池的连接方式。</w:t>
      </w:r>
    </w:p>
    <w:p w14:paraId="3D6B8F19" w14:textId="38B662FA" w:rsidR="001C1649" w:rsidRDefault="009D2F54" w:rsidP="001C1649">
      <w:pPr>
        <w:ind w:firstLine="480"/>
      </w:pPr>
      <w:r>
        <w:rPr>
          <w:rFonts w:hint="eastAsia"/>
        </w:rPr>
        <w:t>采集的温度信息包括：每个温度传感器采集的温度（偏移量：-40），最高温度（偏移量：-40）及对应的传感器节点，最低温度（偏移量：-40）及对应的传感器节点，平均温度（偏移量：-40）。</w:t>
      </w:r>
    </w:p>
    <w:p w14:paraId="6C97037D" w14:textId="77777777" w:rsidR="001C1649" w:rsidRDefault="001C1649" w:rsidP="001C1649">
      <w:pPr>
        <w:ind w:firstLine="480"/>
      </w:pPr>
    </w:p>
    <w:p w14:paraId="0A386D25" w14:textId="77777777" w:rsidR="001C1649" w:rsidRDefault="001C1649" w:rsidP="009254F3">
      <w:pPr>
        <w:pStyle w:val="3"/>
        <w:spacing w:before="120" w:after="120"/>
        <w:sectPr w:rsidR="001C1649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5C0A7061" w14:textId="249BDB4A" w:rsidR="009254F3" w:rsidRDefault="009254F3" w:rsidP="009254F3">
      <w:pPr>
        <w:pStyle w:val="3"/>
        <w:spacing w:before="120" w:after="120"/>
      </w:pPr>
      <w:bookmarkStart w:id="66" w:name="_Toc534967841"/>
      <w:r>
        <w:rPr>
          <w:rFonts w:hint="eastAsia"/>
        </w:rPr>
        <w:lastRenderedPageBreak/>
        <w:t>绝缘检测</w:t>
      </w:r>
      <w:bookmarkEnd w:id="64"/>
      <w:bookmarkEnd w:id="65"/>
      <w:bookmarkEnd w:id="66"/>
    </w:p>
    <w:p w14:paraId="17862E94" w14:textId="77777777" w:rsidR="009254F3" w:rsidRDefault="009254F3" w:rsidP="009254F3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6"/>
        <w:gridCol w:w="6506"/>
      </w:tblGrid>
      <w:tr w:rsidR="009254F3" w:rsidRPr="00247E0D" w14:paraId="6E963567" w14:textId="77777777" w:rsidTr="00053843">
        <w:tc>
          <w:tcPr>
            <w:tcW w:w="2816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11B5A87A" w14:textId="77777777" w:rsidR="009254F3" w:rsidRPr="00247E0D" w:rsidRDefault="009254F3" w:rsidP="003A099A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函数名</w:t>
            </w:r>
          </w:p>
        </w:tc>
        <w:tc>
          <w:tcPr>
            <w:tcW w:w="6506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hideMark/>
          </w:tcPr>
          <w:p w14:paraId="010D1974" w14:textId="25ACAA85" w:rsidR="009254F3" w:rsidRDefault="009254F3" w:rsidP="003A099A">
            <w:pPr>
              <w:pStyle w:val="afff3"/>
            </w:pPr>
            <w:proofErr w:type="spellStart"/>
            <w:r w:rsidRPr="009254F3">
              <w:t>Task_InsulationDetect</w:t>
            </w:r>
            <w:proofErr w:type="spellEnd"/>
          </w:p>
        </w:tc>
      </w:tr>
      <w:tr w:rsidR="009254F3" w:rsidRPr="00247E0D" w14:paraId="354949F8" w14:textId="77777777" w:rsidTr="00053843">
        <w:tc>
          <w:tcPr>
            <w:tcW w:w="2816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hideMark/>
          </w:tcPr>
          <w:p w14:paraId="138BAE74" w14:textId="77777777" w:rsidR="009254F3" w:rsidRDefault="009254F3" w:rsidP="003A099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506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14:paraId="70B044B8" w14:textId="49723533" w:rsidR="009254F3" w:rsidRDefault="009254F3" w:rsidP="003A099A">
            <w:pPr>
              <w:pStyle w:val="afff3"/>
            </w:pPr>
            <w:r>
              <w:rPr>
                <w:rFonts w:hint="eastAsia"/>
              </w:rPr>
              <w:t>绝缘检测</w:t>
            </w:r>
          </w:p>
        </w:tc>
      </w:tr>
      <w:tr w:rsidR="009254F3" w:rsidRPr="00247E0D" w14:paraId="1C2E0A87" w14:textId="77777777" w:rsidTr="00053843">
        <w:tc>
          <w:tcPr>
            <w:tcW w:w="28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hideMark/>
          </w:tcPr>
          <w:p w14:paraId="57A78423" w14:textId="77777777" w:rsidR="009254F3" w:rsidRDefault="009254F3" w:rsidP="003A099A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50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14:paraId="508512C6" w14:textId="77777777" w:rsidR="009254F3" w:rsidRDefault="009254F3" w:rsidP="003A099A">
            <w:pPr>
              <w:pStyle w:val="afff3"/>
            </w:pPr>
            <w:r>
              <w:t>500ms</w:t>
            </w:r>
          </w:p>
        </w:tc>
      </w:tr>
      <w:tr w:rsidR="009254F3" w:rsidRPr="00247E0D" w14:paraId="33E68441" w14:textId="77777777" w:rsidTr="00053843">
        <w:trPr>
          <w:trHeight w:val="85"/>
        </w:trPr>
        <w:tc>
          <w:tcPr>
            <w:tcW w:w="28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hideMark/>
          </w:tcPr>
          <w:p w14:paraId="2D56934B" w14:textId="77777777" w:rsidR="009254F3" w:rsidRDefault="009254F3" w:rsidP="003A099A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50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14:paraId="6D5D6B33" w14:textId="77777777" w:rsidR="009254F3" w:rsidRDefault="009254F3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9254F3" w:rsidRPr="00247E0D" w14:paraId="3B5BEB74" w14:textId="77777777" w:rsidTr="00053843">
        <w:tc>
          <w:tcPr>
            <w:tcW w:w="2816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2D6C8DDA" w14:textId="77777777" w:rsidR="009254F3" w:rsidRDefault="009254F3" w:rsidP="003A099A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506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hideMark/>
          </w:tcPr>
          <w:p w14:paraId="388AAEAD" w14:textId="37ABF853" w:rsidR="009254F3" w:rsidRDefault="009254F3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324BB9F7" w14:textId="77777777" w:rsidR="00876016" w:rsidRDefault="00876016" w:rsidP="009254F3">
      <w:pPr>
        <w:ind w:firstLine="480"/>
      </w:pPr>
    </w:p>
    <w:p w14:paraId="50649B5B" w14:textId="2DA1C693" w:rsidR="009254F3" w:rsidRPr="00B82090" w:rsidRDefault="009254F3" w:rsidP="009254F3">
      <w:pPr>
        <w:ind w:firstLine="480"/>
        <w:rPr>
          <w:rFonts w:ascii="Calibri" w:eastAsia="宋体" w:hAnsi="Calibri"/>
        </w:rPr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3"/>
        <w:gridCol w:w="3974"/>
        <w:gridCol w:w="1267"/>
        <w:gridCol w:w="1268"/>
      </w:tblGrid>
      <w:tr w:rsidR="009254F3" w:rsidRPr="00247E0D" w14:paraId="27EBF1C8" w14:textId="77777777" w:rsidTr="00053843">
        <w:tc>
          <w:tcPr>
            <w:tcW w:w="281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EA8C036" w14:textId="77777777" w:rsidR="009254F3" w:rsidRPr="00247E0D" w:rsidRDefault="009254F3" w:rsidP="003A099A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97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6AE29C66" w14:textId="77777777" w:rsidR="009254F3" w:rsidRDefault="009254F3" w:rsidP="003A099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26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1296EB85" w14:textId="77777777" w:rsidR="009254F3" w:rsidRDefault="009254F3" w:rsidP="003A099A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126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2D60789" w14:textId="77777777" w:rsidR="009254F3" w:rsidRDefault="009254F3" w:rsidP="003A099A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9254F3" w:rsidRPr="00247E0D" w14:paraId="146D9368" w14:textId="77777777" w:rsidTr="009254F3">
        <w:tc>
          <w:tcPr>
            <w:tcW w:w="281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0E97B0B" w14:textId="6BA57C16" w:rsidR="009254F3" w:rsidRPr="009254F3" w:rsidRDefault="009254F3" w:rsidP="003A099A">
            <w:pPr>
              <w:pStyle w:val="afff3"/>
            </w:pPr>
            <w:proofErr w:type="spellStart"/>
            <w:r w:rsidRPr="009254F3">
              <w:t>ADC_Insul_HVPositive</w:t>
            </w:r>
            <w:proofErr w:type="spellEnd"/>
          </w:p>
        </w:tc>
        <w:tc>
          <w:tcPr>
            <w:tcW w:w="397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821F43E" w14:textId="37110F06" w:rsidR="009254F3" w:rsidRDefault="009254F3" w:rsidP="003A099A">
            <w:pPr>
              <w:pStyle w:val="afff3"/>
            </w:pPr>
            <w:r>
              <w:rPr>
                <w:rFonts w:hint="eastAsia"/>
              </w:rPr>
              <w:t>正对地电压检测</w:t>
            </w:r>
          </w:p>
        </w:tc>
        <w:tc>
          <w:tcPr>
            <w:tcW w:w="126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9A3BE8C" w14:textId="1B195E16" w:rsidR="009254F3" w:rsidRDefault="00876016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26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9D1E5E6" w14:textId="29FD2B13" w:rsidR="009254F3" w:rsidRDefault="00876016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76016" w:rsidRPr="00247E0D" w14:paraId="27741AEE" w14:textId="77777777" w:rsidTr="009254F3">
        <w:tc>
          <w:tcPr>
            <w:tcW w:w="281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F73CD1D" w14:textId="2393BB44" w:rsidR="00876016" w:rsidRPr="009254F3" w:rsidRDefault="00876016" w:rsidP="00876016">
            <w:pPr>
              <w:pStyle w:val="afff3"/>
            </w:pPr>
            <w:proofErr w:type="spellStart"/>
            <w:r w:rsidRPr="009254F3">
              <w:t>ADC_Insul_HVNegative</w:t>
            </w:r>
            <w:proofErr w:type="spellEnd"/>
          </w:p>
        </w:tc>
        <w:tc>
          <w:tcPr>
            <w:tcW w:w="397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890A1F0" w14:textId="62C79FB9" w:rsidR="00876016" w:rsidRDefault="00876016" w:rsidP="00876016">
            <w:pPr>
              <w:pStyle w:val="afff3"/>
            </w:pPr>
            <w:r>
              <w:rPr>
                <w:rFonts w:hint="eastAsia"/>
              </w:rPr>
              <w:t>负对地电压检测</w:t>
            </w:r>
          </w:p>
        </w:tc>
        <w:tc>
          <w:tcPr>
            <w:tcW w:w="126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FA123D8" w14:textId="1E5D0AAA" w:rsidR="00876016" w:rsidRDefault="00876016" w:rsidP="0087601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26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3E8DD06" w14:textId="726ED560" w:rsidR="00876016" w:rsidRDefault="00876016" w:rsidP="0087601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2BBFAE37" w14:textId="77777777" w:rsidR="009254F3" w:rsidRDefault="009254F3" w:rsidP="00876016">
      <w:pPr>
        <w:pStyle w:val="afffa"/>
        <w:ind w:firstLine="420"/>
        <w:rPr>
          <w:sz w:val="28"/>
          <w:szCs w:val="28"/>
        </w:rPr>
      </w:pPr>
      <w:r>
        <w:rPr>
          <w:rFonts w:hint="eastAsia"/>
        </w:rPr>
        <w:t>备注：求得的关于绝缘检测的数据存放于结构体</w:t>
      </w:r>
      <w:proofErr w:type="spellStart"/>
      <w:r>
        <w:t>IsoDetect</w:t>
      </w:r>
      <w:proofErr w:type="spellEnd"/>
      <w:r>
        <w:rPr>
          <w:rFonts w:hint="eastAsia"/>
        </w:rPr>
        <w:t>中，有绝缘故障等级、正极电阻、负极电阻、绝缘阻值、对地正电压，对地负电压、绝缘检测总压。</w:t>
      </w:r>
    </w:p>
    <w:p w14:paraId="738B35C4" w14:textId="77777777" w:rsidR="009254F3" w:rsidRDefault="009254F3" w:rsidP="009254F3">
      <w:pPr>
        <w:pStyle w:val="afff5"/>
      </w:pPr>
      <w:r w:rsidRPr="00B82090">
        <w:object w:dxaOrig="11294" w:dyaOrig="4799" w14:anchorId="0CEC306D">
          <v:shape id="_x0000_i1042" type="#_x0000_t75" style="width:457.95pt;height:194.25pt" o:ole="">
            <v:imagedata r:id="rId37" o:title=""/>
          </v:shape>
          <o:OLEObject Type="Embed" ProgID="Visio.Drawing.11" ShapeID="_x0000_i1042" DrawAspect="Content" ObjectID="_1608968600" r:id="rId38"/>
        </w:object>
      </w:r>
    </w:p>
    <w:p w14:paraId="3E9A8C7A" w14:textId="77777777" w:rsidR="009254F3" w:rsidRDefault="009254F3" w:rsidP="009254F3">
      <w:pPr>
        <w:pStyle w:val="30"/>
      </w:pPr>
      <w:r w:rsidRPr="00B44555">
        <w:rPr>
          <w:rStyle w:val="17"/>
          <w:rFonts w:hint="eastAsia"/>
        </w:rPr>
        <w:t>绝缘检测流程图</w:t>
      </w:r>
    </w:p>
    <w:p w14:paraId="4A0BE9EE" w14:textId="77777777" w:rsidR="009254F3" w:rsidRDefault="009254F3" w:rsidP="009254F3">
      <w:pPr>
        <w:pStyle w:val="afff5"/>
      </w:pPr>
    </w:p>
    <w:p w14:paraId="461A1F7C" w14:textId="77777777" w:rsidR="009254F3" w:rsidRDefault="009254F3" w:rsidP="009254F3">
      <w:pPr>
        <w:ind w:firstLineChars="0" w:firstLine="0"/>
      </w:pPr>
    </w:p>
    <w:p w14:paraId="31DB0225" w14:textId="77777777" w:rsidR="009254F3" w:rsidRDefault="009254F3" w:rsidP="0093051B">
      <w:pPr>
        <w:pStyle w:val="3"/>
        <w:spacing w:before="120" w:after="120"/>
        <w:sectPr w:rsidR="009254F3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2911AE21" w14:textId="36EFA8CD" w:rsidR="00876016" w:rsidRDefault="00876016" w:rsidP="00876016">
      <w:pPr>
        <w:pStyle w:val="3"/>
        <w:spacing w:before="120" w:after="120"/>
      </w:pPr>
      <w:bookmarkStart w:id="67" w:name="_Toc534967842"/>
      <w:r>
        <w:rPr>
          <w:rFonts w:hint="eastAsia"/>
        </w:rPr>
        <w:lastRenderedPageBreak/>
        <w:t>数据处理</w:t>
      </w:r>
      <w:bookmarkEnd w:id="67"/>
    </w:p>
    <w:p w14:paraId="2651FCBC" w14:textId="77777777" w:rsidR="00876016" w:rsidRDefault="00876016" w:rsidP="00876016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6"/>
        <w:gridCol w:w="6506"/>
      </w:tblGrid>
      <w:tr w:rsidR="00876016" w:rsidRPr="00247E0D" w14:paraId="38AB96F4" w14:textId="77777777" w:rsidTr="00876016">
        <w:tc>
          <w:tcPr>
            <w:tcW w:w="2816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32597C7C" w14:textId="77777777" w:rsidR="00876016" w:rsidRPr="00247E0D" w:rsidRDefault="00876016" w:rsidP="003A099A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函数名</w:t>
            </w:r>
          </w:p>
        </w:tc>
        <w:tc>
          <w:tcPr>
            <w:tcW w:w="6506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hideMark/>
          </w:tcPr>
          <w:p w14:paraId="2E095FC3" w14:textId="7D4F3CFE" w:rsidR="00876016" w:rsidRDefault="00876016" w:rsidP="003A099A">
            <w:pPr>
              <w:pStyle w:val="afff3"/>
            </w:pPr>
            <w:proofErr w:type="spellStart"/>
            <w:r w:rsidRPr="00876016">
              <w:t>Task_DataProcess</w:t>
            </w:r>
            <w:proofErr w:type="spellEnd"/>
          </w:p>
        </w:tc>
      </w:tr>
      <w:tr w:rsidR="00876016" w:rsidRPr="00247E0D" w14:paraId="3CF26B72" w14:textId="77777777" w:rsidTr="00876016">
        <w:tc>
          <w:tcPr>
            <w:tcW w:w="2816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hideMark/>
          </w:tcPr>
          <w:p w14:paraId="29CAE3B0" w14:textId="77777777" w:rsidR="00876016" w:rsidRDefault="00876016" w:rsidP="003A099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506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14:paraId="678D90A1" w14:textId="59542472" w:rsidR="00876016" w:rsidRDefault="00876016" w:rsidP="003A099A">
            <w:pPr>
              <w:pStyle w:val="afff3"/>
            </w:pPr>
            <w:r>
              <w:rPr>
                <w:rFonts w:hint="eastAsia"/>
              </w:rPr>
              <w:t>数据处理</w:t>
            </w:r>
          </w:p>
        </w:tc>
      </w:tr>
      <w:tr w:rsidR="00876016" w:rsidRPr="00247E0D" w14:paraId="35F8C8DD" w14:textId="77777777" w:rsidTr="00876016">
        <w:tc>
          <w:tcPr>
            <w:tcW w:w="28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hideMark/>
          </w:tcPr>
          <w:p w14:paraId="3B10D107" w14:textId="77777777" w:rsidR="00876016" w:rsidRDefault="00876016" w:rsidP="003A099A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50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14:paraId="0F2FC081" w14:textId="77777777" w:rsidR="00876016" w:rsidRDefault="00876016" w:rsidP="003A099A">
            <w:pPr>
              <w:pStyle w:val="afff3"/>
            </w:pPr>
            <w:r>
              <w:t>500ms</w:t>
            </w:r>
          </w:p>
        </w:tc>
      </w:tr>
      <w:tr w:rsidR="00876016" w:rsidRPr="00247E0D" w14:paraId="0B584EB9" w14:textId="77777777" w:rsidTr="00876016">
        <w:trPr>
          <w:trHeight w:val="85"/>
        </w:trPr>
        <w:tc>
          <w:tcPr>
            <w:tcW w:w="28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hideMark/>
          </w:tcPr>
          <w:p w14:paraId="243EA260" w14:textId="77777777" w:rsidR="00876016" w:rsidRDefault="00876016" w:rsidP="003A099A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50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14:paraId="11E7F96C" w14:textId="77777777" w:rsidR="00876016" w:rsidRDefault="00876016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76016" w:rsidRPr="00247E0D" w14:paraId="5AA989D2" w14:textId="77777777" w:rsidTr="00876016">
        <w:tc>
          <w:tcPr>
            <w:tcW w:w="2816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hideMark/>
          </w:tcPr>
          <w:p w14:paraId="55D0C24F" w14:textId="77777777" w:rsidR="00876016" w:rsidRDefault="00876016" w:rsidP="003A099A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506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hideMark/>
          </w:tcPr>
          <w:p w14:paraId="44BB25E5" w14:textId="77777777" w:rsidR="00876016" w:rsidRDefault="00876016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188496FD" w14:textId="77777777" w:rsidR="00876016" w:rsidRDefault="00876016" w:rsidP="00876016">
      <w:pPr>
        <w:ind w:firstLine="480"/>
      </w:pPr>
    </w:p>
    <w:p w14:paraId="35193001" w14:textId="3D7DA736" w:rsidR="00876016" w:rsidRPr="00B82090" w:rsidRDefault="00876016" w:rsidP="00876016">
      <w:pPr>
        <w:ind w:firstLine="480"/>
        <w:rPr>
          <w:rFonts w:ascii="Calibri" w:eastAsia="宋体" w:hAnsi="Calibri"/>
        </w:rPr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3"/>
        <w:gridCol w:w="3974"/>
        <w:gridCol w:w="1267"/>
        <w:gridCol w:w="1268"/>
      </w:tblGrid>
      <w:tr w:rsidR="00876016" w:rsidRPr="00247E0D" w14:paraId="709F5F7E" w14:textId="77777777" w:rsidTr="00876016">
        <w:tc>
          <w:tcPr>
            <w:tcW w:w="281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25373BA" w14:textId="77777777" w:rsidR="00876016" w:rsidRPr="00247E0D" w:rsidRDefault="00876016" w:rsidP="003A099A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97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68B667B" w14:textId="77777777" w:rsidR="00876016" w:rsidRDefault="00876016" w:rsidP="003A099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26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CE77A90" w14:textId="77777777" w:rsidR="00876016" w:rsidRDefault="00876016" w:rsidP="003A099A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126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755C626" w14:textId="77777777" w:rsidR="00876016" w:rsidRDefault="00876016" w:rsidP="003A099A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876016" w:rsidRPr="00247E0D" w14:paraId="215DD89E" w14:textId="77777777" w:rsidTr="003A099A">
        <w:tc>
          <w:tcPr>
            <w:tcW w:w="281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D1F4DC0" w14:textId="273C5853" w:rsidR="00876016" w:rsidRPr="009254F3" w:rsidRDefault="00876016" w:rsidP="003A099A">
            <w:pPr>
              <w:pStyle w:val="afff3"/>
            </w:pPr>
            <w:proofErr w:type="spellStart"/>
            <w:r w:rsidRPr="00876016">
              <w:t>DataProcess_Volt</w:t>
            </w:r>
            <w:proofErr w:type="spellEnd"/>
          </w:p>
        </w:tc>
        <w:tc>
          <w:tcPr>
            <w:tcW w:w="397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4F684A9" w14:textId="6C122387" w:rsidR="00876016" w:rsidRDefault="00876016" w:rsidP="003A099A">
            <w:pPr>
              <w:pStyle w:val="afff3"/>
            </w:pPr>
            <w:r>
              <w:rPr>
                <w:rFonts w:hint="eastAsia"/>
              </w:rPr>
              <w:t>电压数据处理</w:t>
            </w:r>
          </w:p>
        </w:tc>
        <w:tc>
          <w:tcPr>
            <w:tcW w:w="126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04C0CEE" w14:textId="77777777" w:rsidR="00876016" w:rsidRDefault="00876016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26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098CF85" w14:textId="77777777" w:rsidR="00876016" w:rsidRDefault="00876016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76016" w:rsidRPr="00247E0D" w14:paraId="42D868A2" w14:textId="77777777" w:rsidTr="003A099A">
        <w:tc>
          <w:tcPr>
            <w:tcW w:w="281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84BDAD3" w14:textId="48542181" w:rsidR="00876016" w:rsidRPr="009254F3" w:rsidRDefault="00876016" w:rsidP="003A099A">
            <w:pPr>
              <w:pStyle w:val="afff3"/>
            </w:pPr>
            <w:proofErr w:type="spellStart"/>
            <w:r w:rsidRPr="00876016">
              <w:t>DataProcess_Temp</w:t>
            </w:r>
            <w:proofErr w:type="spellEnd"/>
          </w:p>
        </w:tc>
        <w:tc>
          <w:tcPr>
            <w:tcW w:w="397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11697B0" w14:textId="0C06228D" w:rsidR="00876016" w:rsidRDefault="00876016" w:rsidP="003A099A">
            <w:pPr>
              <w:pStyle w:val="afff3"/>
            </w:pPr>
            <w:r>
              <w:rPr>
                <w:rFonts w:hint="eastAsia"/>
              </w:rPr>
              <w:t>温度数据处理</w:t>
            </w:r>
          </w:p>
        </w:tc>
        <w:tc>
          <w:tcPr>
            <w:tcW w:w="126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AC5F5E8" w14:textId="77777777" w:rsidR="00876016" w:rsidRDefault="00876016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26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7779D3F" w14:textId="77777777" w:rsidR="00876016" w:rsidRDefault="00876016" w:rsidP="003A099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76016" w:rsidRPr="00247E0D" w14:paraId="06B4A7B1" w14:textId="77777777" w:rsidTr="003A099A">
        <w:tc>
          <w:tcPr>
            <w:tcW w:w="281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7A06E1E" w14:textId="4CF24765" w:rsidR="00876016" w:rsidRPr="00876016" w:rsidRDefault="00876016" w:rsidP="00876016">
            <w:pPr>
              <w:pStyle w:val="afff3"/>
            </w:pPr>
            <w:proofErr w:type="spellStart"/>
            <w:r w:rsidRPr="00876016">
              <w:t>DataProcess_OpenWire</w:t>
            </w:r>
            <w:proofErr w:type="spellEnd"/>
          </w:p>
        </w:tc>
        <w:tc>
          <w:tcPr>
            <w:tcW w:w="397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0AD6452" w14:textId="09671872" w:rsidR="00876016" w:rsidRDefault="00876016" w:rsidP="00876016">
            <w:pPr>
              <w:pStyle w:val="afff3"/>
            </w:pPr>
            <w:r>
              <w:rPr>
                <w:rFonts w:hint="eastAsia"/>
              </w:rPr>
              <w:t>导线开路数据处理</w:t>
            </w:r>
          </w:p>
        </w:tc>
        <w:tc>
          <w:tcPr>
            <w:tcW w:w="126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6EE5516" w14:textId="511892C8" w:rsidR="00876016" w:rsidRDefault="00876016" w:rsidP="0087601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268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04308C7" w14:textId="36C3E663" w:rsidR="00876016" w:rsidRDefault="00876016" w:rsidP="0087601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79D3189D" w14:textId="77777777" w:rsidR="007215FA" w:rsidRPr="007215FA" w:rsidRDefault="007215FA" w:rsidP="007215FA">
      <w:pPr>
        <w:pStyle w:val="afffa"/>
        <w:ind w:firstLine="420"/>
      </w:pPr>
      <w:r w:rsidRPr="007215FA">
        <w:t>备注：</w:t>
      </w:r>
      <w:r w:rsidRPr="007215FA">
        <w:rPr>
          <w:rFonts w:hint="eastAsia"/>
        </w:rPr>
        <w:t>处理的数据均为实时采集的数据。</w:t>
      </w:r>
    </w:p>
    <w:p w14:paraId="040D4E1D" w14:textId="6304F322" w:rsidR="007215FA" w:rsidRDefault="007215FA" w:rsidP="007215FA">
      <w:pPr>
        <w:ind w:firstLine="480"/>
      </w:pPr>
    </w:p>
    <w:p w14:paraId="7EC952F2" w14:textId="27E8E88E" w:rsidR="00675679" w:rsidRDefault="00675679" w:rsidP="007215FA">
      <w:pPr>
        <w:ind w:firstLine="480"/>
      </w:pPr>
      <w:r>
        <w:rPr>
          <w:rFonts w:hint="eastAsia"/>
        </w:rPr>
        <w:t>电压处理：</w:t>
      </w:r>
      <w:r w:rsidR="007215FA">
        <w:rPr>
          <w:rFonts w:hint="eastAsia"/>
        </w:rPr>
        <w:t>将不同子板采集的</w:t>
      </w:r>
      <w:r w:rsidR="00876016" w:rsidRPr="00876016">
        <w:rPr>
          <w:rFonts w:hint="eastAsia"/>
        </w:rPr>
        <w:t>电压数据</w:t>
      </w:r>
      <w:r w:rsidR="007215FA">
        <w:rPr>
          <w:rFonts w:hint="eastAsia"/>
        </w:rPr>
        <w:t>汇总，计算出整个系统中单体电压的最高（低）电压及对应的最高（低）电池节点、整个系统单体电池最大压差、单体平均电压、系统总压等电压数据，最终</w:t>
      </w:r>
      <w:r w:rsidR="00876016" w:rsidRPr="00876016">
        <w:rPr>
          <w:rFonts w:hint="eastAsia"/>
        </w:rPr>
        <w:t>存放在</w:t>
      </w:r>
      <w:r w:rsidR="00876016" w:rsidRPr="00876016">
        <w:t xml:space="preserve"> </w:t>
      </w:r>
      <w:proofErr w:type="spellStart"/>
      <w:r w:rsidR="00876016" w:rsidRPr="00876016">
        <w:t>g_VoltInfo</w:t>
      </w:r>
      <w:proofErr w:type="spellEnd"/>
      <w:r w:rsidR="00876016" w:rsidRPr="00876016">
        <w:t>结构体</w:t>
      </w:r>
      <w:r w:rsidR="00876016" w:rsidRPr="00876016">
        <w:rPr>
          <w:rFonts w:hint="eastAsia"/>
        </w:rPr>
        <w:t>中</w:t>
      </w:r>
      <w:r>
        <w:rPr>
          <w:rFonts w:hint="eastAsia"/>
        </w:rPr>
        <w:t>。</w:t>
      </w:r>
    </w:p>
    <w:p w14:paraId="056BF966" w14:textId="1E6F1D22" w:rsidR="00675679" w:rsidRDefault="00675679" w:rsidP="007215FA">
      <w:pPr>
        <w:ind w:firstLine="480"/>
      </w:pPr>
      <w:r>
        <w:rPr>
          <w:rFonts w:hint="eastAsia"/>
        </w:rPr>
        <w:t>温度处理：将</w:t>
      </w:r>
      <w:r w:rsidR="00876016" w:rsidRPr="00876016">
        <w:rPr>
          <w:rFonts w:hint="eastAsia"/>
        </w:rPr>
        <w:t>温度数据</w:t>
      </w:r>
      <w:r>
        <w:rPr>
          <w:rFonts w:hint="eastAsia"/>
        </w:rPr>
        <w:t>汇总，计算出最高（低）温度及对应最高（低）温度传感器节点、最大温差、平均温度等温度信息，</w:t>
      </w:r>
      <w:r w:rsidR="00876016" w:rsidRPr="00876016">
        <w:rPr>
          <w:rFonts w:hint="eastAsia"/>
        </w:rPr>
        <w:t>存放在</w:t>
      </w:r>
      <w:proofErr w:type="spellStart"/>
      <w:r w:rsidR="00876016" w:rsidRPr="00876016">
        <w:t>g_TempInfo</w:t>
      </w:r>
      <w:proofErr w:type="spellEnd"/>
      <w:r w:rsidR="00876016" w:rsidRPr="00876016">
        <w:t>结构</w:t>
      </w:r>
      <w:r w:rsidR="00876016" w:rsidRPr="00876016">
        <w:rPr>
          <w:rFonts w:hint="eastAsia"/>
        </w:rPr>
        <w:t>体中</w:t>
      </w:r>
      <w:r>
        <w:rPr>
          <w:rFonts w:hint="eastAsia"/>
        </w:rPr>
        <w:t>。</w:t>
      </w:r>
    </w:p>
    <w:p w14:paraId="0332D450" w14:textId="60A07244" w:rsidR="00876016" w:rsidRDefault="00675679" w:rsidP="007215FA">
      <w:pPr>
        <w:ind w:firstLine="480"/>
      </w:pPr>
      <w:r>
        <w:rPr>
          <w:rFonts w:hint="eastAsia"/>
        </w:rPr>
        <w:t>导线开路处理：根据各子板采集的</w:t>
      </w:r>
      <w:r w:rsidR="00876016" w:rsidRPr="00876016">
        <w:rPr>
          <w:rFonts w:hint="eastAsia"/>
        </w:rPr>
        <w:t>导线开路信息</w:t>
      </w:r>
      <w:r>
        <w:rPr>
          <w:rFonts w:hint="eastAsia"/>
        </w:rPr>
        <w:t>判断是否存在导线开路，若有则确定导线开路位置，</w:t>
      </w:r>
      <w:r w:rsidR="00876016" w:rsidRPr="00876016">
        <w:rPr>
          <w:rFonts w:hint="eastAsia"/>
        </w:rPr>
        <w:t>存放在</w:t>
      </w:r>
      <w:proofErr w:type="spellStart"/>
      <w:r w:rsidR="00876016" w:rsidRPr="00876016">
        <w:t>g_OpenWireInfo</w:t>
      </w:r>
      <w:proofErr w:type="spellEnd"/>
      <w:r w:rsidR="00876016" w:rsidRPr="00876016">
        <w:t>结构体</w:t>
      </w:r>
      <w:r w:rsidR="00876016" w:rsidRPr="00876016">
        <w:rPr>
          <w:rFonts w:hint="eastAsia"/>
        </w:rPr>
        <w:t>中</w:t>
      </w:r>
      <w:r w:rsidR="007215FA">
        <w:rPr>
          <w:rFonts w:hint="eastAsia"/>
        </w:rPr>
        <w:t>。</w:t>
      </w:r>
    </w:p>
    <w:p w14:paraId="2FDC05BF" w14:textId="3077DA82" w:rsidR="007215FA" w:rsidRDefault="007215FA" w:rsidP="007215FA">
      <w:pPr>
        <w:ind w:firstLine="480"/>
      </w:pPr>
    </w:p>
    <w:p w14:paraId="5007C326" w14:textId="00B046A5" w:rsidR="00876016" w:rsidRDefault="007215FA" w:rsidP="00876016">
      <w:pPr>
        <w:pStyle w:val="afff5"/>
      </w:pPr>
      <w:r w:rsidRPr="00B82090">
        <w:object w:dxaOrig="9774" w:dyaOrig="1371" w14:anchorId="4AA4A318">
          <v:shape id="_x0000_i1043" type="#_x0000_t75" style="width:396pt;height:55.25pt" o:ole="">
            <v:imagedata r:id="rId39" o:title=""/>
          </v:shape>
          <o:OLEObject Type="Embed" ProgID="Visio.Drawing.11" ShapeID="_x0000_i1043" DrawAspect="Content" ObjectID="_1608968601" r:id="rId40"/>
        </w:object>
      </w:r>
    </w:p>
    <w:p w14:paraId="54D66A96" w14:textId="69E966D0" w:rsidR="00876016" w:rsidRPr="007215FA" w:rsidRDefault="00CB01B5" w:rsidP="007215FA">
      <w:pPr>
        <w:pStyle w:val="30"/>
      </w:pPr>
      <w:r w:rsidRPr="007215FA">
        <w:rPr>
          <w:rStyle w:val="17"/>
          <w:rFonts w:hint="eastAsia"/>
          <w:kern w:val="0"/>
          <w:szCs w:val="20"/>
        </w:rPr>
        <w:t>数据处理</w:t>
      </w:r>
      <w:r w:rsidR="00876016" w:rsidRPr="007215FA">
        <w:rPr>
          <w:rStyle w:val="17"/>
          <w:rFonts w:hint="eastAsia"/>
          <w:kern w:val="0"/>
          <w:szCs w:val="20"/>
        </w:rPr>
        <w:t>流程图</w:t>
      </w:r>
    </w:p>
    <w:p w14:paraId="5FBE56D2" w14:textId="77777777" w:rsidR="00876016" w:rsidRDefault="00876016" w:rsidP="0093051B">
      <w:pPr>
        <w:pStyle w:val="3"/>
        <w:spacing w:before="120" w:after="120"/>
        <w:sectPr w:rsidR="00876016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1A5CEEE3" w14:textId="47116933" w:rsidR="00876016" w:rsidRDefault="00876016" w:rsidP="00876016">
      <w:pPr>
        <w:pStyle w:val="3"/>
        <w:spacing w:before="120" w:after="120"/>
      </w:pPr>
      <w:bookmarkStart w:id="68" w:name="_Toc534967843"/>
      <w:r>
        <w:rPr>
          <w:rFonts w:hint="eastAsia"/>
        </w:rPr>
        <w:lastRenderedPageBreak/>
        <w:t>开启均衡函数</w:t>
      </w:r>
      <w:bookmarkEnd w:id="68"/>
    </w:p>
    <w:p w14:paraId="7A454CCF" w14:textId="77777777" w:rsidR="00876016" w:rsidRDefault="00876016" w:rsidP="00876016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6667"/>
      </w:tblGrid>
      <w:tr w:rsidR="00876016" w14:paraId="3DE53C97" w14:textId="77777777" w:rsidTr="00876016">
        <w:tc>
          <w:tcPr>
            <w:tcW w:w="2655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FA092F1" w14:textId="77777777" w:rsidR="00876016" w:rsidRDefault="00876016" w:rsidP="00876016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E31F733" w14:textId="3841C928" w:rsidR="00876016" w:rsidRDefault="00876016" w:rsidP="00876016">
            <w:pPr>
              <w:pStyle w:val="afff3"/>
            </w:pPr>
            <w:proofErr w:type="spellStart"/>
            <w:r w:rsidRPr="00876016">
              <w:t>Task_BalanceControl_ON</w:t>
            </w:r>
            <w:proofErr w:type="spellEnd"/>
          </w:p>
        </w:tc>
      </w:tr>
      <w:tr w:rsidR="00876016" w14:paraId="5EC44327" w14:textId="77777777" w:rsidTr="00876016">
        <w:tc>
          <w:tcPr>
            <w:tcW w:w="2655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1E523743" w14:textId="77777777" w:rsidR="00876016" w:rsidRDefault="00876016" w:rsidP="00876016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7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31EC6FA" w14:textId="3FDD0824" w:rsidR="00876016" w:rsidRDefault="00876016" w:rsidP="00876016">
            <w:pPr>
              <w:pStyle w:val="afff3"/>
            </w:pPr>
            <w:r>
              <w:rPr>
                <w:rFonts w:hint="eastAsia"/>
              </w:rPr>
              <w:t>开启均衡功能</w:t>
            </w:r>
          </w:p>
        </w:tc>
      </w:tr>
      <w:tr w:rsidR="00876016" w14:paraId="58244911" w14:textId="77777777" w:rsidTr="00876016">
        <w:tc>
          <w:tcPr>
            <w:tcW w:w="265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2A51234F" w14:textId="77777777" w:rsidR="00876016" w:rsidRDefault="00876016" w:rsidP="00876016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5C45602" w14:textId="77777777" w:rsidR="00876016" w:rsidRDefault="00876016" w:rsidP="00876016">
            <w:pPr>
              <w:pStyle w:val="afff3"/>
            </w:pPr>
            <w:r>
              <w:rPr>
                <w:rFonts w:hint="eastAsia"/>
              </w:rPr>
              <w:t>500ms</w:t>
            </w:r>
          </w:p>
        </w:tc>
      </w:tr>
      <w:tr w:rsidR="00876016" w14:paraId="72908004" w14:textId="77777777" w:rsidTr="00876016">
        <w:tc>
          <w:tcPr>
            <w:tcW w:w="265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0313EFD0" w14:textId="77777777" w:rsidR="00876016" w:rsidRDefault="00876016" w:rsidP="00876016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6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EE3C1D9" w14:textId="77777777" w:rsidR="00876016" w:rsidRDefault="00876016" w:rsidP="0087601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76016" w14:paraId="70200E06" w14:textId="77777777" w:rsidTr="00876016">
        <w:tc>
          <w:tcPr>
            <w:tcW w:w="2655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2C8C16A9" w14:textId="77777777" w:rsidR="00876016" w:rsidRDefault="00876016" w:rsidP="00876016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667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54E18F4" w14:textId="77777777" w:rsidR="00876016" w:rsidRDefault="00876016" w:rsidP="0087601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18C6DDAA" w14:textId="77777777" w:rsidR="00876016" w:rsidRDefault="00876016" w:rsidP="00876016">
      <w:pPr>
        <w:ind w:firstLine="480"/>
      </w:pPr>
    </w:p>
    <w:p w14:paraId="20328260" w14:textId="77777777" w:rsidR="00876016" w:rsidRDefault="00876016" w:rsidP="00876016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9"/>
        <w:gridCol w:w="3673"/>
        <w:gridCol w:w="1744"/>
        <w:gridCol w:w="1276"/>
      </w:tblGrid>
      <w:tr w:rsidR="00876016" w14:paraId="2465D166" w14:textId="77777777" w:rsidTr="00876016">
        <w:tc>
          <w:tcPr>
            <w:tcW w:w="262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4CC05884" w14:textId="77777777" w:rsidR="00876016" w:rsidRDefault="00876016" w:rsidP="00876016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673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0A10B046" w14:textId="77777777" w:rsidR="00876016" w:rsidRDefault="00876016" w:rsidP="00876016">
            <w:pPr>
              <w:pStyle w:val="afff1"/>
            </w:pPr>
            <w:r w:rsidRPr="00876016">
              <w:rPr>
                <w:rFonts w:hint="eastAsia"/>
              </w:rPr>
              <w:t>功能</w:t>
            </w:r>
          </w:p>
        </w:tc>
        <w:tc>
          <w:tcPr>
            <w:tcW w:w="17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3D472B9F" w14:textId="77777777" w:rsidR="00876016" w:rsidRDefault="00876016" w:rsidP="00876016">
            <w:pPr>
              <w:pStyle w:val="afff1"/>
            </w:pPr>
            <w:r w:rsidRPr="00876016">
              <w:rPr>
                <w:rFonts w:hint="eastAsia"/>
              </w:rPr>
              <w:t>参数</w:t>
            </w:r>
          </w:p>
        </w:tc>
        <w:tc>
          <w:tcPr>
            <w:tcW w:w="1276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</w:tcPr>
          <w:p w14:paraId="6E614375" w14:textId="77777777" w:rsidR="00876016" w:rsidRDefault="00876016" w:rsidP="00876016">
            <w:pPr>
              <w:pStyle w:val="afff1"/>
            </w:pPr>
            <w:r w:rsidRPr="00876016">
              <w:rPr>
                <w:rFonts w:hint="eastAsia"/>
              </w:rPr>
              <w:t>返回</w:t>
            </w:r>
          </w:p>
        </w:tc>
      </w:tr>
      <w:tr w:rsidR="00876016" w14:paraId="3A3BE439" w14:textId="77777777" w:rsidTr="003A099A">
        <w:tc>
          <w:tcPr>
            <w:tcW w:w="262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11EED20" w14:textId="162BFF7B" w:rsidR="00876016" w:rsidRDefault="003A099A" w:rsidP="00876016">
            <w:pPr>
              <w:pStyle w:val="afff3"/>
            </w:pPr>
            <w:proofErr w:type="spellStart"/>
            <w:r w:rsidRPr="003A099A">
              <w:t>BalanceControl_Strategy</w:t>
            </w:r>
            <w:proofErr w:type="spellEnd"/>
          </w:p>
        </w:tc>
        <w:tc>
          <w:tcPr>
            <w:tcW w:w="3673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D6C2F58" w14:textId="17E89BF8" w:rsidR="00FB5DC4" w:rsidRDefault="00FB5DC4" w:rsidP="00FB5DC4">
            <w:pPr>
              <w:pStyle w:val="afff3"/>
              <w:jc w:val="both"/>
            </w:pPr>
            <w:r>
              <w:rPr>
                <w:rFonts w:hint="eastAsia"/>
              </w:rPr>
              <w:t>对电池组进行被动均衡</w:t>
            </w:r>
          </w:p>
          <w:p w14:paraId="51B44273" w14:textId="77777777" w:rsidR="00FB5DC4" w:rsidRDefault="00FB5DC4" w:rsidP="00FB5DC4">
            <w:pPr>
              <w:pStyle w:val="afff3"/>
              <w:jc w:val="both"/>
            </w:pPr>
          </w:p>
          <w:p w14:paraId="4A7BD1DF" w14:textId="58722116" w:rsidR="00876016" w:rsidRDefault="00FB5DC4" w:rsidP="00FB5DC4">
            <w:pPr>
              <w:pStyle w:val="afff3"/>
              <w:jc w:val="both"/>
            </w:pPr>
            <w:r>
              <w:t>均衡控制策略:当最大单体大于平均电压</w:t>
            </w:r>
            <w:proofErr w:type="spellStart"/>
            <w:r>
              <w:t>balancevolt</w:t>
            </w:r>
            <w:proofErr w:type="spellEnd"/>
            <w:r>
              <w:t>时进行均衡</w:t>
            </w:r>
          </w:p>
        </w:tc>
        <w:tc>
          <w:tcPr>
            <w:tcW w:w="1744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5C721A7" w14:textId="77777777" w:rsidR="00876016" w:rsidRDefault="00FB5DC4" w:rsidP="00876016">
            <w:pPr>
              <w:pStyle w:val="afff3"/>
            </w:pPr>
            <w:r w:rsidRPr="00FB5DC4">
              <w:rPr>
                <w:rFonts w:hint="eastAsia"/>
              </w:rPr>
              <w:t>电流</w:t>
            </w:r>
            <w:r>
              <w:rPr>
                <w:rFonts w:hint="eastAsia"/>
              </w:rPr>
              <w:t>、</w:t>
            </w:r>
          </w:p>
          <w:p w14:paraId="0BABBDC5" w14:textId="77777777" w:rsidR="00FB5DC4" w:rsidRDefault="00FB5DC4" w:rsidP="00876016">
            <w:pPr>
              <w:pStyle w:val="afff3"/>
            </w:pPr>
            <w:r>
              <w:rPr>
                <w:rFonts w:hint="eastAsia"/>
              </w:rPr>
              <w:t>故障标志、</w:t>
            </w:r>
          </w:p>
          <w:p w14:paraId="2D06DF35" w14:textId="77777777" w:rsidR="00FB5DC4" w:rsidRDefault="00FB5DC4" w:rsidP="00876016">
            <w:pPr>
              <w:pStyle w:val="afff3"/>
            </w:pPr>
            <w:r w:rsidRPr="00FB5DC4">
              <w:rPr>
                <w:rFonts w:hint="eastAsia"/>
              </w:rPr>
              <w:t>最大电压</w:t>
            </w:r>
            <w:r>
              <w:rPr>
                <w:rFonts w:hint="eastAsia"/>
              </w:rPr>
              <w:t>、</w:t>
            </w:r>
          </w:p>
          <w:p w14:paraId="22E0A056" w14:textId="40EF5B27" w:rsidR="00FB5DC4" w:rsidRDefault="00FB5DC4" w:rsidP="00876016">
            <w:pPr>
              <w:pStyle w:val="afff3"/>
            </w:pPr>
            <w:r w:rsidRPr="00FB5DC4">
              <w:t>25串电池总压</w:t>
            </w:r>
            <w:r>
              <w:rPr>
                <w:rFonts w:hint="eastAsia"/>
              </w:rPr>
              <w:t>、</w:t>
            </w:r>
          </w:p>
          <w:p w14:paraId="0B2F2B8F" w14:textId="3A4F9EB5" w:rsidR="00FB5DC4" w:rsidRDefault="00FB5DC4" w:rsidP="00876016">
            <w:pPr>
              <w:pStyle w:val="afff3"/>
            </w:pPr>
            <w:r w:rsidRPr="00FB5DC4">
              <w:rPr>
                <w:rFonts w:hint="eastAsia"/>
              </w:rPr>
              <w:t>均衡的节点</w:t>
            </w:r>
          </w:p>
        </w:tc>
        <w:tc>
          <w:tcPr>
            <w:tcW w:w="1276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BA6D4BB" w14:textId="7E306B60" w:rsidR="00876016" w:rsidRDefault="00FB5DC4" w:rsidP="00FB5DC4">
            <w:pPr>
              <w:pStyle w:val="afff3"/>
            </w:pPr>
            <w:r>
              <w:t>0</w:t>
            </w:r>
            <w:r>
              <w:rPr>
                <w:rFonts w:hint="eastAsia"/>
              </w:rPr>
              <w:t>：</w:t>
            </w:r>
            <w:r>
              <w:t xml:space="preserve">表示正常均衡                         </w:t>
            </w:r>
            <w:r>
              <w:rPr>
                <w:rFonts w:hint="eastAsia"/>
              </w:rPr>
              <w:t>1：</w:t>
            </w:r>
            <w:r>
              <w:t>表示均衡出现错误参数并停止均衡                          2</w:t>
            </w:r>
            <w:r>
              <w:rPr>
                <w:rFonts w:hint="eastAsia"/>
              </w:rPr>
              <w:t>：</w:t>
            </w:r>
            <w:r>
              <w:t>表示未达到均衡条件不进行均衡</w:t>
            </w:r>
          </w:p>
        </w:tc>
      </w:tr>
      <w:tr w:rsidR="00876016" w14:paraId="0B0CCCC0" w14:textId="77777777" w:rsidTr="003A099A">
        <w:tc>
          <w:tcPr>
            <w:tcW w:w="262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6AF33D4" w14:textId="77777777" w:rsidR="00876016" w:rsidRDefault="00876016" w:rsidP="00876016">
            <w:pPr>
              <w:pStyle w:val="afff3"/>
            </w:pPr>
            <w:proofErr w:type="spellStart"/>
            <w:r w:rsidRPr="00CE1B08">
              <w:t>Light_Control</w:t>
            </w:r>
            <w:proofErr w:type="spellEnd"/>
          </w:p>
        </w:tc>
        <w:tc>
          <w:tcPr>
            <w:tcW w:w="36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A640CAE" w14:textId="77777777" w:rsidR="00876016" w:rsidRDefault="00876016" w:rsidP="00876016">
            <w:pPr>
              <w:pStyle w:val="afff3"/>
            </w:pPr>
            <w:proofErr w:type="gramStart"/>
            <w:r>
              <w:rPr>
                <w:rFonts w:hint="eastAsia"/>
              </w:rPr>
              <w:t>灯控制</w:t>
            </w:r>
            <w:proofErr w:type="gramEnd"/>
          </w:p>
        </w:tc>
        <w:tc>
          <w:tcPr>
            <w:tcW w:w="17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B473FAF" w14:textId="77777777" w:rsidR="00876016" w:rsidRDefault="00876016" w:rsidP="00876016">
            <w:pPr>
              <w:pStyle w:val="afff3"/>
            </w:pPr>
            <w:r>
              <w:t>P</w:t>
            </w:r>
            <w:r>
              <w:rPr>
                <w:rFonts w:hint="eastAsia"/>
              </w:rPr>
              <w:t>ort口及其控制状态</w:t>
            </w:r>
          </w:p>
        </w:tc>
        <w:tc>
          <w:tcPr>
            <w:tcW w:w="12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762F98F" w14:textId="77777777" w:rsidR="00876016" w:rsidRDefault="00876016" w:rsidP="00876016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0517A783" w14:textId="77777777" w:rsidR="00876016" w:rsidRDefault="00876016" w:rsidP="00876016">
      <w:pPr>
        <w:ind w:firstLine="480"/>
      </w:pPr>
    </w:p>
    <w:p w14:paraId="7782042F" w14:textId="0902651D" w:rsidR="00876016" w:rsidRDefault="00B7620D" w:rsidP="00CA670F">
      <w:pPr>
        <w:pStyle w:val="afff5"/>
      </w:pPr>
      <w:r>
        <w:rPr>
          <w:rFonts w:hint="eastAsia"/>
        </w:rPr>
        <w:object w:dxaOrig="7905" w:dyaOrig="1643" w14:anchorId="25827BD2">
          <v:shape id="_x0000_i1044" type="#_x0000_t75" style="width:358.35pt;height:72.85pt" o:ole="">
            <v:imagedata r:id="rId41" o:title=""/>
          </v:shape>
          <o:OLEObject Type="Embed" ProgID="Visio.Drawing.11" ShapeID="_x0000_i1044" DrawAspect="Content" ObjectID="_1608968602" r:id="rId42"/>
        </w:object>
      </w:r>
    </w:p>
    <w:p w14:paraId="51E776BC" w14:textId="53C8AEFC" w:rsidR="00876016" w:rsidRDefault="007408C8" w:rsidP="00876016">
      <w:pPr>
        <w:pStyle w:val="30"/>
        <w:ind w:firstLine="480"/>
      </w:pPr>
      <w:r>
        <w:rPr>
          <w:rFonts w:hint="eastAsia"/>
        </w:rPr>
        <w:t>开启</w:t>
      </w:r>
      <w:r w:rsidR="00876016">
        <w:rPr>
          <w:rFonts w:hint="eastAsia"/>
        </w:rPr>
        <w:t>均衡功能的流程图</w:t>
      </w:r>
    </w:p>
    <w:p w14:paraId="019E0678" w14:textId="77777777" w:rsidR="00B7620D" w:rsidRDefault="00B7620D" w:rsidP="00AE685F">
      <w:pPr>
        <w:pStyle w:val="3"/>
        <w:spacing w:before="120" w:after="120"/>
        <w:sectPr w:rsidR="00B7620D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  <w:bookmarkStart w:id="69" w:name="_Toc531078757"/>
      <w:bookmarkStart w:id="70" w:name="_Toc531080488"/>
    </w:p>
    <w:p w14:paraId="1E4E44DA" w14:textId="28B34D02" w:rsidR="00AE685F" w:rsidRDefault="00AE685F" w:rsidP="00AE685F">
      <w:pPr>
        <w:pStyle w:val="3"/>
        <w:spacing w:before="120" w:after="120"/>
      </w:pPr>
      <w:bookmarkStart w:id="71" w:name="_Toc534967844"/>
      <w:r>
        <w:rPr>
          <w:rFonts w:hint="eastAsia"/>
        </w:rPr>
        <w:lastRenderedPageBreak/>
        <w:t>充放电电流限制</w:t>
      </w:r>
      <w:bookmarkEnd w:id="69"/>
      <w:bookmarkEnd w:id="70"/>
      <w:bookmarkEnd w:id="71"/>
    </w:p>
    <w:p w14:paraId="3BB42D1F" w14:textId="77777777" w:rsidR="00AE685F" w:rsidRDefault="00AE685F" w:rsidP="00AE685F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AE685F" w:rsidRPr="00247E0D" w14:paraId="2F46908A" w14:textId="77777777" w:rsidTr="00053843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A33D482" w14:textId="77777777" w:rsidR="00AE685F" w:rsidRPr="005C7185" w:rsidRDefault="00AE685F" w:rsidP="004D4F34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016C3554" w14:textId="1078F3B7" w:rsidR="00AE685F" w:rsidRPr="00D937CA" w:rsidRDefault="002D3019" w:rsidP="004D4F34">
            <w:pPr>
              <w:pStyle w:val="afff3"/>
            </w:pPr>
            <w:proofErr w:type="spellStart"/>
            <w:r w:rsidRPr="002D3019">
              <w:t>Task_CurrLimit</w:t>
            </w:r>
            <w:proofErr w:type="spellEnd"/>
          </w:p>
        </w:tc>
      </w:tr>
      <w:tr w:rsidR="00AE685F" w:rsidRPr="00247E0D" w14:paraId="4C46CDC0" w14:textId="77777777" w:rsidTr="00053843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123BA60" w14:textId="77777777" w:rsidR="00AE685F" w:rsidRDefault="00AE685F" w:rsidP="004D4F34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12B1DBB8" w14:textId="3A2BE0BB" w:rsidR="00AE685F" w:rsidRPr="00D937CA" w:rsidRDefault="002D3019" w:rsidP="004D4F34">
            <w:pPr>
              <w:pStyle w:val="afff3"/>
            </w:pPr>
            <w:r w:rsidRPr="002D3019">
              <w:rPr>
                <w:rFonts w:hint="eastAsia"/>
              </w:rPr>
              <w:t>电流限制函数</w:t>
            </w:r>
          </w:p>
        </w:tc>
      </w:tr>
      <w:tr w:rsidR="00AE685F" w:rsidRPr="00247E0D" w14:paraId="07B1D1BA" w14:textId="77777777" w:rsidTr="00053843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3502986" w14:textId="77777777" w:rsidR="00AE685F" w:rsidRDefault="00AE685F" w:rsidP="004D4F34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4555CD4D" w14:textId="2C4CDC95" w:rsidR="00AE685F" w:rsidRPr="00D937CA" w:rsidRDefault="002D3019" w:rsidP="004D4F34">
            <w:pPr>
              <w:pStyle w:val="afff3"/>
            </w:pPr>
            <w:r>
              <w:rPr>
                <w:rFonts w:hint="eastAsia"/>
              </w:rPr>
              <w:t>5</w:t>
            </w:r>
            <w:r w:rsidR="00AE685F" w:rsidRPr="00D937CA">
              <w:t>00ms</w:t>
            </w:r>
          </w:p>
        </w:tc>
      </w:tr>
      <w:tr w:rsidR="00AE685F" w:rsidRPr="00247E0D" w14:paraId="487AADA7" w14:textId="77777777" w:rsidTr="00053843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BC77C60" w14:textId="77777777" w:rsidR="00AE685F" w:rsidRDefault="00AE685F" w:rsidP="004D4F34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3EFB445E" w14:textId="77777777" w:rsidR="00AE685F" w:rsidRPr="00D937CA" w:rsidRDefault="00AE685F" w:rsidP="004D4F34">
            <w:pPr>
              <w:pStyle w:val="afff3"/>
            </w:pPr>
            <w:r w:rsidRPr="00D937CA">
              <w:rPr>
                <w:rFonts w:hint="eastAsia"/>
              </w:rPr>
              <w:t>无</w:t>
            </w:r>
          </w:p>
        </w:tc>
      </w:tr>
      <w:tr w:rsidR="00AE685F" w:rsidRPr="00247E0D" w14:paraId="3FAB81B3" w14:textId="77777777" w:rsidTr="00053843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564C1E7" w14:textId="77777777" w:rsidR="00AE685F" w:rsidRDefault="00AE685F" w:rsidP="004D4F34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256F736A" w14:textId="77777777" w:rsidR="00AE685F" w:rsidRPr="00D937CA" w:rsidRDefault="00AE685F" w:rsidP="004D4F34">
            <w:pPr>
              <w:pStyle w:val="afff3"/>
            </w:pPr>
            <w:r w:rsidRPr="00D937CA">
              <w:rPr>
                <w:rFonts w:hint="eastAsia"/>
              </w:rPr>
              <w:t>无</w:t>
            </w:r>
          </w:p>
        </w:tc>
      </w:tr>
    </w:tbl>
    <w:p w14:paraId="59978F27" w14:textId="77777777" w:rsidR="002D3019" w:rsidRDefault="002D3019" w:rsidP="00AE685F">
      <w:pPr>
        <w:ind w:firstLine="480"/>
      </w:pPr>
    </w:p>
    <w:p w14:paraId="319B81DA" w14:textId="52246730" w:rsidR="00AE685F" w:rsidRDefault="00AE685F" w:rsidP="00AE685F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AE685F" w:rsidRPr="00247E0D" w14:paraId="53BFA88A" w14:textId="77777777" w:rsidTr="00053843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5D14929" w14:textId="77777777" w:rsidR="00AE685F" w:rsidRPr="00247E0D" w:rsidRDefault="00AE685F" w:rsidP="004D4F34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8F06FE1" w14:textId="77777777" w:rsidR="00AE685F" w:rsidRDefault="00AE685F" w:rsidP="004D4F34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B00D73D" w14:textId="77777777" w:rsidR="00AE685F" w:rsidRDefault="00AE685F" w:rsidP="004D4F34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6A4E2A75" w14:textId="77777777" w:rsidR="00AE685F" w:rsidRDefault="00AE685F" w:rsidP="004D4F34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AE685F" w14:paraId="11015FD5" w14:textId="77777777" w:rsidTr="002D3019">
        <w:tc>
          <w:tcPr>
            <w:tcW w:w="2660" w:type="dxa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1B9BEF8D" w14:textId="670BC9F0" w:rsidR="00AE685F" w:rsidRDefault="002D3019" w:rsidP="004D4F34">
            <w:pPr>
              <w:pStyle w:val="afff3"/>
            </w:pPr>
            <w:proofErr w:type="spellStart"/>
            <w:r w:rsidRPr="002D3019">
              <w:t>ChagCurrLimit_Cons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4841BB8E" w14:textId="757F1686" w:rsidR="00AE685F" w:rsidRPr="00247E0D" w:rsidRDefault="00AE685F" w:rsidP="004D4F34">
            <w:pPr>
              <w:pStyle w:val="afff3"/>
              <w:rPr>
                <w:szCs w:val="24"/>
              </w:rPr>
            </w:pPr>
            <w:r>
              <w:rPr>
                <w:rFonts w:hint="eastAsia"/>
              </w:rPr>
              <w:t>根据</w:t>
            </w:r>
            <w:r w:rsidR="002D3019">
              <w:rPr>
                <w:rFonts w:hint="eastAsia"/>
              </w:rPr>
              <w:t>电池平均</w:t>
            </w:r>
            <w:r>
              <w:rPr>
                <w:rFonts w:hint="eastAsia"/>
              </w:rPr>
              <w:t>温度</w:t>
            </w:r>
            <w:r w:rsidR="002D3019">
              <w:rPr>
                <w:rFonts w:hint="eastAsia"/>
              </w:rPr>
              <w:t>，</w:t>
            </w:r>
            <w:r>
              <w:rPr>
                <w:rFonts w:hint="eastAsia"/>
              </w:rPr>
              <w:t>对充电持续最大电流进行限制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1CC50D6E" w14:textId="761555C7" w:rsidR="00AE685F" w:rsidRDefault="002D3019" w:rsidP="004D4F34">
            <w:pPr>
              <w:pStyle w:val="afff3"/>
            </w:pPr>
            <w:r>
              <w:rPr>
                <w:rFonts w:hint="eastAsia"/>
              </w:rPr>
              <w:t>电池</w:t>
            </w:r>
            <w:r w:rsidR="00AE685F">
              <w:rPr>
                <w:rFonts w:hint="eastAsia"/>
              </w:rPr>
              <w:t>平均温度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4EA0FC71" w14:textId="725B7281" w:rsidR="00AE685F" w:rsidRDefault="002D3019" w:rsidP="004D4F34">
            <w:pPr>
              <w:pStyle w:val="afff3"/>
            </w:pPr>
            <w:r>
              <w:rPr>
                <w:rFonts w:hint="eastAsia"/>
              </w:rPr>
              <w:t>最大允许充电电流</w:t>
            </w:r>
          </w:p>
        </w:tc>
      </w:tr>
    </w:tbl>
    <w:p w14:paraId="41D00C95" w14:textId="71E8483F" w:rsidR="00AE685F" w:rsidRPr="00CA670F" w:rsidRDefault="00AE685F" w:rsidP="00CA670F">
      <w:pPr>
        <w:pStyle w:val="afffa"/>
        <w:ind w:firstLine="420"/>
        <w:rPr>
          <w:szCs w:val="24"/>
        </w:rPr>
      </w:pPr>
      <w:r>
        <w:rPr>
          <w:rFonts w:hint="eastAsia"/>
        </w:rPr>
        <w:t>备注：求得的限制电流值存放于</w:t>
      </w:r>
      <w:proofErr w:type="spellStart"/>
      <w:r w:rsidR="002D3019" w:rsidRPr="002D3019">
        <w:t>CurrLimit</w:t>
      </w:r>
      <w:proofErr w:type="spellEnd"/>
      <w:r>
        <w:rPr>
          <w:rFonts w:hint="eastAsia"/>
        </w:rPr>
        <w:t>结构体中</w:t>
      </w:r>
      <w:r w:rsidR="002D3019">
        <w:rPr>
          <w:rFonts w:hint="eastAsia"/>
        </w:rPr>
        <w:t>，本项目只有</w:t>
      </w:r>
      <w:r>
        <w:rPr>
          <w:rFonts w:hint="eastAsia"/>
          <w:color w:val="000000"/>
        </w:rPr>
        <w:t>充电最大持续电流</w:t>
      </w:r>
      <w:r>
        <w:rPr>
          <w:rFonts w:hint="eastAsia"/>
        </w:rPr>
        <w:t>。充电持续电流限制</w:t>
      </w:r>
      <w:r w:rsidR="002D3019">
        <w:rPr>
          <w:rFonts w:hint="eastAsia"/>
        </w:rPr>
        <w:t>条件</w:t>
      </w:r>
      <w:r>
        <w:rPr>
          <w:rFonts w:hint="eastAsia"/>
        </w:rPr>
        <w:t>均按照电流限制表进行编写（参照附录A）。</w:t>
      </w:r>
    </w:p>
    <w:p w14:paraId="37EA48D4" w14:textId="77777777" w:rsidR="00AE685F" w:rsidRDefault="00AE685F" w:rsidP="0093051B">
      <w:pPr>
        <w:pStyle w:val="3"/>
        <w:spacing w:before="120" w:after="120"/>
        <w:sectPr w:rsidR="00AE685F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1801A452" w14:textId="5B228C6E" w:rsidR="008F6DBE" w:rsidRDefault="008F6DBE" w:rsidP="008F6DBE">
      <w:pPr>
        <w:pStyle w:val="3"/>
        <w:spacing w:before="120" w:after="120"/>
      </w:pPr>
      <w:bookmarkStart w:id="72" w:name="_Toc534967845"/>
      <w:r>
        <w:rPr>
          <w:rFonts w:hint="eastAsia"/>
        </w:rPr>
        <w:lastRenderedPageBreak/>
        <w:t>系统时间</w:t>
      </w:r>
      <w:r w:rsidR="007617FB">
        <w:rPr>
          <w:rFonts w:hint="eastAsia"/>
        </w:rPr>
        <w:t>/</w:t>
      </w:r>
      <w:r w:rsidR="007617FB">
        <w:rPr>
          <w:rFonts w:hint="eastAsia"/>
        </w:rPr>
        <w:t>运行时间获取</w:t>
      </w:r>
      <w:bookmarkEnd w:id="72"/>
    </w:p>
    <w:p w14:paraId="12098B46" w14:textId="77777777" w:rsidR="008F6DBE" w:rsidRDefault="008F6DBE" w:rsidP="008F6DBE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8F6DBE" w:rsidRPr="00247E0D" w14:paraId="0D0D21B6" w14:textId="77777777" w:rsidTr="008F6DBE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1330B9B9" w14:textId="77777777" w:rsidR="008F6DBE" w:rsidRPr="005C7185" w:rsidRDefault="008F6DBE" w:rsidP="007617FB">
            <w:pPr>
              <w:pStyle w:val="afff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4F51B803" w14:textId="48D8E195" w:rsidR="008F6DBE" w:rsidRPr="00D937CA" w:rsidRDefault="007617FB" w:rsidP="007617FB">
            <w:pPr>
              <w:pStyle w:val="afff3"/>
            </w:pPr>
            <w:proofErr w:type="spellStart"/>
            <w:r w:rsidRPr="007617FB">
              <w:t>Task_SysTimeGet</w:t>
            </w:r>
            <w:proofErr w:type="spellEnd"/>
          </w:p>
        </w:tc>
      </w:tr>
      <w:tr w:rsidR="008F6DBE" w:rsidRPr="00247E0D" w14:paraId="66A16B87" w14:textId="77777777" w:rsidTr="008F6DBE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BD2F5B2" w14:textId="77777777" w:rsidR="008F6DBE" w:rsidRDefault="008F6DBE" w:rsidP="007617FB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77287871" w14:textId="6E3EA74C" w:rsidR="008F6DBE" w:rsidRPr="00D937CA" w:rsidRDefault="007617FB" w:rsidP="007617FB">
            <w:pPr>
              <w:pStyle w:val="afff3"/>
            </w:pPr>
            <w:r w:rsidRPr="007617FB">
              <w:rPr>
                <w:rFonts w:hint="eastAsia"/>
              </w:rPr>
              <w:t>系统时间的获取</w:t>
            </w:r>
            <w:r w:rsidR="00B436BF">
              <w:rPr>
                <w:rFonts w:hint="eastAsia"/>
              </w:rPr>
              <w:t>、</w:t>
            </w:r>
            <w:r w:rsidRPr="007617FB">
              <w:t>系统运行时间的计算</w:t>
            </w:r>
          </w:p>
        </w:tc>
      </w:tr>
      <w:tr w:rsidR="008F6DBE" w:rsidRPr="00247E0D" w14:paraId="398D26BD" w14:textId="77777777" w:rsidTr="008F6DBE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9A70A36" w14:textId="77777777" w:rsidR="008F6DBE" w:rsidRDefault="008F6DBE" w:rsidP="007617FB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783F903B" w14:textId="77777777" w:rsidR="008F6DBE" w:rsidRPr="00D937CA" w:rsidRDefault="008F6DBE" w:rsidP="007617FB">
            <w:pPr>
              <w:pStyle w:val="afff3"/>
            </w:pPr>
            <w:r>
              <w:rPr>
                <w:rFonts w:hint="eastAsia"/>
              </w:rPr>
              <w:t>5</w:t>
            </w:r>
            <w:r w:rsidRPr="00D937CA">
              <w:t>00ms</w:t>
            </w:r>
          </w:p>
        </w:tc>
      </w:tr>
      <w:tr w:rsidR="008F6DBE" w:rsidRPr="00247E0D" w14:paraId="52F20164" w14:textId="77777777" w:rsidTr="008F6DBE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713EB83" w14:textId="77777777" w:rsidR="008F6DBE" w:rsidRDefault="008F6DBE" w:rsidP="007617FB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523EEC09" w14:textId="77777777" w:rsidR="008F6DBE" w:rsidRPr="00D937CA" w:rsidRDefault="008F6DBE" w:rsidP="007617FB">
            <w:pPr>
              <w:pStyle w:val="afff3"/>
            </w:pPr>
            <w:r w:rsidRPr="00D937CA">
              <w:rPr>
                <w:rFonts w:hint="eastAsia"/>
              </w:rPr>
              <w:t>无</w:t>
            </w:r>
          </w:p>
        </w:tc>
      </w:tr>
      <w:tr w:rsidR="008F6DBE" w:rsidRPr="00247E0D" w14:paraId="008538A0" w14:textId="77777777" w:rsidTr="008F6DBE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92C374A" w14:textId="77777777" w:rsidR="008F6DBE" w:rsidRDefault="008F6DBE" w:rsidP="007617FB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2051E32F" w14:textId="77777777" w:rsidR="008F6DBE" w:rsidRPr="00D937CA" w:rsidRDefault="008F6DBE" w:rsidP="007617FB">
            <w:pPr>
              <w:pStyle w:val="afff3"/>
            </w:pPr>
            <w:r w:rsidRPr="00D937CA">
              <w:rPr>
                <w:rFonts w:hint="eastAsia"/>
              </w:rPr>
              <w:t>无</w:t>
            </w:r>
          </w:p>
        </w:tc>
      </w:tr>
    </w:tbl>
    <w:p w14:paraId="11DA0E98" w14:textId="77777777" w:rsidR="008F6DBE" w:rsidRDefault="008F6DBE" w:rsidP="008F6DBE">
      <w:pPr>
        <w:ind w:firstLine="480"/>
      </w:pPr>
    </w:p>
    <w:p w14:paraId="756EA719" w14:textId="77777777" w:rsidR="008F6DBE" w:rsidRDefault="008F6DBE" w:rsidP="008F6DBE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8F6DBE" w:rsidRPr="00247E0D" w14:paraId="1FCA6244" w14:textId="77777777" w:rsidTr="008F6DBE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10D532C" w14:textId="77777777" w:rsidR="008F6DBE" w:rsidRPr="007617FB" w:rsidRDefault="008F6DBE" w:rsidP="007617FB">
            <w:pPr>
              <w:pStyle w:val="afff1"/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673C7C33" w14:textId="77777777" w:rsidR="008F6DBE" w:rsidRDefault="008F6DBE" w:rsidP="007617FB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167599BB" w14:textId="77777777" w:rsidR="008F6DBE" w:rsidRDefault="008F6DBE" w:rsidP="007617FB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8974F4F" w14:textId="77777777" w:rsidR="008F6DBE" w:rsidRDefault="008F6DBE" w:rsidP="007617FB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8F6DBE" w14:paraId="4FD5025A" w14:textId="77777777" w:rsidTr="007617FB">
        <w:tc>
          <w:tcPr>
            <w:tcW w:w="266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2289901" w14:textId="18DFC381" w:rsidR="008F6DBE" w:rsidRDefault="007617FB" w:rsidP="007617FB">
            <w:pPr>
              <w:pStyle w:val="afff3"/>
            </w:pPr>
            <w:r w:rsidRPr="007617FB">
              <w:t>DS3231_Read_Time</w:t>
            </w:r>
          </w:p>
        </w:tc>
        <w:tc>
          <w:tcPr>
            <w:tcW w:w="354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A828E15" w14:textId="61DB95CD" w:rsidR="008F6DBE" w:rsidRPr="007617FB" w:rsidRDefault="007617FB" w:rsidP="007617FB">
            <w:pPr>
              <w:pStyle w:val="afff3"/>
            </w:pPr>
            <w:proofErr w:type="gramStart"/>
            <w:r w:rsidRPr="007617FB">
              <w:rPr>
                <w:rFonts w:hint="eastAsia"/>
              </w:rPr>
              <w:t>读总时间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D91A9D9" w14:textId="2ACE8632" w:rsidR="008F6DBE" w:rsidRDefault="007617FB" w:rsidP="007617F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82DCB17" w14:textId="7E4A73E4" w:rsidR="008F6DBE" w:rsidRDefault="007617FB" w:rsidP="007617F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7617FB" w14:paraId="0E6BCBCE" w14:textId="77777777" w:rsidTr="00053843"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0B3BC11A" w14:textId="6EF6D0B5" w:rsidR="007617FB" w:rsidRDefault="007617FB" w:rsidP="007617FB">
            <w:pPr>
              <w:pStyle w:val="afff3"/>
            </w:pPr>
            <w:r w:rsidRPr="007617FB">
              <w:t>DS3231_Read_Time</w:t>
            </w:r>
            <w:r>
              <w:rPr>
                <w:rFonts w:hint="eastAsia"/>
              </w:rPr>
              <w:t>调用的子函数</w:t>
            </w:r>
          </w:p>
        </w:tc>
      </w:tr>
      <w:tr w:rsidR="007617FB" w14:paraId="35382311" w14:textId="77777777" w:rsidTr="007617FB">
        <w:tc>
          <w:tcPr>
            <w:tcW w:w="266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A8D6063" w14:textId="050AC366" w:rsidR="007617FB" w:rsidRPr="007617FB" w:rsidRDefault="007617FB" w:rsidP="007617FB">
            <w:pPr>
              <w:pStyle w:val="afff3"/>
            </w:pPr>
            <w:proofErr w:type="spellStart"/>
            <w:r w:rsidRPr="007617FB">
              <w:t>IIC_read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CB77B46" w14:textId="06FD591B" w:rsidR="007617FB" w:rsidRPr="007617FB" w:rsidRDefault="007617FB" w:rsidP="007617FB">
            <w:pPr>
              <w:pStyle w:val="afff3"/>
            </w:pPr>
            <w:r>
              <w:rPr>
                <w:rFonts w:hint="eastAsia"/>
              </w:rPr>
              <w:t>读取I</w:t>
            </w:r>
            <w:r>
              <w:t>IC</w:t>
            </w:r>
            <w:r>
              <w:rPr>
                <w:rFonts w:hint="eastAsia"/>
              </w:rPr>
              <w:t>数据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60106F2" w14:textId="677C2782" w:rsidR="007617FB" w:rsidRDefault="007617FB" w:rsidP="007617FB">
            <w:pPr>
              <w:pStyle w:val="afff3"/>
            </w:pPr>
            <w:r w:rsidRPr="007617FB">
              <w:rPr>
                <w:rFonts w:hint="eastAsia"/>
              </w:rPr>
              <w:t>从器件的地址模式</w:t>
            </w:r>
            <w:r>
              <w:rPr>
                <w:rFonts w:hint="eastAsia"/>
              </w:rPr>
              <w:t>、</w:t>
            </w:r>
            <w:r w:rsidRPr="007617FB">
              <w:rPr>
                <w:rFonts w:hint="eastAsia"/>
              </w:rPr>
              <w:t>存储器地址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743592" w14:textId="01664331" w:rsidR="007617FB" w:rsidRDefault="007617FB" w:rsidP="007617FB">
            <w:pPr>
              <w:pStyle w:val="afff3"/>
            </w:pPr>
            <w:r>
              <w:rPr>
                <w:rFonts w:hint="eastAsia"/>
              </w:rPr>
              <w:t>I</w:t>
            </w:r>
            <w:r>
              <w:t>IC</w:t>
            </w:r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读取值</w:t>
            </w:r>
            <w:proofErr w:type="gramEnd"/>
          </w:p>
        </w:tc>
      </w:tr>
      <w:tr w:rsidR="007617FB" w14:paraId="1BE84995" w14:textId="77777777" w:rsidTr="007617FB">
        <w:tc>
          <w:tcPr>
            <w:tcW w:w="266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791928" w14:textId="59104E64" w:rsidR="007617FB" w:rsidRPr="007617FB" w:rsidRDefault="007617FB" w:rsidP="007617FB">
            <w:pPr>
              <w:pStyle w:val="afff3"/>
            </w:pPr>
            <w:r w:rsidRPr="007617FB">
              <w:t>BCD2HEX</w:t>
            </w:r>
          </w:p>
        </w:tc>
        <w:tc>
          <w:tcPr>
            <w:tcW w:w="354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C6FCA7" w14:textId="4764F4D2" w:rsidR="007617FB" w:rsidRPr="007617FB" w:rsidRDefault="007617FB" w:rsidP="007617FB">
            <w:pPr>
              <w:pStyle w:val="afff3"/>
            </w:pPr>
            <w:r w:rsidRPr="007617FB">
              <w:rPr>
                <w:rFonts w:hint="eastAsia"/>
              </w:rPr>
              <w:t>二进制转十进制任务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CD78CE1" w14:textId="7C4DA46F" w:rsidR="007617FB" w:rsidRDefault="007617FB" w:rsidP="007617FB">
            <w:pPr>
              <w:pStyle w:val="afff3"/>
            </w:pPr>
            <w:r>
              <w:rPr>
                <w:rFonts w:hint="eastAsia"/>
              </w:rPr>
              <w:t>二进制数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444511C" w14:textId="70FBEC06" w:rsidR="007617FB" w:rsidRDefault="007617FB" w:rsidP="007617FB">
            <w:pPr>
              <w:pStyle w:val="afff3"/>
            </w:pPr>
            <w:r>
              <w:rPr>
                <w:rFonts w:hint="eastAsia"/>
              </w:rPr>
              <w:t>十进制数</w:t>
            </w:r>
          </w:p>
        </w:tc>
      </w:tr>
      <w:tr w:rsidR="007617FB" w14:paraId="624C6CC1" w14:textId="77777777" w:rsidTr="007617FB">
        <w:tc>
          <w:tcPr>
            <w:tcW w:w="266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4C7DC5" w14:textId="4774708D" w:rsidR="007617FB" w:rsidRPr="007617FB" w:rsidRDefault="007617FB" w:rsidP="007617FB">
            <w:pPr>
              <w:pStyle w:val="afff3"/>
            </w:pPr>
            <w:r w:rsidRPr="007617FB">
              <w:t>DS3231_DelayTimeus</w:t>
            </w:r>
          </w:p>
        </w:tc>
        <w:tc>
          <w:tcPr>
            <w:tcW w:w="354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181DF09" w14:textId="609780EB" w:rsidR="007617FB" w:rsidRPr="007617FB" w:rsidRDefault="007617FB" w:rsidP="007617FB">
            <w:pPr>
              <w:pStyle w:val="afff3"/>
            </w:pPr>
            <w:r>
              <w:rPr>
                <w:rFonts w:hint="eastAsia"/>
              </w:rPr>
              <w:t>D</w:t>
            </w:r>
            <w:r>
              <w:t>S3231</w:t>
            </w:r>
            <w:r>
              <w:rPr>
                <w:rFonts w:hint="eastAsia"/>
              </w:rPr>
              <w:t>延时函数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E562879" w14:textId="17B8E471" w:rsidR="007617FB" w:rsidRDefault="007617FB" w:rsidP="007617FB">
            <w:pPr>
              <w:pStyle w:val="afff3"/>
            </w:pPr>
            <w:r>
              <w:rPr>
                <w:rFonts w:hint="eastAsia"/>
              </w:rPr>
              <w:t>延时时间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A5B7962" w14:textId="42EF7728" w:rsidR="007617FB" w:rsidRDefault="007617FB" w:rsidP="007617F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22FEC814" w14:textId="4259592B" w:rsidR="00503603" w:rsidRDefault="00503603" w:rsidP="00503603">
      <w:pPr>
        <w:ind w:firstLine="480"/>
      </w:pPr>
      <w:bookmarkStart w:id="73" w:name="_Toc531078758"/>
      <w:bookmarkStart w:id="74" w:name="_Toc531080489"/>
    </w:p>
    <w:p w14:paraId="13D4F81D" w14:textId="613BE223" w:rsidR="00503603" w:rsidRDefault="00503603" w:rsidP="00503603">
      <w:pPr>
        <w:pStyle w:val="afff5"/>
      </w:pPr>
      <w:r>
        <w:object w:dxaOrig="7823" w:dyaOrig="762" w14:anchorId="6B4010E4">
          <v:shape id="_x0000_i1045" type="#_x0000_t75" style="width:391.8pt;height:38.5pt" o:ole="">
            <v:imagedata r:id="rId43" o:title=""/>
          </v:shape>
          <o:OLEObject Type="Embed" ProgID="Visio.Drawing.11" ShapeID="_x0000_i1045" DrawAspect="Content" ObjectID="_1608968603" r:id="rId44"/>
        </w:object>
      </w:r>
    </w:p>
    <w:p w14:paraId="6C3F2FB3" w14:textId="1DFCFABF" w:rsidR="00503603" w:rsidRDefault="00503603" w:rsidP="00503603">
      <w:pPr>
        <w:pStyle w:val="30"/>
      </w:pPr>
      <w:r>
        <w:rPr>
          <w:rFonts w:hint="eastAsia"/>
        </w:rPr>
        <w:t>系统时间</w:t>
      </w:r>
      <w:r w:rsidRPr="00355941">
        <w:rPr>
          <w:rFonts w:hint="eastAsia"/>
        </w:rPr>
        <w:t>的流程图</w:t>
      </w:r>
    </w:p>
    <w:p w14:paraId="0D2C44A3" w14:textId="77777777" w:rsidR="00223D1F" w:rsidRDefault="00223D1F" w:rsidP="00223D1F">
      <w:pPr>
        <w:pStyle w:val="30"/>
        <w:numPr>
          <w:ilvl w:val="0"/>
          <w:numId w:val="0"/>
        </w:numPr>
        <w:jc w:val="both"/>
        <w:rPr>
          <w:rFonts w:hint="eastAsia"/>
        </w:rPr>
      </w:pPr>
    </w:p>
    <w:p w14:paraId="39A4A333" w14:textId="77777777" w:rsidR="00223D1F" w:rsidRDefault="00223D1F" w:rsidP="00223D1F">
      <w:pPr>
        <w:ind w:firstLine="480"/>
      </w:pPr>
      <w:r>
        <w:rPr>
          <w:rFonts w:hint="eastAsia"/>
        </w:rPr>
        <w:t>由图3.10所示，先读取此时的时间（X年X月X日X时X分），计算距上次记录的时间的时间差，以此计算累计运行时间；并记录本次的时间用来提供下次计算所需要的时间起点。</w:t>
      </w:r>
    </w:p>
    <w:p w14:paraId="2035EB40" w14:textId="77777777" w:rsidR="00503603" w:rsidRPr="00223D1F" w:rsidRDefault="00503603" w:rsidP="00503603">
      <w:pPr>
        <w:ind w:firstLine="480"/>
      </w:pPr>
    </w:p>
    <w:p w14:paraId="3BC7A47F" w14:textId="77777777" w:rsidR="00503603" w:rsidRDefault="00503603" w:rsidP="00503603">
      <w:pPr>
        <w:ind w:firstLine="480"/>
      </w:pPr>
    </w:p>
    <w:p w14:paraId="54825664" w14:textId="77777777" w:rsidR="00503603" w:rsidRDefault="00503603" w:rsidP="00B436BF">
      <w:pPr>
        <w:pStyle w:val="3"/>
        <w:spacing w:before="120" w:after="120"/>
        <w:sectPr w:rsidR="00503603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0117F5C5" w14:textId="2B256437" w:rsidR="00B436BF" w:rsidRDefault="00B436BF" w:rsidP="00B436BF">
      <w:pPr>
        <w:pStyle w:val="3"/>
        <w:spacing w:before="120" w:after="120"/>
      </w:pPr>
      <w:bookmarkStart w:id="75" w:name="_Toc534967846"/>
      <w:r>
        <w:rPr>
          <w:rFonts w:hint="eastAsia"/>
        </w:rPr>
        <w:lastRenderedPageBreak/>
        <w:t>故障诊断</w:t>
      </w:r>
      <w:bookmarkEnd w:id="73"/>
      <w:bookmarkEnd w:id="74"/>
      <w:bookmarkEnd w:id="75"/>
    </w:p>
    <w:p w14:paraId="0F3C480F" w14:textId="77777777" w:rsidR="00B436BF" w:rsidRDefault="00B436BF" w:rsidP="00B436BF">
      <w:pPr>
        <w:ind w:firstLine="480"/>
        <w:rPr>
          <w:szCs w:val="24"/>
        </w:rPr>
      </w:pPr>
      <w:r>
        <w:rPr>
          <w:rFonts w:hint="eastAsia"/>
        </w:rPr>
        <w:t>概述</w:t>
      </w:r>
    </w:p>
    <w:tbl>
      <w:tblPr>
        <w:tblW w:w="9322" w:type="dxa"/>
        <w:tblBorders>
          <w:top w:val="dotted" w:sz="4" w:space="0" w:color="666666"/>
          <w:left w:val="dotted" w:sz="4" w:space="0" w:color="666666"/>
          <w:bottom w:val="dotted" w:sz="4" w:space="0" w:color="666666"/>
          <w:right w:val="dotted" w:sz="4" w:space="0" w:color="666666"/>
          <w:insideH w:val="dotted" w:sz="4" w:space="0" w:color="666666"/>
          <w:insideV w:val="dotted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B436BF" w:rsidRPr="00247E0D" w14:paraId="753BC7E1" w14:textId="77777777" w:rsidTr="00053843">
        <w:tc>
          <w:tcPr>
            <w:tcW w:w="266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D9D9D9"/>
            <w:hideMark/>
          </w:tcPr>
          <w:p w14:paraId="16A5117D" w14:textId="77777777" w:rsidR="00B436BF" w:rsidRPr="004D4F34" w:rsidRDefault="00B436BF" w:rsidP="004D4F34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函数名</w:t>
            </w:r>
          </w:p>
        </w:tc>
        <w:tc>
          <w:tcPr>
            <w:tcW w:w="6662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auto"/>
            <w:hideMark/>
          </w:tcPr>
          <w:p w14:paraId="559CA391" w14:textId="38D808AA" w:rsidR="00B436BF" w:rsidRPr="004D4F34" w:rsidRDefault="00B436BF" w:rsidP="004D4F34">
            <w:pPr>
              <w:pStyle w:val="afff3"/>
              <w:rPr>
                <w:bCs/>
                <w:color w:val="000000"/>
              </w:rPr>
            </w:pPr>
            <w:proofErr w:type="spellStart"/>
            <w:r w:rsidRPr="004D4F34">
              <w:rPr>
                <w:bCs/>
              </w:rPr>
              <w:t>Task_FltLevJudg</w:t>
            </w:r>
            <w:proofErr w:type="spellEnd"/>
          </w:p>
        </w:tc>
      </w:tr>
      <w:tr w:rsidR="00B436BF" w:rsidRPr="00247E0D" w14:paraId="1C51584B" w14:textId="77777777" w:rsidTr="00053843">
        <w:tc>
          <w:tcPr>
            <w:tcW w:w="2660" w:type="dxa"/>
            <w:tcBorders>
              <w:top w:val="single" w:sz="4" w:space="0" w:color="666666"/>
            </w:tcBorders>
            <w:shd w:val="clear" w:color="auto" w:fill="D9D9D9"/>
            <w:hideMark/>
          </w:tcPr>
          <w:p w14:paraId="116FEEF0" w14:textId="77777777" w:rsidR="00B436BF" w:rsidRPr="004D4F34" w:rsidRDefault="00B436BF" w:rsidP="004D4F34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功能</w:t>
            </w:r>
          </w:p>
        </w:tc>
        <w:tc>
          <w:tcPr>
            <w:tcW w:w="6662" w:type="dxa"/>
            <w:tcBorders>
              <w:top w:val="single" w:sz="4" w:space="0" w:color="666666"/>
            </w:tcBorders>
            <w:shd w:val="clear" w:color="auto" w:fill="auto"/>
            <w:hideMark/>
          </w:tcPr>
          <w:p w14:paraId="0E2E2BC2" w14:textId="77777777" w:rsidR="00B436BF" w:rsidRPr="00247E0D" w:rsidRDefault="00B436BF" w:rsidP="004D4F34">
            <w:pPr>
              <w:pStyle w:val="afff3"/>
              <w:rPr>
                <w:color w:val="000000"/>
              </w:rPr>
            </w:pPr>
            <w:r>
              <w:rPr>
                <w:rFonts w:hint="eastAsia"/>
              </w:rPr>
              <w:t>实时监测</w:t>
            </w:r>
            <w:r>
              <w:t>BMS</w:t>
            </w:r>
            <w:r>
              <w:rPr>
                <w:rFonts w:hint="eastAsia"/>
              </w:rPr>
              <w:t>是否出现故障</w:t>
            </w:r>
          </w:p>
        </w:tc>
      </w:tr>
      <w:tr w:rsidR="00B436BF" w:rsidRPr="00247E0D" w14:paraId="725DE218" w14:textId="77777777" w:rsidTr="00053843">
        <w:tc>
          <w:tcPr>
            <w:tcW w:w="2660" w:type="dxa"/>
            <w:shd w:val="clear" w:color="auto" w:fill="D9D9D9"/>
            <w:hideMark/>
          </w:tcPr>
          <w:p w14:paraId="77B4EC2A" w14:textId="77777777" w:rsidR="00B436BF" w:rsidRPr="004D4F34" w:rsidRDefault="00B436BF" w:rsidP="004D4F34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周期</w:t>
            </w:r>
          </w:p>
        </w:tc>
        <w:tc>
          <w:tcPr>
            <w:tcW w:w="6662" w:type="dxa"/>
            <w:shd w:val="clear" w:color="auto" w:fill="auto"/>
            <w:hideMark/>
          </w:tcPr>
          <w:p w14:paraId="72D50CED" w14:textId="2B41E5FA" w:rsidR="00B436BF" w:rsidRPr="00247E0D" w:rsidRDefault="00B436BF" w:rsidP="004D4F34">
            <w:pPr>
              <w:pStyle w:val="afff3"/>
              <w:rPr>
                <w:color w:val="000000"/>
              </w:rPr>
            </w:pPr>
            <w:r>
              <w:rPr>
                <w:rFonts w:hint="eastAsia"/>
              </w:rPr>
              <w:t>5</w:t>
            </w:r>
            <w:r>
              <w:t>00ms</w:t>
            </w:r>
          </w:p>
        </w:tc>
      </w:tr>
      <w:tr w:rsidR="00B436BF" w:rsidRPr="00247E0D" w14:paraId="222693BC" w14:textId="77777777" w:rsidTr="00053843">
        <w:tc>
          <w:tcPr>
            <w:tcW w:w="2660" w:type="dxa"/>
            <w:tcBorders>
              <w:bottom w:val="dotted" w:sz="4" w:space="0" w:color="666666"/>
            </w:tcBorders>
            <w:shd w:val="clear" w:color="auto" w:fill="D9D9D9"/>
            <w:hideMark/>
          </w:tcPr>
          <w:p w14:paraId="16B7B89E" w14:textId="77777777" w:rsidR="00B436BF" w:rsidRPr="004D4F34" w:rsidRDefault="00B436BF" w:rsidP="004D4F34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参数</w:t>
            </w:r>
          </w:p>
        </w:tc>
        <w:tc>
          <w:tcPr>
            <w:tcW w:w="6662" w:type="dxa"/>
            <w:tcBorders>
              <w:bottom w:val="dotted" w:sz="4" w:space="0" w:color="666666"/>
            </w:tcBorders>
            <w:shd w:val="clear" w:color="auto" w:fill="auto"/>
            <w:hideMark/>
          </w:tcPr>
          <w:p w14:paraId="21324FA8" w14:textId="77777777" w:rsidR="00B436BF" w:rsidRDefault="00B436BF" w:rsidP="004D4F3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436BF" w:rsidRPr="00247E0D" w14:paraId="5A369DBF" w14:textId="77777777" w:rsidTr="00053843">
        <w:tc>
          <w:tcPr>
            <w:tcW w:w="2660" w:type="dxa"/>
            <w:tcBorders>
              <w:bottom w:val="single" w:sz="4" w:space="0" w:color="666666"/>
            </w:tcBorders>
            <w:shd w:val="clear" w:color="auto" w:fill="D9D9D9"/>
            <w:hideMark/>
          </w:tcPr>
          <w:p w14:paraId="3CFE5383" w14:textId="77777777" w:rsidR="00B436BF" w:rsidRPr="004D4F34" w:rsidRDefault="00B436BF" w:rsidP="004D4F34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返回</w:t>
            </w:r>
          </w:p>
        </w:tc>
        <w:tc>
          <w:tcPr>
            <w:tcW w:w="6662" w:type="dxa"/>
            <w:tcBorders>
              <w:bottom w:val="single" w:sz="4" w:space="0" w:color="666666"/>
            </w:tcBorders>
            <w:shd w:val="clear" w:color="auto" w:fill="auto"/>
            <w:hideMark/>
          </w:tcPr>
          <w:p w14:paraId="03D6959F" w14:textId="77777777" w:rsidR="00B436BF" w:rsidRDefault="00B436BF" w:rsidP="004D4F3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3CDA981A" w14:textId="77777777" w:rsidR="0025294B" w:rsidRDefault="0025294B" w:rsidP="00B436BF">
      <w:pPr>
        <w:ind w:firstLine="480"/>
      </w:pPr>
    </w:p>
    <w:p w14:paraId="7C4E8FEF" w14:textId="743F5631" w:rsidR="00B436BF" w:rsidRDefault="00B436BF" w:rsidP="00B436BF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B436BF" w14:paraId="09C5AAAE" w14:textId="77777777" w:rsidTr="00053843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6CF4C513" w14:textId="77777777" w:rsidR="00B436BF" w:rsidRPr="00247E0D" w:rsidRDefault="00B436BF" w:rsidP="004D4F34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539507C" w14:textId="77777777" w:rsidR="00B436BF" w:rsidRDefault="00B436BF" w:rsidP="004D4F34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2D14BCA" w14:textId="77777777" w:rsidR="00B436BF" w:rsidRDefault="00B436BF" w:rsidP="004D4F34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2553457" w14:textId="77777777" w:rsidR="00B436BF" w:rsidRDefault="00B436BF" w:rsidP="004D4F34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B436BF" w14:paraId="02E73BC2" w14:textId="77777777" w:rsidTr="00283174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F317ABF" w14:textId="27FC8599" w:rsidR="00B436BF" w:rsidRDefault="004D4F34" w:rsidP="004D4F34">
            <w:pPr>
              <w:pStyle w:val="afff3"/>
              <w:jc w:val="left"/>
            </w:pPr>
            <w:proofErr w:type="spellStart"/>
            <w:r w:rsidRPr="004D4F34">
              <w:t>Fault_CSSU_OffLine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83EF1AA" w14:textId="012DBBAA" w:rsidR="00B436BF" w:rsidRPr="00247E0D" w:rsidRDefault="004D4F34" w:rsidP="004D4F34">
            <w:pPr>
              <w:pStyle w:val="afff3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子板掉线</w:t>
            </w:r>
            <w:proofErr w:type="gramEnd"/>
            <w:r>
              <w:rPr>
                <w:rFonts w:hint="eastAsia"/>
                <w:szCs w:val="24"/>
              </w:rPr>
              <w:t>判断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1C9DF67" w14:textId="101133A4" w:rsidR="00B436BF" w:rsidRDefault="004D4F34" w:rsidP="004D4F34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88C2154" w14:textId="2BF71BB0" w:rsidR="00B436BF" w:rsidRPr="0025294B" w:rsidRDefault="0025294B" w:rsidP="004D4F34">
            <w:pPr>
              <w:pStyle w:val="afff3"/>
            </w:pPr>
            <w:r>
              <w:rPr>
                <w:rFonts w:hint="eastAsia"/>
              </w:rPr>
              <w:t>故障状态</w:t>
            </w:r>
          </w:p>
        </w:tc>
      </w:tr>
      <w:tr w:rsidR="0025294B" w14:paraId="76C4FE9E" w14:textId="77777777" w:rsidTr="00283174">
        <w:trPr>
          <w:trHeight w:val="77"/>
        </w:trPr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BEC2357" w14:textId="5784A538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Fault_Relay_BreakDown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D14C4B5" w14:textId="4A97748E" w:rsidR="0025294B" w:rsidRPr="00247E0D" w:rsidRDefault="0025294B" w:rsidP="0025294B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继电器粘连故障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0CB2727" w14:textId="37F8AE55" w:rsidR="0025294B" w:rsidRDefault="0025294B" w:rsidP="0025294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CA9BD03" w14:textId="547566E1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</w:t>
            </w:r>
            <w:r>
              <w:rPr>
                <w:rFonts w:hint="eastAsia"/>
              </w:rPr>
              <w:t>状态</w:t>
            </w:r>
          </w:p>
        </w:tc>
      </w:tr>
      <w:tr w:rsidR="0025294B" w14:paraId="4F47C5C9" w14:textId="77777777" w:rsidTr="00283174">
        <w:trPr>
          <w:trHeight w:val="268"/>
        </w:trPr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E68EE21" w14:textId="1A81FB86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Fault_DisChg_VoltSL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A845636" w14:textId="762A7267" w:rsidR="0025294B" w:rsidRPr="00247E0D" w:rsidRDefault="0025294B" w:rsidP="0025294B">
            <w:pPr>
              <w:pStyle w:val="afff3"/>
              <w:rPr>
                <w:szCs w:val="24"/>
              </w:rPr>
            </w:pPr>
            <w:r>
              <w:rPr>
                <w:rFonts w:hint="eastAsia"/>
                <w:szCs w:val="24"/>
              </w:rPr>
              <w:t>放电总压低判断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49E18BB" w14:textId="6D57BAA5" w:rsidR="0025294B" w:rsidRDefault="0025294B" w:rsidP="0025294B">
            <w:pPr>
              <w:pStyle w:val="afff3"/>
            </w:pPr>
            <w:r>
              <w:rPr>
                <w:rFonts w:hint="eastAsia"/>
              </w:rPr>
              <w:t>系统总压</w:t>
            </w:r>
          </w:p>
          <w:p w14:paraId="61EC1096" w14:textId="66026308" w:rsidR="0025294B" w:rsidRDefault="0025294B" w:rsidP="0025294B">
            <w:pPr>
              <w:pStyle w:val="afff3"/>
            </w:pPr>
            <w:r>
              <w:rPr>
                <w:rFonts w:hint="eastAsia"/>
              </w:rPr>
              <w:t>平均温度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8452275" w14:textId="37C9C77F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6F3AE0AF" w14:textId="77777777" w:rsidTr="00283174">
        <w:trPr>
          <w:trHeight w:val="390"/>
        </w:trPr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F7B7D59" w14:textId="079B14D5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Fault_DisChg_VoltCL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F848432" w14:textId="395E1BE2" w:rsidR="0025294B" w:rsidRDefault="0025294B" w:rsidP="0025294B">
            <w:pPr>
              <w:pStyle w:val="afff3"/>
            </w:pPr>
            <w:r>
              <w:rPr>
                <w:rFonts w:hint="eastAsia"/>
              </w:rPr>
              <w:t>放电单体</w:t>
            </w:r>
            <w:proofErr w:type="gramStart"/>
            <w:r>
              <w:rPr>
                <w:rFonts w:hint="eastAsia"/>
              </w:rPr>
              <w:t>低判断</w:t>
            </w:r>
            <w:proofErr w:type="gramEnd"/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9D022DD" w14:textId="4DACC8DC" w:rsidR="0025294B" w:rsidRDefault="0025294B" w:rsidP="0025294B">
            <w:pPr>
              <w:pStyle w:val="afff3"/>
            </w:pPr>
            <w:r>
              <w:rPr>
                <w:rFonts w:hint="eastAsia"/>
              </w:rPr>
              <w:t>单体最低电压平均温度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D67B08" w14:textId="52F71F7D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03A931FC" w14:textId="77777777" w:rsidTr="00283174">
        <w:trPr>
          <w:trHeight w:val="101"/>
        </w:trPr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0CA804D" w14:textId="637AD7FD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Fault_DisChg_VoltCD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3A8E503" w14:textId="206673D9" w:rsidR="0025294B" w:rsidRDefault="0025294B" w:rsidP="0025294B">
            <w:pPr>
              <w:pStyle w:val="afff3"/>
            </w:pPr>
            <w:r>
              <w:rPr>
                <w:rFonts w:hint="eastAsia"/>
              </w:rPr>
              <w:t>放电压差过高判断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166722A" w14:textId="406AEAE1" w:rsidR="0025294B" w:rsidRDefault="0025294B" w:rsidP="0025294B">
            <w:pPr>
              <w:pStyle w:val="afff3"/>
            </w:pPr>
            <w:r>
              <w:rPr>
                <w:rFonts w:hint="eastAsia"/>
              </w:rPr>
              <w:t>单体压差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2369971" w14:textId="6D7FDBC5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41192A1E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CEF514A" w14:textId="7ABCEFFB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Fault_DisChg_TempH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40E4BF4" w14:textId="1EDA7AAF" w:rsidR="0025294B" w:rsidRDefault="0025294B" w:rsidP="0025294B">
            <w:pPr>
              <w:pStyle w:val="afff3"/>
            </w:pPr>
            <w:r>
              <w:rPr>
                <w:rFonts w:hint="eastAsia"/>
              </w:rPr>
              <w:t>放电高温判断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384B68C" w14:textId="181CE79B" w:rsidR="0025294B" w:rsidRDefault="0025294B" w:rsidP="0025294B">
            <w:pPr>
              <w:pStyle w:val="afff3"/>
            </w:pPr>
            <w:r>
              <w:rPr>
                <w:rFonts w:hint="eastAsia"/>
              </w:rPr>
              <w:t>最高温度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55BE2D0" w14:textId="5D1EFAD8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04CF0AFC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D719198" w14:textId="3D4F5FAD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Fault_DisChg_TempL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8EB661D" w14:textId="2414DE59" w:rsidR="0025294B" w:rsidRDefault="0025294B" w:rsidP="0025294B">
            <w:pPr>
              <w:pStyle w:val="afff3"/>
            </w:pPr>
            <w:r>
              <w:rPr>
                <w:rFonts w:hint="eastAsia"/>
              </w:rPr>
              <w:t>放电低温判断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9B91D9B" w14:textId="764A4758" w:rsidR="0025294B" w:rsidRDefault="0025294B" w:rsidP="0025294B">
            <w:pPr>
              <w:pStyle w:val="afff3"/>
            </w:pPr>
            <w:r>
              <w:rPr>
                <w:rFonts w:hint="eastAsia"/>
              </w:rPr>
              <w:t>最低温度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DB1B08D" w14:textId="088A0810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1496A8F7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5E51F65" w14:textId="2916547A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Fault_DisChg_TempD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1F221DD" w14:textId="73E612FF" w:rsidR="0025294B" w:rsidRDefault="0025294B" w:rsidP="0025294B">
            <w:pPr>
              <w:pStyle w:val="afff3"/>
            </w:pPr>
            <w:r>
              <w:rPr>
                <w:rFonts w:hint="eastAsia"/>
              </w:rPr>
              <w:t>放电温差过高判断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109C94B" w14:textId="1B8CE7EC" w:rsidR="0025294B" w:rsidRDefault="0025294B" w:rsidP="0025294B">
            <w:pPr>
              <w:pStyle w:val="afff3"/>
            </w:pPr>
            <w:r>
              <w:rPr>
                <w:rFonts w:hint="eastAsia"/>
              </w:rPr>
              <w:t>温差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F7C09F4" w14:textId="32640E41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5820D4CC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2DCBE9B" w14:textId="58B3A3FC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Fault_DisChg_CurrH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98926F7" w14:textId="51672269" w:rsidR="0025294B" w:rsidRDefault="0025294B" w:rsidP="0025294B">
            <w:pPr>
              <w:pStyle w:val="afff3"/>
            </w:pPr>
            <w:r>
              <w:rPr>
                <w:rFonts w:hint="eastAsia"/>
              </w:rPr>
              <w:t>放电过</w:t>
            </w:r>
            <w:proofErr w:type="gramStart"/>
            <w:r>
              <w:rPr>
                <w:rFonts w:hint="eastAsia"/>
              </w:rPr>
              <w:t>流判断</w:t>
            </w:r>
            <w:proofErr w:type="gramEnd"/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DA87F83" w14:textId="32CA191B" w:rsidR="0025294B" w:rsidRDefault="0025294B" w:rsidP="0025294B">
            <w:pPr>
              <w:pStyle w:val="afff3"/>
            </w:pPr>
            <w:r>
              <w:rPr>
                <w:rFonts w:hint="eastAsia"/>
              </w:rPr>
              <w:t>滤波电流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4309DC2" w14:textId="43838F2E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26FD897D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E906E39" w14:textId="7EA6E850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Fault_DisChg_Insul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5E171ED" w14:textId="5B2746C5" w:rsidR="0025294B" w:rsidRDefault="0025294B" w:rsidP="0025294B">
            <w:pPr>
              <w:pStyle w:val="afff3"/>
            </w:pPr>
            <w:r>
              <w:rPr>
                <w:rFonts w:hint="eastAsia"/>
              </w:rPr>
              <w:t>放电绝缘判断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4DC5642" w14:textId="7F1DD748" w:rsidR="0025294B" w:rsidRDefault="0025294B" w:rsidP="0025294B">
            <w:pPr>
              <w:pStyle w:val="afff3"/>
            </w:pPr>
            <w:r>
              <w:rPr>
                <w:rFonts w:hint="eastAsia"/>
              </w:rPr>
              <w:t>绝缘电阻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3E5EE8F" w14:textId="2918C110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301E9451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7905A52" w14:textId="1A11D4C3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Fault_Charge_VoltSH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7E5FACB" w14:textId="3F21B55C" w:rsidR="0025294B" w:rsidRDefault="0025294B" w:rsidP="0025294B">
            <w:pPr>
              <w:pStyle w:val="afff3"/>
            </w:pPr>
            <w:r>
              <w:rPr>
                <w:rFonts w:hint="eastAsia"/>
              </w:rPr>
              <w:t>充电总压</w:t>
            </w:r>
            <w:proofErr w:type="gramStart"/>
            <w:r>
              <w:rPr>
                <w:rFonts w:hint="eastAsia"/>
              </w:rPr>
              <w:t>高判断</w:t>
            </w:r>
            <w:proofErr w:type="gramEnd"/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CD31304" w14:textId="31C21721" w:rsidR="0025294B" w:rsidRDefault="0025294B" w:rsidP="0025294B">
            <w:pPr>
              <w:pStyle w:val="afff3"/>
            </w:pPr>
            <w:r>
              <w:rPr>
                <w:rFonts w:hint="eastAsia"/>
              </w:rPr>
              <w:t>系统总压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88D4F0E" w14:textId="35B34520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69CF1245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02CC52A" w14:textId="649DDFD1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Fault_Charge_VoltCH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9498A6" w14:textId="3A286C1F" w:rsidR="0025294B" w:rsidRDefault="0025294B" w:rsidP="0025294B">
            <w:pPr>
              <w:pStyle w:val="afff3"/>
            </w:pPr>
            <w:r>
              <w:rPr>
                <w:rFonts w:hint="eastAsia"/>
              </w:rPr>
              <w:t>充电单体</w:t>
            </w:r>
            <w:proofErr w:type="gramStart"/>
            <w:r>
              <w:rPr>
                <w:rFonts w:hint="eastAsia"/>
              </w:rPr>
              <w:t>高判断</w:t>
            </w:r>
            <w:proofErr w:type="gramEnd"/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FB10195" w14:textId="37B59C22" w:rsidR="0025294B" w:rsidRDefault="0025294B" w:rsidP="0025294B">
            <w:pPr>
              <w:pStyle w:val="afff3"/>
            </w:pPr>
            <w:r>
              <w:rPr>
                <w:rFonts w:hint="eastAsia"/>
              </w:rPr>
              <w:t>单体最低电压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4966C8D" w14:textId="396FACF3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1F5F5BC2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7FCD1FC" w14:textId="54F32BBF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Fault_Charge_VoltCD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910801F" w14:textId="559476AA" w:rsidR="0025294B" w:rsidRDefault="0025294B" w:rsidP="0025294B">
            <w:pPr>
              <w:pStyle w:val="afff3"/>
            </w:pPr>
            <w:r>
              <w:rPr>
                <w:rFonts w:hint="eastAsia"/>
              </w:rPr>
              <w:t>充电压差过高判断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90FFB5B" w14:textId="1AA06845" w:rsidR="0025294B" w:rsidRDefault="0025294B" w:rsidP="0025294B">
            <w:pPr>
              <w:pStyle w:val="afff3"/>
            </w:pPr>
            <w:r>
              <w:rPr>
                <w:rFonts w:hint="eastAsia"/>
              </w:rPr>
              <w:t>单体压差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52AA096" w14:textId="0C4AB555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65E95A62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84FDCF9" w14:textId="78731FBF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Fault_Charge_TempH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ADCF87A" w14:textId="36E62E8C" w:rsidR="0025294B" w:rsidRDefault="0025294B" w:rsidP="0025294B">
            <w:pPr>
              <w:pStyle w:val="afff3"/>
            </w:pPr>
            <w:r>
              <w:rPr>
                <w:rFonts w:hint="eastAsia"/>
              </w:rPr>
              <w:t>充电高温判断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A3526C1" w14:textId="16CCE188" w:rsidR="0025294B" w:rsidRDefault="0025294B" w:rsidP="0025294B">
            <w:pPr>
              <w:pStyle w:val="afff3"/>
            </w:pPr>
            <w:r>
              <w:rPr>
                <w:rFonts w:hint="eastAsia"/>
              </w:rPr>
              <w:t>最高温度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41C8A10" w14:textId="291B2332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71E7868E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43D41E2" w14:textId="4F077BAC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Fault_Charge_TempL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D156499" w14:textId="4D4D45E6" w:rsidR="0025294B" w:rsidRDefault="0025294B" w:rsidP="0025294B">
            <w:pPr>
              <w:pStyle w:val="afff3"/>
            </w:pPr>
            <w:r>
              <w:rPr>
                <w:rFonts w:hint="eastAsia"/>
              </w:rPr>
              <w:t>充电低温判断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8C13832" w14:textId="4CF4D64D" w:rsidR="0025294B" w:rsidRDefault="0025294B" w:rsidP="0025294B">
            <w:pPr>
              <w:pStyle w:val="afff3"/>
            </w:pPr>
            <w:r>
              <w:rPr>
                <w:rFonts w:hint="eastAsia"/>
              </w:rPr>
              <w:t>最低温度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7959E51" w14:textId="1121FA2D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31223418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A21DC76" w14:textId="08766A80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Fault_Charge_TempD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01383D7" w14:textId="2B0EE737" w:rsidR="0025294B" w:rsidRDefault="0025294B" w:rsidP="0025294B">
            <w:pPr>
              <w:pStyle w:val="afff3"/>
            </w:pPr>
            <w:r>
              <w:rPr>
                <w:rFonts w:hint="eastAsia"/>
              </w:rPr>
              <w:t>充电温差过高判断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7B5BB4D" w14:textId="67CE3524" w:rsidR="0025294B" w:rsidRDefault="0025294B" w:rsidP="0025294B">
            <w:pPr>
              <w:pStyle w:val="afff3"/>
            </w:pPr>
            <w:r>
              <w:rPr>
                <w:rFonts w:hint="eastAsia"/>
              </w:rPr>
              <w:t>温差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1DF5DE7" w14:textId="5F874EFC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7BFA4C6B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8355A02" w14:textId="3C4614C3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Fault_Charge_CurrH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1CAB7AD" w14:textId="5EDB8B34" w:rsidR="0025294B" w:rsidRDefault="0025294B" w:rsidP="0025294B">
            <w:pPr>
              <w:pStyle w:val="afff3"/>
            </w:pPr>
            <w:r>
              <w:rPr>
                <w:rFonts w:hint="eastAsia"/>
              </w:rPr>
              <w:t>充电过</w:t>
            </w:r>
            <w:proofErr w:type="gramStart"/>
            <w:r>
              <w:rPr>
                <w:rFonts w:hint="eastAsia"/>
              </w:rPr>
              <w:t>流判断</w:t>
            </w:r>
            <w:proofErr w:type="gramEnd"/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8F51D1F" w14:textId="6CD998DE" w:rsidR="0025294B" w:rsidRDefault="0025294B" w:rsidP="0025294B">
            <w:pPr>
              <w:pStyle w:val="afff3"/>
            </w:pPr>
            <w:r>
              <w:rPr>
                <w:rFonts w:hint="eastAsia"/>
              </w:rPr>
              <w:t>滤波电流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E6B0DB9" w14:textId="64EE140D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25294B" w14:paraId="1D60CADA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C529962" w14:textId="59C199C5" w:rsidR="0025294B" w:rsidRDefault="0025294B" w:rsidP="0025294B">
            <w:pPr>
              <w:pStyle w:val="afff3"/>
              <w:jc w:val="left"/>
            </w:pPr>
            <w:proofErr w:type="spellStart"/>
            <w:r w:rsidRPr="004D4F34">
              <w:t>Fault_Charge_Insul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7D32FD4" w14:textId="7D5F6E54" w:rsidR="0025294B" w:rsidRDefault="0025294B" w:rsidP="0025294B">
            <w:pPr>
              <w:pStyle w:val="afff3"/>
            </w:pPr>
            <w:r>
              <w:rPr>
                <w:rFonts w:hint="eastAsia"/>
              </w:rPr>
              <w:t>充电绝缘判断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BDE88B9" w14:textId="72CA60FA" w:rsidR="0025294B" w:rsidRDefault="0025294B" w:rsidP="0025294B">
            <w:pPr>
              <w:pStyle w:val="afff3"/>
            </w:pPr>
            <w:r>
              <w:rPr>
                <w:rFonts w:hint="eastAsia"/>
              </w:rPr>
              <w:t>绝缘电阻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32FD73B" w14:textId="1C843641" w:rsidR="0025294B" w:rsidRPr="0025294B" w:rsidRDefault="0025294B" w:rsidP="0025294B">
            <w:pPr>
              <w:pStyle w:val="afff3"/>
            </w:pPr>
            <w:r w:rsidRPr="00A069E5">
              <w:rPr>
                <w:rFonts w:hint="eastAsia"/>
              </w:rPr>
              <w:t>故障等级</w:t>
            </w:r>
          </w:p>
        </w:tc>
      </w:tr>
      <w:tr w:rsidR="004D4F34" w14:paraId="63FC6288" w14:textId="77777777" w:rsidTr="00053843"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4C5B41E9" w14:textId="6022DF15" w:rsidR="004D4F34" w:rsidRPr="00B83A9C" w:rsidRDefault="0025294B" w:rsidP="004D4F34">
            <w:pPr>
              <w:pStyle w:val="afff3"/>
              <w:rPr>
                <w:b/>
              </w:rPr>
            </w:pPr>
            <w:proofErr w:type="spellStart"/>
            <w:r w:rsidRPr="004D4F34">
              <w:t>Fault_DisChg_VoltSL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4D4F34" w14:paraId="7978ED7D" w14:textId="77777777" w:rsidTr="0025294B">
        <w:tc>
          <w:tcPr>
            <w:tcW w:w="26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45CE1E8" w14:textId="5F4E0403" w:rsidR="004D4F34" w:rsidRDefault="0025294B" w:rsidP="004D4F34">
            <w:pPr>
              <w:pStyle w:val="afff3"/>
              <w:jc w:val="left"/>
            </w:pPr>
            <w:r w:rsidRPr="0025294B">
              <w:t>Fault1_VoltSys_DisCharge</w:t>
            </w:r>
          </w:p>
        </w:tc>
        <w:tc>
          <w:tcPr>
            <w:tcW w:w="3544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A536DB4" w14:textId="430D97E9" w:rsidR="004D4F34" w:rsidRDefault="0025294B" w:rsidP="004D4F34">
            <w:pPr>
              <w:pStyle w:val="afff3"/>
            </w:pPr>
            <w:r>
              <w:rPr>
                <w:rFonts w:hint="eastAsia"/>
              </w:rPr>
              <w:t>根据温度判断1级放电总压低的故障阈值（常温阈值/低温阈值）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DA465DC" w14:textId="1DD070FB" w:rsidR="004D4F34" w:rsidRPr="0025294B" w:rsidRDefault="0025294B" w:rsidP="004D4F34">
            <w:pPr>
              <w:pStyle w:val="afff3"/>
            </w:pPr>
            <w:r>
              <w:rPr>
                <w:rFonts w:hint="eastAsia"/>
              </w:rPr>
              <w:t>温度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6E49019" w14:textId="5F19056C" w:rsidR="004D4F34" w:rsidRPr="0025294B" w:rsidRDefault="0025294B" w:rsidP="004D4F34">
            <w:pPr>
              <w:pStyle w:val="afff3"/>
            </w:pPr>
            <w:r w:rsidRPr="0025294B">
              <w:rPr>
                <w:rFonts w:hint="eastAsia"/>
              </w:rPr>
              <w:t>阈值</w:t>
            </w:r>
          </w:p>
        </w:tc>
      </w:tr>
      <w:tr w:rsidR="0025294B" w14:paraId="1D6B2910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F3BCF85" w14:textId="150C05E7" w:rsidR="0025294B" w:rsidRDefault="0025294B" w:rsidP="0025294B">
            <w:pPr>
              <w:pStyle w:val="afff3"/>
              <w:jc w:val="left"/>
            </w:pPr>
            <w:r w:rsidRPr="0025294B">
              <w:t>Fault2_VoltSys_DisCharge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494E594" w14:textId="225650D2" w:rsidR="0025294B" w:rsidRDefault="0025294B" w:rsidP="0025294B">
            <w:pPr>
              <w:pStyle w:val="afff3"/>
            </w:pPr>
            <w:r>
              <w:rPr>
                <w:rFonts w:hint="eastAsia"/>
              </w:rPr>
              <w:t>根据温度判断2级放电总压低的故障阈值（常温阈值/低温阈值）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F382472" w14:textId="7793DFE9" w:rsidR="0025294B" w:rsidRDefault="0025294B" w:rsidP="0025294B">
            <w:pPr>
              <w:pStyle w:val="afff3"/>
            </w:pPr>
            <w:r>
              <w:rPr>
                <w:rFonts w:hint="eastAsia"/>
              </w:rPr>
              <w:t>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7DB26C5" w14:textId="7F01DCC2" w:rsidR="0025294B" w:rsidRPr="0025294B" w:rsidRDefault="0025294B" w:rsidP="0025294B">
            <w:pPr>
              <w:pStyle w:val="afff3"/>
            </w:pPr>
            <w:r w:rsidRPr="0025294B">
              <w:rPr>
                <w:rFonts w:hint="eastAsia"/>
              </w:rPr>
              <w:t>阈值</w:t>
            </w:r>
          </w:p>
        </w:tc>
      </w:tr>
      <w:tr w:rsidR="0025294B" w14:paraId="2C77F575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31307F5" w14:textId="5C4C080A" w:rsidR="0025294B" w:rsidRDefault="0025294B" w:rsidP="0025294B">
            <w:pPr>
              <w:pStyle w:val="afff3"/>
              <w:jc w:val="left"/>
            </w:pPr>
            <w:r w:rsidRPr="0025294B">
              <w:t>Recover1_VoltSys_DisCharge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C24FDDE" w14:textId="3F8B524C" w:rsidR="0025294B" w:rsidRDefault="0025294B" w:rsidP="0025294B">
            <w:pPr>
              <w:pStyle w:val="afff3"/>
            </w:pPr>
            <w:r>
              <w:rPr>
                <w:rFonts w:hint="eastAsia"/>
              </w:rPr>
              <w:t>根据温度判断1级放电总压低的恢复阈值（常温阈值/低温阈值）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22C32DF" w14:textId="057F0D12" w:rsidR="0025294B" w:rsidRDefault="0025294B" w:rsidP="0025294B">
            <w:pPr>
              <w:pStyle w:val="afff3"/>
            </w:pPr>
            <w:r>
              <w:rPr>
                <w:rFonts w:hint="eastAsia"/>
              </w:rPr>
              <w:t>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4A86D5A" w14:textId="76251220" w:rsidR="0025294B" w:rsidRPr="0025294B" w:rsidRDefault="0025294B" w:rsidP="0025294B">
            <w:pPr>
              <w:pStyle w:val="afff3"/>
            </w:pPr>
            <w:r w:rsidRPr="0025294B">
              <w:rPr>
                <w:rFonts w:hint="eastAsia"/>
              </w:rPr>
              <w:t>阈值</w:t>
            </w:r>
          </w:p>
        </w:tc>
      </w:tr>
      <w:tr w:rsidR="0025294B" w14:paraId="2704E44E" w14:textId="77777777" w:rsidTr="00053843">
        <w:tc>
          <w:tcPr>
            <w:tcW w:w="9322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7228EC79" w14:textId="25B8CA2E" w:rsidR="0025294B" w:rsidRPr="0025294B" w:rsidRDefault="0025294B" w:rsidP="0025294B">
            <w:pPr>
              <w:pStyle w:val="afff3"/>
            </w:pPr>
            <w:proofErr w:type="spellStart"/>
            <w:r w:rsidRPr="004D4F34">
              <w:t>Fault_DisChg_VoltCL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25294B" w14:paraId="46618B8B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C4B0D10" w14:textId="70EAD36A" w:rsidR="0025294B" w:rsidRPr="004D4F34" w:rsidRDefault="0025294B" w:rsidP="0025294B">
            <w:pPr>
              <w:pStyle w:val="afff3"/>
              <w:jc w:val="left"/>
            </w:pPr>
            <w:r w:rsidRPr="0025294B">
              <w:t>Fault1_VoltCell_DisCharge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640DFC6" w14:textId="19381663" w:rsidR="0025294B" w:rsidRDefault="0025294B" w:rsidP="0025294B">
            <w:pPr>
              <w:pStyle w:val="afff3"/>
            </w:pPr>
            <w:r>
              <w:rPr>
                <w:rFonts w:hint="eastAsia"/>
              </w:rPr>
              <w:t>根据温度判断1级放电</w:t>
            </w:r>
            <w:proofErr w:type="gramStart"/>
            <w:r w:rsidR="00CE09B5">
              <w:rPr>
                <w:rFonts w:hint="eastAsia"/>
              </w:rPr>
              <w:t>单体电</w:t>
            </w:r>
            <w:proofErr w:type="gramEnd"/>
            <w:r>
              <w:rPr>
                <w:rFonts w:hint="eastAsia"/>
              </w:rPr>
              <w:t>压低的故障阈值（常温阈值/低温阈值）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1D59B47" w14:textId="060CCD47" w:rsidR="0025294B" w:rsidRDefault="0025294B" w:rsidP="0025294B">
            <w:pPr>
              <w:pStyle w:val="afff3"/>
            </w:pPr>
            <w:r>
              <w:rPr>
                <w:rFonts w:hint="eastAsia"/>
              </w:rPr>
              <w:t>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AB2BF4B" w14:textId="342BD9B6" w:rsidR="0025294B" w:rsidRPr="0025294B" w:rsidRDefault="0025294B" w:rsidP="0025294B">
            <w:pPr>
              <w:pStyle w:val="afff3"/>
            </w:pPr>
            <w:r w:rsidRPr="0025294B">
              <w:rPr>
                <w:rFonts w:hint="eastAsia"/>
              </w:rPr>
              <w:t>阈值</w:t>
            </w:r>
          </w:p>
        </w:tc>
      </w:tr>
      <w:tr w:rsidR="0025294B" w14:paraId="5511A245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D195F19" w14:textId="71B300AA" w:rsidR="0025294B" w:rsidRPr="0025294B" w:rsidRDefault="0025294B" w:rsidP="0025294B">
            <w:pPr>
              <w:pStyle w:val="afff3"/>
              <w:jc w:val="left"/>
            </w:pPr>
            <w:r w:rsidRPr="0025294B">
              <w:t>Fault2_VoltCell_DisCharge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1620273" w14:textId="2A513075" w:rsidR="0025294B" w:rsidRDefault="0025294B" w:rsidP="0025294B">
            <w:pPr>
              <w:pStyle w:val="afff3"/>
            </w:pPr>
            <w:r>
              <w:rPr>
                <w:rFonts w:hint="eastAsia"/>
              </w:rPr>
              <w:t>根据温度判断2级放电</w:t>
            </w:r>
            <w:proofErr w:type="gramStart"/>
            <w:r w:rsidR="00CE09B5">
              <w:rPr>
                <w:rFonts w:hint="eastAsia"/>
              </w:rPr>
              <w:t>单体电</w:t>
            </w:r>
            <w:proofErr w:type="gramEnd"/>
            <w:r>
              <w:rPr>
                <w:rFonts w:hint="eastAsia"/>
              </w:rPr>
              <w:t>压低的故障阈值（常温阈值/低温阈值）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804AA60" w14:textId="3F244DC7" w:rsidR="0025294B" w:rsidRDefault="0025294B" w:rsidP="0025294B">
            <w:pPr>
              <w:pStyle w:val="afff3"/>
            </w:pPr>
            <w:r>
              <w:rPr>
                <w:rFonts w:hint="eastAsia"/>
              </w:rPr>
              <w:t>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6091258" w14:textId="6EC8A1E8" w:rsidR="0025294B" w:rsidRPr="0025294B" w:rsidRDefault="0025294B" w:rsidP="0025294B">
            <w:pPr>
              <w:pStyle w:val="afff3"/>
            </w:pPr>
            <w:r w:rsidRPr="0025294B">
              <w:rPr>
                <w:rFonts w:hint="eastAsia"/>
              </w:rPr>
              <w:t>阈值</w:t>
            </w:r>
          </w:p>
        </w:tc>
      </w:tr>
      <w:tr w:rsidR="0025294B" w14:paraId="6FAE7730" w14:textId="77777777" w:rsidTr="0025294B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F9CE0B4" w14:textId="24B79A83" w:rsidR="0025294B" w:rsidRPr="0025294B" w:rsidRDefault="0025294B" w:rsidP="0025294B">
            <w:pPr>
              <w:pStyle w:val="afff3"/>
              <w:jc w:val="left"/>
            </w:pPr>
            <w:r w:rsidRPr="0025294B">
              <w:lastRenderedPageBreak/>
              <w:t>Recover1_VoltCell_DisCharge</w:t>
            </w:r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065594C" w14:textId="0A58FB11" w:rsidR="0025294B" w:rsidRDefault="0025294B" w:rsidP="0025294B">
            <w:pPr>
              <w:pStyle w:val="afff3"/>
            </w:pPr>
            <w:r>
              <w:rPr>
                <w:rFonts w:hint="eastAsia"/>
              </w:rPr>
              <w:t>根据温度判断1级放电</w:t>
            </w:r>
            <w:proofErr w:type="gramStart"/>
            <w:r w:rsidR="00CE09B5">
              <w:rPr>
                <w:rFonts w:hint="eastAsia"/>
              </w:rPr>
              <w:t>单体电</w:t>
            </w:r>
            <w:proofErr w:type="gramEnd"/>
            <w:r>
              <w:rPr>
                <w:rFonts w:hint="eastAsia"/>
              </w:rPr>
              <w:t>压低的恢复阈值（常温阈值/低温阈值）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B1F856A" w14:textId="60D1437D" w:rsidR="0025294B" w:rsidRDefault="0025294B" w:rsidP="0025294B">
            <w:pPr>
              <w:pStyle w:val="afff3"/>
            </w:pPr>
            <w:r>
              <w:rPr>
                <w:rFonts w:hint="eastAsia"/>
              </w:rPr>
              <w:t>温度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34DEDF3" w14:textId="5716FE61" w:rsidR="0025294B" w:rsidRPr="0025294B" w:rsidRDefault="0025294B" w:rsidP="0025294B">
            <w:pPr>
              <w:pStyle w:val="afff3"/>
            </w:pPr>
            <w:r w:rsidRPr="0025294B">
              <w:rPr>
                <w:rFonts w:hint="eastAsia"/>
              </w:rPr>
              <w:t>阈值</w:t>
            </w:r>
          </w:p>
        </w:tc>
      </w:tr>
    </w:tbl>
    <w:p w14:paraId="1110423A" w14:textId="2A78948C" w:rsidR="00B436BF" w:rsidRDefault="00B436BF" w:rsidP="00B436BF">
      <w:pPr>
        <w:pStyle w:val="afffa"/>
        <w:ind w:firstLine="420"/>
        <w:rPr>
          <w:szCs w:val="24"/>
        </w:rPr>
      </w:pPr>
      <w:r>
        <w:rPr>
          <w:rFonts w:hint="eastAsia"/>
        </w:rPr>
        <w:t>备注：</w:t>
      </w:r>
      <w:r w:rsidRPr="007D3B26">
        <w:rPr>
          <w:rFonts w:hint="eastAsia"/>
        </w:rPr>
        <w:t>故障诊断的变量存放于</w:t>
      </w:r>
      <w:proofErr w:type="spellStart"/>
      <w:r w:rsidRPr="00B436BF">
        <w:t>g_Flt_Charge</w:t>
      </w:r>
      <w:proofErr w:type="spellEnd"/>
      <w:r>
        <w:rPr>
          <w:rFonts w:hint="eastAsia"/>
        </w:rPr>
        <w:t>、</w:t>
      </w:r>
      <w:proofErr w:type="spellStart"/>
      <w:r w:rsidRPr="00B436BF">
        <w:t>g_Flt_DisChg</w:t>
      </w:r>
      <w:proofErr w:type="spellEnd"/>
      <w:r>
        <w:rPr>
          <w:rFonts w:hint="eastAsia"/>
        </w:rPr>
        <w:t>等</w:t>
      </w:r>
      <w:r w:rsidRPr="007D3B26">
        <w:rPr>
          <w:rFonts w:hint="eastAsia"/>
        </w:rPr>
        <w:t>结构体中。每个被调用的子函数</w:t>
      </w:r>
      <w:r w:rsidR="004D4F34">
        <w:rPr>
          <w:rFonts w:hint="eastAsia"/>
        </w:rPr>
        <w:t>的结果赋给对应</w:t>
      </w:r>
      <w:r w:rsidRPr="007D3B26">
        <w:rPr>
          <w:rFonts w:hint="eastAsia"/>
        </w:rPr>
        <w:t>故障变量，</w:t>
      </w:r>
      <w:r w:rsidR="004D4F34" w:rsidRPr="007D3B26">
        <w:t xml:space="preserve"> </w:t>
      </w:r>
      <w:r w:rsidRPr="007D3B26">
        <w:t>0</w:t>
      </w:r>
      <w:r w:rsidR="004D4F34">
        <w:rPr>
          <w:rFonts w:hint="eastAsia"/>
        </w:rPr>
        <w:t>：</w:t>
      </w:r>
      <w:r w:rsidRPr="007D3B26">
        <w:rPr>
          <w:rFonts w:hint="eastAsia"/>
        </w:rPr>
        <w:t>表示无故障，</w:t>
      </w:r>
      <w:r w:rsidRPr="007D3B26">
        <w:t>1</w:t>
      </w:r>
      <w:r w:rsidR="004D4F34">
        <w:rPr>
          <w:rFonts w:hint="eastAsia"/>
        </w:rPr>
        <w:t>：</w:t>
      </w:r>
      <w:r w:rsidRPr="007D3B26">
        <w:rPr>
          <w:rFonts w:hint="eastAsia"/>
        </w:rPr>
        <w:t>表示一级故障，</w:t>
      </w:r>
      <w:r w:rsidRPr="007D3B26">
        <w:t>2</w:t>
      </w:r>
      <w:r w:rsidR="004D4F34">
        <w:rPr>
          <w:rFonts w:hint="eastAsia"/>
        </w:rPr>
        <w:t>：</w:t>
      </w:r>
      <w:r w:rsidRPr="007D3B26">
        <w:rPr>
          <w:rFonts w:hint="eastAsia"/>
        </w:rPr>
        <w:t>表示二级故障</w:t>
      </w:r>
      <w:r>
        <w:rPr>
          <w:rFonts w:hint="eastAsia"/>
        </w:rPr>
        <w:t>。</w:t>
      </w:r>
    </w:p>
    <w:p w14:paraId="2F61EDEB" w14:textId="77777777" w:rsidR="00223D1F" w:rsidRDefault="00223D1F" w:rsidP="00B436BF">
      <w:pPr>
        <w:ind w:firstLine="480"/>
      </w:pPr>
    </w:p>
    <w:p w14:paraId="461FB14B" w14:textId="6DBFDFB1" w:rsidR="00B436BF" w:rsidRDefault="00946385" w:rsidP="00B436BF">
      <w:pPr>
        <w:pStyle w:val="afff5"/>
      </w:pPr>
      <w:r w:rsidRPr="00B82090">
        <w:object w:dxaOrig="5045" w:dyaOrig="9429" w14:anchorId="4A88E723">
          <v:shape id="_x0000_i1076" type="#_x0000_t75" style="width:213.5pt;height:400.2pt" o:ole="">
            <v:imagedata r:id="rId45" o:title=""/>
          </v:shape>
          <o:OLEObject Type="Embed" ProgID="Visio.Drawing.11" ShapeID="_x0000_i1076" DrawAspect="Content" ObjectID="_1608968604" r:id="rId46"/>
        </w:object>
      </w:r>
    </w:p>
    <w:p w14:paraId="48E172B2" w14:textId="5DA40209" w:rsidR="00B436BF" w:rsidRDefault="00B436BF" w:rsidP="00B436BF">
      <w:pPr>
        <w:pStyle w:val="30"/>
      </w:pPr>
      <w:r>
        <w:rPr>
          <w:rFonts w:hint="eastAsia"/>
        </w:rPr>
        <w:t>故障诊断的流程图</w:t>
      </w:r>
    </w:p>
    <w:p w14:paraId="77EF0AC7" w14:textId="77777777" w:rsidR="00223D1F" w:rsidRDefault="00223D1F" w:rsidP="00223D1F">
      <w:pPr>
        <w:pStyle w:val="30"/>
        <w:numPr>
          <w:ilvl w:val="0"/>
          <w:numId w:val="0"/>
        </w:numPr>
        <w:jc w:val="both"/>
        <w:rPr>
          <w:rFonts w:hint="eastAsia"/>
        </w:rPr>
      </w:pPr>
    </w:p>
    <w:p w14:paraId="51B6D6B1" w14:textId="77777777" w:rsidR="00223D1F" w:rsidRDefault="00223D1F" w:rsidP="00223D1F">
      <w:pPr>
        <w:ind w:firstLine="480"/>
      </w:pPr>
      <w:r>
        <w:rPr>
          <w:rFonts w:hint="eastAsia"/>
        </w:rPr>
        <w:t>图3.11中，所有执行框里均为需要进行判断的故障名。出现1级故障时，故障可恢复至正常；若故障等级为2级，断开主正继电器（充电模式还会关闭均衡功能），故障告警不可恢复，需要消除故障后，重新上电消除故障。</w:t>
      </w:r>
    </w:p>
    <w:p w14:paraId="0571C9DC" w14:textId="77777777" w:rsidR="00B436BF" w:rsidRPr="00223D1F" w:rsidRDefault="00B436BF" w:rsidP="00223D1F">
      <w:pPr>
        <w:ind w:firstLine="480"/>
      </w:pPr>
    </w:p>
    <w:p w14:paraId="7195213B" w14:textId="37EFCBFF" w:rsidR="00223D1F" w:rsidRPr="00223D1F" w:rsidRDefault="00223D1F" w:rsidP="00223D1F">
      <w:pPr>
        <w:ind w:firstLine="480"/>
        <w:rPr>
          <w:rFonts w:hint="eastAsia"/>
        </w:rPr>
        <w:sectPr w:rsidR="00223D1F" w:rsidRPr="00223D1F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6E6D9528" w14:textId="77777777" w:rsidR="004411B6" w:rsidRDefault="004411B6" w:rsidP="004411B6">
      <w:pPr>
        <w:pStyle w:val="3"/>
        <w:spacing w:before="120" w:after="120"/>
      </w:pPr>
      <w:bookmarkStart w:id="76" w:name="_Toc531078762"/>
      <w:bookmarkStart w:id="77" w:name="_Toc531080493"/>
      <w:bookmarkStart w:id="78" w:name="_Toc534967847"/>
      <w:r>
        <w:rPr>
          <w:rFonts w:hint="eastAsia"/>
        </w:rPr>
        <w:lastRenderedPageBreak/>
        <w:t>充电任务</w:t>
      </w:r>
      <w:bookmarkEnd w:id="76"/>
      <w:bookmarkEnd w:id="77"/>
      <w:bookmarkEnd w:id="78"/>
    </w:p>
    <w:p w14:paraId="7D001338" w14:textId="757CC038" w:rsidR="004411B6" w:rsidRDefault="004411B6" w:rsidP="00941EB5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dotted" w:sz="4" w:space="0" w:color="666666"/>
          <w:left w:val="dotted" w:sz="4" w:space="0" w:color="666666"/>
          <w:bottom w:val="dotted" w:sz="4" w:space="0" w:color="666666"/>
          <w:right w:val="dotted" w:sz="4" w:space="0" w:color="666666"/>
          <w:insideH w:val="dotted" w:sz="4" w:space="0" w:color="666666"/>
          <w:insideV w:val="dotted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294E36" w:rsidRPr="00247E0D" w14:paraId="6352FB78" w14:textId="77777777" w:rsidTr="00294E36">
        <w:tc>
          <w:tcPr>
            <w:tcW w:w="266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D9D9D9"/>
            <w:hideMark/>
          </w:tcPr>
          <w:p w14:paraId="672561CC" w14:textId="77777777" w:rsidR="00294E36" w:rsidRPr="004D4F34" w:rsidRDefault="00294E36" w:rsidP="00294E36">
            <w:pPr>
              <w:pStyle w:val="afff1"/>
              <w:numPr>
                <w:ilvl w:val="0"/>
                <w:numId w:val="8"/>
              </w:numPr>
              <w:rPr>
                <w:bCs/>
              </w:rPr>
            </w:pPr>
            <w:r w:rsidRPr="004D4F34">
              <w:rPr>
                <w:rFonts w:hint="eastAsia"/>
                <w:bCs/>
              </w:rPr>
              <w:t>函数名</w:t>
            </w:r>
          </w:p>
        </w:tc>
        <w:tc>
          <w:tcPr>
            <w:tcW w:w="6662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auto"/>
            <w:hideMark/>
          </w:tcPr>
          <w:p w14:paraId="2025C067" w14:textId="6849BF41" w:rsidR="00294E36" w:rsidRPr="004D4F34" w:rsidRDefault="00294E36" w:rsidP="00331F6D">
            <w:pPr>
              <w:pStyle w:val="afff3"/>
              <w:rPr>
                <w:bCs/>
                <w:color w:val="000000"/>
              </w:rPr>
            </w:pPr>
            <w:proofErr w:type="spellStart"/>
            <w:r w:rsidRPr="00294E36">
              <w:rPr>
                <w:bCs/>
              </w:rPr>
              <w:t>Task_Charge</w:t>
            </w:r>
            <w:proofErr w:type="spellEnd"/>
          </w:p>
        </w:tc>
      </w:tr>
      <w:tr w:rsidR="00294E36" w:rsidRPr="00247E0D" w14:paraId="00945496" w14:textId="77777777" w:rsidTr="00294E36">
        <w:tc>
          <w:tcPr>
            <w:tcW w:w="2660" w:type="dxa"/>
            <w:tcBorders>
              <w:top w:val="single" w:sz="4" w:space="0" w:color="666666"/>
            </w:tcBorders>
            <w:shd w:val="clear" w:color="auto" w:fill="D9D9D9"/>
            <w:hideMark/>
          </w:tcPr>
          <w:p w14:paraId="01861273" w14:textId="77777777" w:rsidR="00294E36" w:rsidRPr="004D4F34" w:rsidRDefault="00294E36" w:rsidP="00331F6D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功能</w:t>
            </w:r>
          </w:p>
        </w:tc>
        <w:tc>
          <w:tcPr>
            <w:tcW w:w="6662" w:type="dxa"/>
            <w:tcBorders>
              <w:top w:val="single" w:sz="4" w:space="0" w:color="666666"/>
            </w:tcBorders>
            <w:shd w:val="clear" w:color="auto" w:fill="auto"/>
            <w:hideMark/>
          </w:tcPr>
          <w:p w14:paraId="0F7E6FD1" w14:textId="0959CCC7" w:rsidR="00294E36" w:rsidRPr="00247E0D" w:rsidRDefault="00294E36" w:rsidP="00331F6D">
            <w:pPr>
              <w:pStyle w:val="afff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充电任务</w:t>
            </w:r>
          </w:p>
        </w:tc>
      </w:tr>
      <w:tr w:rsidR="00294E36" w:rsidRPr="00247E0D" w14:paraId="660CFCFD" w14:textId="77777777" w:rsidTr="00294E36">
        <w:tc>
          <w:tcPr>
            <w:tcW w:w="2660" w:type="dxa"/>
            <w:shd w:val="clear" w:color="auto" w:fill="D9D9D9"/>
            <w:hideMark/>
          </w:tcPr>
          <w:p w14:paraId="557DAB30" w14:textId="77777777" w:rsidR="00294E36" w:rsidRPr="004D4F34" w:rsidRDefault="00294E36" w:rsidP="00331F6D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周期</w:t>
            </w:r>
          </w:p>
        </w:tc>
        <w:tc>
          <w:tcPr>
            <w:tcW w:w="6662" w:type="dxa"/>
            <w:shd w:val="clear" w:color="auto" w:fill="auto"/>
            <w:hideMark/>
          </w:tcPr>
          <w:p w14:paraId="511D2478" w14:textId="115D11A2" w:rsidR="00294E36" w:rsidRPr="00247E0D" w:rsidRDefault="00294E36" w:rsidP="00331F6D">
            <w:pPr>
              <w:pStyle w:val="afff3"/>
              <w:rPr>
                <w:color w:val="000000"/>
              </w:rPr>
            </w:pPr>
            <w:r>
              <w:rPr>
                <w:rFonts w:hint="eastAsia"/>
              </w:rPr>
              <w:t>5</w:t>
            </w:r>
            <w:r>
              <w:t>00ms</w:t>
            </w:r>
            <w:r>
              <w:rPr>
                <w:rFonts w:hint="eastAsia"/>
              </w:rPr>
              <w:t>（工作模式为充电时）</w:t>
            </w:r>
          </w:p>
        </w:tc>
      </w:tr>
      <w:tr w:rsidR="00294E36" w:rsidRPr="00247E0D" w14:paraId="621747B0" w14:textId="77777777" w:rsidTr="00294E36">
        <w:tc>
          <w:tcPr>
            <w:tcW w:w="2660" w:type="dxa"/>
            <w:tcBorders>
              <w:bottom w:val="dotted" w:sz="4" w:space="0" w:color="666666"/>
            </w:tcBorders>
            <w:shd w:val="clear" w:color="auto" w:fill="D9D9D9"/>
            <w:hideMark/>
          </w:tcPr>
          <w:p w14:paraId="1B52573F" w14:textId="77777777" w:rsidR="00294E36" w:rsidRPr="004D4F34" w:rsidRDefault="00294E36" w:rsidP="00331F6D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参数</w:t>
            </w:r>
          </w:p>
        </w:tc>
        <w:tc>
          <w:tcPr>
            <w:tcW w:w="6662" w:type="dxa"/>
            <w:tcBorders>
              <w:bottom w:val="dotted" w:sz="4" w:space="0" w:color="666666"/>
            </w:tcBorders>
            <w:shd w:val="clear" w:color="auto" w:fill="auto"/>
            <w:hideMark/>
          </w:tcPr>
          <w:p w14:paraId="40E9BD7D" w14:textId="77777777" w:rsidR="00294E36" w:rsidRDefault="00294E36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294E36" w:rsidRPr="00247E0D" w14:paraId="5792EC66" w14:textId="77777777" w:rsidTr="00294E36">
        <w:tc>
          <w:tcPr>
            <w:tcW w:w="2660" w:type="dxa"/>
            <w:tcBorders>
              <w:bottom w:val="single" w:sz="4" w:space="0" w:color="666666"/>
            </w:tcBorders>
            <w:shd w:val="clear" w:color="auto" w:fill="D9D9D9"/>
            <w:hideMark/>
          </w:tcPr>
          <w:p w14:paraId="32261EA1" w14:textId="77777777" w:rsidR="00294E36" w:rsidRPr="004D4F34" w:rsidRDefault="00294E36" w:rsidP="00331F6D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返回</w:t>
            </w:r>
          </w:p>
        </w:tc>
        <w:tc>
          <w:tcPr>
            <w:tcW w:w="6662" w:type="dxa"/>
            <w:tcBorders>
              <w:bottom w:val="single" w:sz="4" w:space="0" w:color="666666"/>
            </w:tcBorders>
            <w:shd w:val="clear" w:color="auto" w:fill="auto"/>
            <w:hideMark/>
          </w:tcPr>
          <w:p w14:paraId="7B71CB58" w14:textId="77777777" w:rsidR="00294E36" w:rsidRDefault="00294E36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3A83E197" w14:textId="77777777" w:rsidR="00294E36" w:rsidRDefault="00294E36" w:rsidP="00294E36">
      <w:pPr>
        <w:ind w:firstLine="480"/>
      </w:pPr>
    </w:p>
    <w:p w14:paraId="70724434" w14:textId="77777777" w:rsidR="00294E36" w:rsidRDefault="00294E36" w:rsidP="00294E36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294E36" w14:paraId="22FE3260" w14:textId="77777777" w:rsidTr="00294E36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6AAF83BC" w14:textId="77777777" w:rsidR="00294E36" w:rsidRPr="00247E0D" w:rsidRDefault="00294E36" w:rsidP="00331F6D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6A5DC572" w14:textId="77777777" w:rsidR="00294E36" w:rsidRDefault="00294E36" w:rsidP="00331F6D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A6C93D0" w14:textId="77777777" w:rsidR="00294E36" w:rsidRDefault="00294E36" w:rsidP="00331F6D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26F4D88" w14:textId="77777777" w:rsidR="00294E36" w:rsidRDefault="00294E36" w:rsidP="00331F6D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294E36" w14:paraId="60E8EE89" w14:textId="77777777" w:rsidTr="00294E36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CDF49CC" w14:textId="7B581241" w:rsidR="00294E36" w:rsidRDefault="00294E36" w:rsidP="00331F6D">
            <w:pPr>
              <w:pStyle w:val="afff3"/>
              <w:jc w:val="left"/>
            </w:pPr>
            <w:proofErr w:type="spellStart"/>
            <w:r w:rsidRPr="00294E36">
              <w:t>Charge_Strategy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D1EBE12" w14:textId="1A1F6B1F" w:rsidR="00294E36" w:rsidRPr="00247E0D" w:rsidRDefault="00294E36" w:rsidP="00331F6D">
            <w:pPr>
              <w:pStyle w:val="afff3"/>
              <w:rPr>
                <w:szCs w:val="24"/>
              </w:rPr>
            </w:pPr>
            <w:r w:rsidRPr="00294E36">
              <w:rPr>
                <w:rFonts w:hint="eastAsia"/>
                <w:szCs w:val="24"/>
              </w:rPr>
              <w:t>充电控制策略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F6EA3C3" w14:textId="2CFF1E97" w:rsidR="00294E36" w:rsidRDefault="00294E36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28D46FB" w14:textId="66950C86" w:rsidR="00294E36" w:rsidRPr="0025294B" w:rsidRDefault="00294E36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294E36" w14:paraId="37F794AE" w14:textId="77777777" w:rsidTr="00053843">
        <w:trPr>
          <w:trHeight w:val="77"/>
        </w:trPr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70278A75" w14:textId="78AA2354" w:rsidR="00294E36" w:rsidRPr="0025294B" w:rsidRDefault="00294E36" w:rsidP="00331F6D">
            <w:pPr>
              <w:pStyle w:val="afff3"/>
            </w:pPr>
            <w:proofErr w:type="spellStart"/>
            <w:r w:rsidRPr="00294E36">
              <w:t>Charge_Strategy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1F038C" w14:paraId="3850596B" w14:textId="77777777" w:rsidTr="00294E36">
        <w:trPr>
          <w:trHeight w:val="268"/>
        </w:trPr>
        <w:tc>
          <w:tcPr>
            <w:tcW w:w="26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00F9986" w14:textId="58485854" w:rsidR="001F038C" w:rsidRDefault="001F038C" w:rsidP="001F038C">
            <w:pPr>
              <w:pStyle w:val="afff3"/>
              <w:jc w:val="left"/>
            </w:pPr>
            <w:proofErr w:type="spellStart"/>
            <w:r w:rsidRPr="00294E36">
              <w:t>Charge_VoltCurrRequest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1817A00" w14:textId="2030AD1D" w:rsidR="001F038C" w:rsidRPr="00247E0D" w:rsidRDefault="001F038C" w:rsidP="001F038C">
            <w:pPr>
              <w:pStyle w:val="afff3"/>
              <w:rPr>
                <w:szCs w:val="24"/>
              </w:rPr>
            </w:pPr>
            <w:r w:rsidRPr="00294E36">
              <w:rPr>
                <w:rFonts w:hint="eastAsia"/>
                <w:szCs w:val="24"/>
              </w:rPr>
              <w:t>搜集发送至充电机的信息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6EA7930" w14:textId="7C676B74" w:rsidR="001F038C" w:rsidRDefault="001F038C" w:rsidP="001F038C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C37EB72" w14:textId="26923954" w:rsidR="001F038C" w:rsidRPr="0025294B" w:rsidRDefault="001F038C" w:rsidP="001F038C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1F038C" w14:paraId="2A6BE806" w14:textId="77777777" w:rsidTr="00375FB7">
        <w:trPr>
          <w:trHeight w:val="244"/>
        </w:trPr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D833203" w14:textId="38AD9B64" w:rsidR="001F038C" w:rsidRDefault="001F038C" w:rsidP="001F038C">
            <w:pPr>
              <w:pStyle w:val="afff3"/>
              <w:jc w:val="left"/>
            </w:pPr>
            <w:proofErr w:type="spellStart"/>
            <w:r w:rsidRPr="00294E36">
              <w:t>CAN_BMSToCharge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D229C9F" w14:textId="07EA1D6C" w:rsidR="001F038C" w:rsidRDefault="001F038C" w:rsidP="001F038C">
            <w:pPr>
              <w:pStyle w:val="afff3"/>
            </w:pPr>
            <w:r w:rsidRPr="00294E36">
              <w:t>BMS</w:t>
            </w:r>
            <w:r>
              <w:rPr>
                <w:rFonts w:hint="eastAsia"/>
              </w:rPr>
              <w:t>发送信息至充电机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3DF393C" w14:textId="52AE0C7A" w:rsidR="001F038C" w:rsidRDefault="001F038C" w:rsidP="001F038C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5A3727C" w14:textId="7A2190AA" w:rsidR="001F038C" w:rsidRPr="0025294B" w:rsidRDefault="001F038C" w:rsidP="001F038C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1F038C" w14:paraId="04753E56" w14:textId="77777777" w:rsidTr="00053843">
        <w:trPr>
          <w:trHeight w:val="101"/>
        </w:trPr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376DA58F" w14:textId="7B8B7034" w:rsidR="001F038C" w:rsidRPr="0025294B" w:rsidRDefault="001F038C" w:rsidP="00331F6D">
            <w:pPr>
              <w:pStyle w:val="afff3"/>
            </w:pPr>
            <w:proofErr w:type="spellStart"/>
            <w:r w:rsidRPr="00294E36">
              <w:t>Charge_VoltCurrRequest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294E36" w14:paraId="64713716" w14:textId="77777777" w:rsidTr="00375FB7">
        <w:tc>
          <w:tcPr>
            <w:tcW w:w="26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0E5257D" w14:textId="762EC857" w:rsidR="00294E36" w:rsidRDefault="001F038C" w:rsidP="00331F6D">
            <w:pPr>
              <w:pStyle w:val="afff3"/>
              <w:jc w:val="left"/>
            </w:pPr>
            <w:proofErr w:type="spellStart"/>
            <w:r w:rsidRPr="001F038C">
              <w:t>Charge_CurrInit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1DBE163" w14:textId="6C58B2CF" w:rsidR="00294E36" w:rsidRDefault="001F038C" w:rsidP="00331F6D">
            <w:pPr>
              <w:pStyle w:val="afff3"/>
            </w:pPr>
            <w:r>
              <w:rPr>
                <w:rFonts w:hint="eastAsia"/>
              </w:rPr>
              <w:t>充电电流的初始化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00972B8" w14:textId="77777777" w:rsidR="001F038C" w:rsidRDefault="001F038C" w:rsidP="00331F6D">
            <w:pPr>
              <w:pStyle w:val="afff3"/>
            </w:pPr>
            <w:r>
              <w:rPr>
                <w:rFonts w:hint="eastAsia"/>
              </w:rPr>
              <w:t>充电限制电流</w:t>
            </w:r>
          </w:p>
          <w:p w14:paraId="3B62568D" w14:textId="1F2378EC" w:rsidR="00294E36" w:rsidRDefault="001F038C" w:rsidP="00331F6D">
            <w:pPr>
              <w:pStyle w:val="afff3"/>
            </w:pPr>
            <w:r>
              <w:rPr>
                <w:rFonts w:hint="eastAsia"/>
              </w:rPr>
              <w:t>充电桩输出电流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69F32EB" w14:textId="0EA9BCBE" w:rsidR="00294E36" w:rsidRPr="0025294B" w:rsidRDefault="001F038C" w:rsidP="00331F6D">
            <w:pPr>
              <w:pStyle w:val="afff3"/>
            </w:pPr>
            <w:proofErr w:type="gramStart"/>
            <w:r w:rsidRPr="001F038C">
              <w:rPr>
                <w:rFonts w:hint="eastAsia"/>
              </w:rPr>
              <w:t>充电</w:t>
            </w:r>
            <w:r>
              <w:rPr>
                <w:rFonts w:hint="eastAsia"/>
              </w:rPr>
              <w:t>桩</w:t>
            </w:r>
            <w:r w:rsidRPr="001F038C">
              <w:rPr>
                <w:rFonts w:hint="eastAsia"/>
              </w:rPr>
              <w:t>电流值</w:t>
            </w:r>
            <w:proofErr w:type="gramEnd"/>
          </w:p>
        </w:tc>
      </w:tr>
      <w:tr w:rsidR="00294E36" w14:paraId="68670E24" w14:textId="77777777" w:rsidTr="00331F6D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65B3F66" w14:textId="4529C726" w:rsidR="00294E36" w:rsidRDefault="001F038C" w:rsidP="00331F6D">
            <w:pPr>
              <w:pStyle w:val="afff3"/>
              <w:jc w:val="left"/>
            </w:pPr>
            <w:proofErr w:type="spellStart"/>
            <w:r w:rsidRPr="001F038C">
              <w:t>ChargeEnd_CurrentOut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59C2849" w14:textId="042F2DDB" w:rsidR="00294E36" w:rsidRDefault="001F038C" w:rsidP="00331F6D">
            <w:pPr>
              <w:pStyle w:val="afff3"/>
            </w:pPr>
            <w:r w:rsidRPr="001F038C">
              <w:rPr>
                <w:rFonts w:hint="eastAsia"/>
              </w:rPr>
              <w:t>充电末端的变电流请求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908BB37" w14:textId="77777777" w:rsidR="00294E36" w:rsidRDefault="001F038C" w:rsidP="00331F6D">
            <w:pPr>
              <w:pStyle w:val="afff3"/>
            </w:pPr>
            <w:r>
              <w:rPr>
                <w:rFonts w:hint="eastAsia"/>
              </w:rPr>
              <w:t>单体最高电压</w:t>
            </w:r>
          </w:p>
          <w:p w14:paraId="62C25880" w14:textId="2ED9FC58" w:rsidR="001F038C" w:rsidRDefault="001F038C" w:rsidP="00331F6D">
            <w:pPr>
              <w:pStyle w:val="afff3"/>
            </w:pPr>
            <w:r>
              <w:rPr>
                <w:rFonts w:hint="eastAsia"/>
              </w:rPr>
              <w:t>充电在电流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4CA1A7D" w14:textId="544B38E9" w:rsidR="00294E36" w:rsidRPr="0025294B" w:rsidRDefault="001F038C" w:rsidP="00331F6D">
            <w:pPr>
              <w:pStyle w:val="afff3"/>
            </w:pPr>
            <w:proofErr w:type="gramStart"/>
            <w:r w:rsidRPr="001F038C">
              <w:rPr>
                <w:rFonts w:hint="eastAsia"/>
              </w:rPr>
              <w:t>充电</w:t>
            </w:r>
            <w:r>
              <w:rPr>
                <w:rFonts w:hint="eastAsia"/>
              </w:rPr>
              <w:t>桩</w:t>
            </w:r>
            <w:r w:rsidRPr="001F038C">
              <w:rPr>
                <w:rFonts w:hint="eastAsia"/>
              </w:rPr>
              <w:t>电流值</w:t>
            </w:r>
            <w:proofErr w:type="gramEnd"/>
          </w:p>
        </w:tc>
      </w:tr>
      <w:tr w:rsidR="00294E36" w14:paraId="6050B6A5" w14:textId="77777777" w:rsidTr="00375FB7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4966806" w14:textId="240CAE48" w:rsidR="00294E36" w:rsidRDefault="001F038C" w:rsidP="00331F6D">
            <w:pPr>
              <w:pStyle w:val="afff3"/>
              <w:jc w:val="left"/>
            </w:pPr>
            <w:proofErr w:type="spellStart"/>
            <w:r w:rsidRPr="001F038C">
              <w:t>ChargeEndJudge</w:t>
            </w:r>
            <w:proofErr w:type="spellEnd"/>
          </w:p>
        </w:tc>
        <w:tc>
          <w:tcPr>
            <w:tcW w:w="3544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9218C11" w14:textId="1E964C65" w:rsidR="00294E36" w:rsidRDefault="001F038C" w:rsidP="00331F6D">
            <w:pPr>
              <w:pStyle w:val="afff3"/>
            </w:pPr>
            <w:r w:rsidRPr="001F038C">
              <w:rPr>
                <w:rFonts w:hint="eastAsia"/>
              </w:rPr>
              <w:t>充电中止判断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A961EBE" w14:textId="77777777" w:rsidR="001F038C" w:rsidRDefault="001F038C" w:rsidP="00331F6D">
            <w:pPr>
              <w:pStyle w:val="afff3"/>
            </w:pPr>
            <w:r>
              <w:rPr>
                <w:rFonts w:hint="eastAsia"/>
              </w:rPr>
              <w:t>S</w:t>
            </w:r>
            <w:r>
              <w:t>OC</w:t>
            </w:r>
            <w:r>
              <w:rPr>
                <w:rFonts w:hint="eastAsia"/>
              </w:rPr>
              <w:t>、电流、</w:t>
            </w:r>
          </w:p>
          <w:p w14:paraId="07073282" w14:textId="22275936" w:rsidR="00294E36" w:rsidRDefault="001F038C" w:rsidP="001F038C">
            <w:pPr>
              <w:pStyle w:val="afff3"/>
              <w:jc w:val="both"/>
            </w:pPr>
            <w:r>
              <w:rPr>
                <w:rFonts w:hint="eastAsia"/>
              </w:rPr>
              <w:t>最高单体电压、最高温度、最低温度、充电故障信息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A295FE5" w14:textId="33985CB6" w:rsidR="00294E36" w:rsidRPr="0025294B" w:rsidRDefault="001F038C" w:rsidP="00331F6D">
            <w:pPr>
              <w:pStyle w:val="afff3"/>
            </w:pPr>
            <w:r>
              <w:rPr>
                <w:rFonts w:hint="eastAsia"/>
              </w:rPr>
              <w:t>控制充电</w:t>
            </w:r>
            <w:proofErr w:type="gramStart"/>
            <w:r>
              <w:rPr>
                <w:rFonts w:hint="eastAsia"/>
              </w:rPr>
              <w:t>桩状态</w:t>
            </w:r>
            <w:proofErr w:type="gramEnd"/>
          </w:p>
        </w:tc>
      </w:tr>
      <w:tr w:rsidR="001F038C" w14:paraId="1F3B00A7" w14:textId="77777777" w:rsidTr="00053843">
        <w:tc>
          <w:tcPr>
            <w:tcW w:w="9322" w:type="dxa"/>
            <w:gridSpan w:val="4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37785AAA" w14:textId="2A365FB1" w:rsidR="001F038C" w:rsidRPr="0025294B" w:rsidRDefault="001F038C" w:rsidP="001F038C">
            <w:pPr>
              <w:pStyle w:val="afff3"/>
            </w:pPr>
            <w:proofErr w:type="spellStart"/>
            <w:r w:rsidRPr="00294E36">
              <w:t>CAN_BMSToCharge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1F038C" w14:paraId="1BBD3FE7" w14:textId="77777777" w:rsidTr="00375FB7">
        <w:tc>
          <w:tcPr>
            <w:tcW w:w="26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594D8CA" w14:textId="3A8BE784" w:rsidR="001F038C" w:rsidRDefault="00375FB7" w:rsidP="001F038C">
            <w:pPr>
              <w:pStyle w:val="afff3"/>
              <w:jc w:val="left"/>
            </w:pPr>
            <w:r w:rsidRPr="00375FB7">
              <w:t>CAN1_SendMsg</w:t>
            </w:r>
          </w:p>
        </w:tc>
        <w:tc>
          <w:tcPr>
            <w:tcW w:w="3544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A4D9A38" w14:textId="0283CDA1" w:rsidR="001F038C" w:rsidRDefault="00375FB7" w:rsidP="001F038C">
            <w:pPr>
              <w:pStyle w:val="afff3"/>
            </w:pPr>
            <w:r w:rsidRPr="00375FB7">
              <w:t>CAN1发送数据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E223234" w14:textId="1FD930B1" w:rsidR="001F038C" w:rsidRDefault="00375FB7" w:rsidP="001F038C">
            <w:pPr>
              <w:pStyle w:val="afff3"/>
            </w:pPr>
            <w:r>
              <w:rPr>
                <w:rFonts w:hint="eastAsia"/>
              </w:rPr>
              <w:t>需发送的数据</w:t>
            </w: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0ECE942" w14:textId="1CC3E31B" w:rsidR="001F038C" w:rsidRPr="0025294B" w:rsidRDefault="00375FB7" w:rsidP="001F038C">
            <w:pPr>
              <w:pStyle w:val="afff3"/>
            </w:pPr>
            <w:r>
              <w:rPr>
                <w:rFonts w:hint="eastAsia"/>
              </w:rPr>
              <w:t>发送状态</w:t>
            </w:r>
          </w:p>
        </w:tc>
      </w:tr>
    </w:tbl>
    <w:p w14:paraId="4DE70FA4" w14:textId="77777777" w:rsidR="00294E36" w:rsidRDefault="00294E36" w:rsidP="00294E36">
      <w:pPr>
        <w:ind w:left="420" w:firstLineChars="0" w:firstLine="0"/>
      </w:pPr>
    </w:p>
    <w:p w14:paraId="073755B3" w14:textId="77777777" w:rsidR="0094225C" w:rsidRDefault="004411B6" w:rsidP="004411B6">
      <w:pPr>
        <w:ind w:firstLine="480"/>
      </w:pPr>
      <w:r>
        <w:rPr>
          <w:rFonts w:hint="eastAsia"/>
        </w:rPr>
        <w:t>充电流程</w:t>
      </w:r>
      <w:r w:rsidR="00E60561">
        <w:rPr>
          <w:rFonts w:hint="eastAsia"/>
        </w:rPr>
        <w:t>如图3.12所示</w:t>
      </w:r>
      <w:r w:rsidR="0094225C">
        <w:rPr>
          <w:rFonts w:hint="eastAsia"/>
        </w:rPr>
        <w:t>，</w:t>
      </w:r>
    </w:p>
    <w:p w14:paraId="2477D4F8" w14:textId="77777777" w:rsidR="0094225C" w:rsidRDefault="0094225C" w:rsidP="004411B6">
      <w:pPr>
        <w:ind w:firstLine="480"/>
      </w:pPr>
      <w:r>
        <w:rPr>
          <w:rFonts w:hint="eastAsia"/>
        </w:rPr>
        <w:t>物理连接完成：充电枪等有效连接。</w:t>
      </w:r>
    </w:p>
    <w:p w14:paraId="724D5845" w14:textId="76B094E1" w:rsidR="0094225C" w:rsidRDefault="0094225C" w:rsidP="004411B6">
      <w:pPr>
        <w:ind w:firstLine="480"/>
      </w:pPr>
      <w:r>
        <w:rPr>
          <w:rFonts w:hint="eastAsia"/>
        </w:rPr>
        <w:t>低压辅助上电：充电机辅助电源输出12</w:t>
      </w:r>
      <w:r>
        <w:t>V</w:t>
      </w:r>
      <w:r>
        <w:rPr>
          <w:rFonts w:hint="eastAsia"/>
        </w:rPr>
        <w:t>电压给B</w:t>
      </w:r>
      <w:r>
        <w:t>MS</w:t>
      </w:r>
      <w:r>
        <w:rPr>
          <w:rFonts w:hint="eastAsia"/>
        </w:rPr>
        <w:t>，B</w:t>
      </w:r>
      <w:r>
        <w:t>MS</w:t>
      </w:r>
      <w:r>
        <w:rPr>
          <w:rFonts w:hint="eastAsia"/>
        </w:rPr>
        <w:t>正常</w:t>
      </w:r>
      <w:proofErr w:type="gramStart"/>
      <w:r>
        <w:rPr>
          <w:rFonts w:hint="eastAsia"/>
        </w:rPr>
        <w:t>上电并自</w:t>
      </w:r>
      <w:proofErr w:type="gramEnd"/>
      <w:r>
        <w:rPr>
          <w:rFonts w:hint="eastAsia"/>
        </w:rPr>
        <w:t>检自检通过后闭合继电器</w:t>
      </w:r>
    </w:p>
    <w:p w14:paraId="386491E3" w14:textId="6C211427" w:rsidR="0094225C" w:rsidRDefault="0094225C" w:rsidP="004411B6">
      <w:pPr>
        <w:ind w:firstLine="480"/>
      </w:pPr>
      <w:r>
        <w:t>BMS</w:t>
      </w:r>
      <w:r>
        <w:rPr>
          <w:rFonts w:hint="eastAsia"/>
        </w:rPr>
        <w:t>采集发送至充电桩的信息：B</w:t>
      </w:r>
      <w:r>
        <w:t>MS</w:t>
      </w:r>
      <w:r>
        <w:rPr>
          <w:rFonts w:hint="eastAsia"/>
        </w:rPr>
        <w:t>采集充电所需要的电压、温度、S</w:t>
      </w:r>
      <w:r>
        <w:t>OC</w:t>
      </w:r>
      <w:r>
        <w:rPr>
          <w:rFonts w:hint="eastAsia"/>
        </w:rPr>
        <w:t>等信息。</w:t>
      </w:r>
    </w:p>
    <w:p w14:paraId="06EE3692" w14:textId="0F8B1605" w:rsidR="004411B6" w:rsidRDefault="0094225C" w:rsidP="004411B6">
      <w:pPr>
        <w:ind w:firstLine="480"/>
      </w:pPr>
      <w:r>
        <w:t>BMS</w:t>
      </w:r>
      <w:r>
        <w:rPr>
          <w:rFonts w:hint="eastAsia"/>
        </w:rPr>
        <w:t>与充电桩通信：详情请阅读</w:t>
      </w:r>
      <w:r w:rsidR="004411B6">
        <w:rPr>
          <w:rFonts w:hint="eastAsia"/>
        </w:rPr>
        <w:t>《B</w:t>
      </w:r>
      <w:r w:rsidR="004411B6">
        <w:t>MS</w:t>
      </w:r>
      <w:r w:rsidR="004411B6">
        <w:rPr>
          <w:rFonts w:hint="eastAsia"/>
        </w:rPr>
        <w:t xml:space="preserve">与充电机通讯协议（上海施能版） </w:t>
      </w:r>
      <w:r w:rsidR="004411B6">
        <w:t>V</w:t>
      </w:r>
      <w:r w:rsidR="004411B6">
        <w:rPr>
          <w:rFonts w:hint="eastAsia"/>
        </w:rPr>
        <w:t>3.2》。</w:t>
      </w:r>
    </w:p>
    <w:p w14:paraId="65D87137" w14:textId="12F517A2" w:rsidR="001164C5" w:rsidRDefault="00897BC4" w:rsidP="004411B6">
      <w:pPr>
        <w:ind w:firstLine="480"/>
      </w:pPr>
      <w:r>
        <w:rPr>
          <w:rFonts w:hint="eastAsia"/>
        </w:rPr>
        <w:t>充电阶段：B</w:t>
      </w:r>
      <w:r>
        <w:t>MS</w:t>
      </w:r>
      <w:r>
        <w:rPr>
          <w:rFonts w:hint="eastAsia"/>
        </w:rPr>
        <w:t>与充电</w:t>
      </w:r>
      <w:proofErr w:type="gramStart"/>
      <w:r>
        <w:rPr>
          <w:rFonts w:hint="eastAsia"/>
        </w:rPr>
        <w:t>桩持续</w:t>
      </w:r>
      <w:proofErr w:type="gramEnd"/>
      <w:r>
        <w:rPr>
          <w:rFonts w:hint="eastAsia"/>
        </w:rPr>
        <w:t>通信控制充电的状态。</w:t>
      </w:r>
    </w:p>
    <w:p w14:paraId="0828D0D1" w14:textId="5C83EC0E" w:rsidR="00897BC4" w:rsidRDefault="00897BC4" w:rsidP="004411B6">
      <w:pPr>
        <w:ind w:firstLine="480"/>
      </w:pPr>
      <w:r>
        <w:rPr>
          <w:rFonts w:hint="eastAsia"/>
        </w:rPr>
        <w:t>充电结束阶段：变电流充电。</w:t>
      </w:r>
    </w:p>
    <w:p w14:paraId="7BB02FD0" w14:textId="2FA55391" w:rsidR="004411B6" w:rsidRDefault="00837932" w:rsidP="004411B6">
      <w:pPr>
        <w:pStyle w:val="afff5"/>
      </w:pPr>
      <w:r>
        <w:rPr>
          <w:rFonts w:hint="eastAsia"/>
        </w:rPr>
        <w:object w:dxaOrig="5470" w:dyaOrig="5805" w14:anchorId="5755AF32">
          <v:shape id="_x0000_i1047" type="#_x0000_t75" style="width:220.2pt;height:236.1pt" o:ole="">
            <v:imagedata r:id="rId47" o:title=""/>
          </v:shape>
          <o:OLEObject Type="Embed" ProgID="Visio.Drawing.11" ShapeID="_x0000_i1047" DrawAspect="Content" ObjectID="_1608968605" r:id="rId48"/>
        </w:object>
      </w:r>
    </w:p>
    <w:p w14:paraId="7713FFFA" w14:textId="4C7D10EB" w:rsidR="00847DF1" w:rsidRDefault="00847DF1" w:rsidP="00847DF1">
      <w:pPr>
        <w:pStyle w:val="30"/>
      </w:pPr>
      <w:r>
        <w:rPr>
          <w:rFonts w:hint="eastAsia"/>
        </w:rPr>
        <w:t>充电过程的流程图</w:t>
      </w:r>
    </w:p>
    <w:p w14:paraId="74FEE5B4" w14:textId="77777777" w:rsidR="00223D1F" w:rsidRDefault="00223D1F" w:rsidP="00223D1F">
      <w:pPr>
        <w:pStyle w:val="30"/>
        <w:numPr>
          <w:ilvl w:val="0"/>
          <w:numId w:val="0"/>
        </w:numPr>
        <w:jc w:val="both"/>
        <w:rPr>
          <w:rFonts w:hint="eastAsia"/>
        </w:rPr>
      </w:pPr>
    </w:p>
    <w:p w14:paraId="1D4E61C1" w14:textId="1789C1A2" w:rsidR="004411B6" w:rsidRDefault="0094225C" w:rsidP="0094225C">
      <w:pPr>
        <w:ind w:firstLineChars="0" w:firstLine="420"/>
      </w:pPr>
      <w:r>
        <w:rPr>
          <w:rFonts w:hint="eastAsia"/>
        </w:rPr>
        <w:t>充电</w:t>
      </w:r>
      <w:proofErr w:type="gramStart"/>
      <w:r>
        <w:rPr>
          <w:rFonts w:hint="eastAsia"/>
        </w:rPr>
        <w:t>末期</w:t>
      </w:r>
      <w:r w:rsidR="004411B6">
        <w:rPr>
          <w:rFonts w:hint="eastAsia"/>
        </w:rPr>
        <w:t>变</w:t>
      </w:r>
      <w:proofErr w:type="gramEnd"/>
      <w:r w:rsidR="004411B6">
        <w:rPr>
          <w:rFonts w:hint="eastAsia"/>
        </w:rPr>
        <w:t>电流充电</w:t>
      </w:r>
    </w:p>
    <w:p w14:paraId="6308E6A1" w14:textId="62EA828E" w:rsidR="004411B6" w:rsidRDefault="004411B6" w:rsidP="004411B6">
      <w:pPr>
        <w:ind w:firstLine="480"/>
      </w:pPr>
      <w:r>
        <w:rPr>
          <w:rFonts w:hint="eastAsia"/>
        </w:rPr>
        <w:t>充电末期进行变电流充电能在充电末期保护电池。变电流充电的流程图如图3.1</w:t>
      </w:r>
      <w:r w:rsidR="00897BC4">
        <w:rPr>
          <w:rFonts w:hint="eastAsia"/>
        </w:rPr>
        <w:t>3</w:t>
      </w:r>
      <w:r>
        <w:rPr>
          <w:rFonts w:hint="eastAsia"/>
        </w:rPr>
        <w:t>所示，当充电达到最高单体电压要求时，开始变电流充电，以当前电流的70%进行充电；若未充满，3s后再进行变电流处理框架。上述工程中，任何时刻充满，立即停止充电。</w:t>
      </w:r>
    </w:p>
    <w:p w14:paraId="67848D32" w14:textId="77777777" w:rsidR="004411B6" w:rsidRDefault="004411B6" w:rsidP="004411B6">
      <w:pPr>
        <w:pStyle w:val="afff5"/>
      </w:pPr>
      <w:r>
        <w:rPr>
          <w:rFonts w:hint="eastAsia"/>
        </w:rPr>
        <w:object w:dxaOrig="9623" w:dyaOrig="2684" w14:anchorId="25F0E616">
          <v:shape id="_x0000_i1048" type="#_x0000_t75" style="width:411.9pt;height:114.7pt" o:ole="">
            <v:imagedata r:id="rId49" o:title=""/>
          </v:shape>
          <o:OLEObject Type="Embed" ProgID="Visio.Drawing.11" ShapeID="_x0000_i1048" DrawAspect="Content" ObjectID="_1608968606" r:id="rId50"/>
        </w:object>
      </w:r>
    </w:p>
    <w:p w14:paraId="6329A7C8" w14:textId="08030B1F" w:rsidR="004411B6" w:rsidRDefault="004411B6" w:rsidP="004411B6">
      <w:pPr>
        <w:pStyle w:val="30"/>
      </w:pPr>
      <w:r>
        <w:rPr>
          <w:rFonts w:hint="eastAsia"/>
        </w:rPr>
        <w:t>变电流充电流程图</w:t>
      </w:r>
    </w:p>
    <w:p w14:paraId="77CE6260" w14:textId="77777777" w:rsidR="00223D1F" w:rsidRDefault="00223D1F" w:rsidP="00223D1F">
      <w:pPr>
        <w:pStyle w:val="30"/>
        <w:numPr>
          <w:ilvl w:val="0"/>
          <w:numId w:val="0"/>
        </w:numPr>
        <w:jc w:val="both"/>
        <w:rPr>
          <w:rFonts w:hint="eastAsia"/>
        </w:rPr>
      </w:pPr>
    </w:p>
    <w:p w14:paraId="50167DB8" w14:textId="77777777" w:rsidR="004411B6" w:rsidRDefault="004411B6" w:rsidP="004411B6">
      <w:pPr>
        <w:ind w:firstLine="480"/>
      </w:pPr>
      <w:r>
        <w:rPr>
          <w:rFonts w:hint="eastAsia"/>
        </w:rPr>
        <w:t>说明：在请求电流变为70%之后，加了3秒的</w:t>
      </w:r>
      <w:proofErr w:type="gramStart"/>
      <w:r>
        <w:rPr>
          <w:rFonts w:hint="eastAsia"/>
        </w:rPr>
        <w:t>延时再</w:t>
      </w:r>
      <w:proofErr w:type="gramEnd"/>
      <w:r>
        <w:rPr>
          <w:rFonts w:hint="eastAsia"/>
        </w:rPr>
        <w:t>重新检测，以防止电流和电压不稳定造成的干扰。</w:t>
      </w:r>
    </w:p>
    <w:p w14:paraId="2FD3DA33" w14:textId="77777777" w:rsidR="004411B6" w:rsidRDefault="004411B6" w:rsidP="0093051B">
      <w:pPr>
        <w:pStyle w:val="3"/>
        <w:spacing w:before="120" w:after="120"/>
        <w:sectPr w:rsidR="004411B6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0CE44E97" w14:textId="53ED08ED" w:rsidR="00375FB7" w:rsidRDefault="00375FB7" w:rsidP="00375FB7">
      <w:pPr>
        <w:pStyle w:val="3"/>
        <w:spacing w:before="120" w:after="120"/>
      </w:pPr>
      <w:bookmarkStart w:id="79" w:name="_Toc534967848"/>
      <w:r>
        <w:rPr>
          <w:rFonts w:hint="eastAsia"/>
        </w:rPr>
        <w:lastRenderedPageBreak/>
        <w:t>故障代码存储</w:t>
      </w:r>
      <w:bookmarkEnd w:id="79"/>
    </w:p>
    <w:p w14:paraId="2DA79E7E" w14:textId="77777777" w:rsidR="00375FB7" w:rsidRDefault="00375FB7" w:rsidP="00941EB5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dotted" w:sz="4" w:space="0" w:color="666666"/>
          <w:left w:val="dotted" w:sz="4" w:space="0" w:color="666666"/>
          <w:bottom w:val="dotted" w:sz="4" w:space="0" w:color="666666"/>
          <w:right w:val="dotted" w:sz="4" w:space="0" w:color="666666"/>
          <w:insideH w:val="dotted" w:sz="4" w:space="0" w:color="666666"/>
          <w:insideV w:val="dotted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375FB7" w:rsidRPr="00247E0D" w14:paraId="0E7B773A" w14:textId="77777777" w:rsidTr="00331F6D">
        <w:tc>
          <w:tcPr>
            <w:tcW w:w="266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D9D9D9"/>
            <w:hideMark/>
          </w:tcPr>
          <w:p w14:paraId="127824FD" w14:textId="77777777" w:rsidR="00375FB7" w:rsidRPr="004D4F34" w:rsidRDefault="00375FB7" w:rsidP="00375FB7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函数名</w:t>
            </w:r>
          </w:p>
        </w:tc>
        <w:tc>
          <w:tcPr>
            <w:tcW w:w="6662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auto"/>
            <w:hideMark/>
          </w:tcPr>
          <w:p w14:paraId="262FAFE4" w14:textId="2DCE450D" w:rsidR="00375FB7" w:rsidRPr="004D4F34" w:rsidRDefault="00375FB7" w:rsidP="00375FB7">
            <w:pPr>
              <w:pStyle w:val="afff3"/>
              <w:rPr>
                <w:bCs/>
                <w:color w:val="000000"/>
              </w:rPr>
            </w:pPr>
            <w:proofErr w:type="spellStart"/>
            <w:r w:rsidRPr="00375FB7">
              <w:rPr>
                <w:bCs/>
              </w:rPr>
              <w:t>Task_FltCodeStore</w:t>
            </w:r>
            <w:proofErr w:type="spellEnd"/>
          </w:p>
        </w:tc>
      </w:tr>
      <w:tr w:rsidR="00375FB7" w:rsidRPr="00247E0D" w14:paraId="1EF22225" w14:textId="77777777" w:rsidTr="00331F6D">
        <w:tc>
          <w:tcPr>
            <w:tcW w:w="2660" w:type="dxa"/>
            <w:tcBorders>
              <w:top w:val="single" w:sz="4" w:space="0" w:color="666666"/>
            </w:tcBorders>
            <w:shd w:val="clear" w:color="auto" w:fill="D9D9D9"/>
            <w:hideMark/>
          </w:tcPr>
          <w:p w14:paraId="3199A4CB" w14:textId="77777777" w:rsidR="00375FB7" w:rsidRPr="004D4F34" w:rsidRDefault="00375FB7" w:rsidP="00375FB7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功能</w:t>
            </w:r>
          </w:p>
        </w:tc>
        <w:tc>
          <w:tcPr>
            <w:tcW w:w="6662" w:type="dxa"/>
            <w:tcBorders>
              <w:top w:val="single" w:sz="4" w:space="0" w:color="666666"/>
            </w:tcBorders>
            <w:shd w:val="clear" w:color="auto" w:fill="auto"/>
            <w:hideMark/>
          </w:tcPr>
          <w:p w14:paraId="6E53C67A" w14:textId="7B20B93C" w:rsidR="00375FB7" w:rsidRPr="00375FB7" w:rsidRDefault="00375FB7" w:rsidP="00375FB7">
            <w:pPr>
              <w:pStyle w:val="afff3"/>
              <w:rPr>
                <w:bCs/>
              </w:rPr>
            </w:pPr>
            <w:r>
              <w:rPr>
                <w:rFonts w:hint="eastAsia"/>
                <w:bCs/>
              </w:rPr>
              <w:t>故障代码存储</w:t>
            </w:r>
          </w:p>
        </w:tc>
      </w:tr>
      <w:tr w:rsidR="00375FB7" w:rsidRPr="00247E0D" w14:paraId="51242EF4" w14:textId="77777777" w:rsidTr="00331F6D">
        <w:tc>
          <w:tcPr>
            <w:tcW w:w="2660" w:type="dxa"/>
            <w:shd w:val="clear" w:color="auto" w:fill="D9D9D9"/>
            <w:hideMark/>
          </w:tcPr>
          <w:p w14:paraId="4A14A79A" w14:textId="77777777" w:rsidR="00375FB7" w:rsidRPr="004D4F34" w:rsidRDefault="00375FB7" w:rsidP="00375FB7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周期</w:t>
            </w:r>
          </w:p>
        </w:tc>
        <w:tc>
          <w:tcPr>
            <w:tcW w:w="6662" w:type="dxa"/>
            <w:shd w:val="clear" w:color="auto" w:fill="auto"/>
            <w:hideMark/>
          </w:tcPr>
          <w:p w14:paraId="156EA7B3" w14:textId="77777777" w:rsidR="00375FB7" w:rsidRPr="00375FB7" w:rsidRDefault="00375FB7" w:rsidP="00375FB7">
            <w:pPr>
              <w:pStyle w:val="afff3"/>
              <w:rPr>
                <w:bCs/>
              </w:rPr>
            </w:pPr>
            <w:r w:rsidRPr="00375FB7">
              <w:rPr>
                <w:rFonts w:hint="eastAsia"/>
                <w:bCs/>
              </w:rPr>
              <w:t>5</w:t>
            </w:r>
            <w:r w:rsidRPr="00375FB7">
              <w:rPr>
                <w:bCs/>
              </w:rPr>
              <w:t>00ms</w:t>
            </w:r>
            <w:r w:rsidRPr="00375FB7">
              <w:rPr>
                <w:rFonts w:hint="eastAsia"/>
                <w:bCs/>
              </w:rPr>
              <w:t>（工作模式为充电时）</w:t>
            </w:r>
          </w:p>
        </w:tc>
      </w:tr>
      <w:tr w:rsidR="00375FB7" w:rsidRPr="00247E0D" w14:paraId="1BBF544E" w14:textId="77777777" w:rsidTr="00331F6D">
        <w:tc>
          <w:tcPr>
            <w:tcW w:w="2660" w:type="dxa"/>
            <w:tcBorders>
              <w:bottom w:val="dotted" w:sz="4" w:space="0" w:color="666666"/>
            </w:tcBorders>
            <w:shd w:val="clear" w:color="auto" w:fill="D9D9D9"/>
            <w:hideMark/>
          </w:tcPr>
          <w:p w14:paraId="742A37EE" w14:textId="77777777" w:rsidR="00375FB7" w:rsidRPr="004D4F34" w:rsidRDefault="00375FB7" w:rsidP="00375FB7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参数</w:t>
            </w:r>
          </w:p>
        </w:tc>
        <w:tc>
          <w:tcPr>
            <w:tcW w:w="6662" w:type="dxa"/>
            <w:tcBorders>
              <w:bottom w:val="dotted" w:sz="4" w:space="0" w:color="666666"/>
            </w:tcBorders>
            <w:shd w:val="clear" w:color="auto" w:fill="auto"/>
            <w:hideMark/>
          </w:tcPr>
          <w:p w14:paraId="12B097E1" w14:textId="77777777" w:rsidR="00375FB7" w:rsidRPr="00375FB7" w:rsidRDefault="00375FB7" w:rsidP="00375FB7">
            <w:pPr>
              <w:pStyle w:val="afff3"/>
              <w:rPr>
                <w:bCs/>
              </w:rPr>
            </w:pPr>
            <w:r w:rsidRPr="00375FB7">
              <w:rPr>
                <w:rFonts w:hint="eastAsia"/>
                <w:bCs/>
              </w:rPr>
              <w:t>无</w:t>
            </w:r>
          </w:p>
        </w:tc>
      </w:tr>
      <w:tr w:rsidR="00375FB7" w:rsidRPr="00247E0D" w14:paraId="2F2478CC" w14:textId="77777777" w:rsidTr="00331F6D">
        <w:tc>
          <w:tcPr>
            <w:tcW w:w="2660" w:type="dxa"/>
            <w:tcBorders>
              <w:bottom w:val="single" w:sz="4" w:space="0" w:color="666666"/>
            </w:tcBorders>
            <w:shd w:val="clear" w:color="auto" w:fill="D9D9D9"/>
            <w:hideMark/>
          </w:tcPr>
          <w:p w14:paraId="1611E558" w14:textId="77777777" w:rsidR="00375FB7" w:rsidRPr="004D4F34" w:rsidRDefault="00375FB7" w:rsidP="00375FB7">
            <w:pPr>
              <w:pStyle w:val="afff1"/>
              <w:rPr>
                <w:bCs/>
              </w:rPr>
            </w:pPr>
            <w:r w:rsidRPr="004D4F34">
              <w:rPr>
                <w:rFonts w:hint="eastAsia"/>
                <w:bCs/>
              </w:rPr>
              <w:t>返回</w:t>
            </w:r>
          </w:p>
        </w:tc>
        <w:tc>
          <w:tcPr>
            <w:tcW w:w="6662" w:type="dxa"/>
            <w:tcBorders>
              <w:bottom w:val="single" w:sz="4" w:space="0" w:color="666666"/>
            </w:tcBorders>
            <w:shd w:val="clear" w:color="auto" w:fill="auto"/>
            <w:hideMark/>
          </w:tcPr>
          <w:p w14:paraId="47980C81" w14:textId="77777777" w:rsidR="00375FB7" w:rsidRPr="00375FB7" w:rsidRDefault="00375FB7" w:rsidP="00375FB7">
            <w:pPr>
              <w:pStyle w:val="afff3"/>
              <w:rPr>
                <w:bCs/>
              </w:rPr>
            </w:pPr>
            <w:r w:rsidRPr="00375FB7">
              <w:rPr>
                <w:rFonts w:hint="eastAsia"/>
                <w:bCs/>
              </w:rPr>
              <w:t>无</w:t>
            </w:r>
          </w:p>
        </w:tc>
      </w:tr>
    </w:tbl>
    <w:p w14:paraId="253AEBF9" w14:textId="77777777" w:rsidR="00375FB7" w:rsidRDefault="00375FB7" w:rsidP="00375FB7">
      <w:pPr>
        <w:ind w:firstLine="480"/>
      </w:pPr>
    </w:p>
    <w:p w14:paraId="607B7C55" w14:textId="77777777" w:rsidR="00375FB7" w:rsidRDefault="00375FB7" w:rsidP="00375FB7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375FB7" w14:paraId="191AA98D" w14:textId="77777777" w:rsidTr="00331F6D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C5DB0A7" w14:textId="77777777" w:rsidR="00375FB7" w:rsidRPr="00375FB7" w:rsidRDefault="00375FB7" w:rsidP="00375FB7">
            <w:pPr>
              <w:pStyle w:val="afff1"/>
              <w:rPr>
                <w:bCs/>
              </w:rPr>
            </w:pPr>
            <w:r w:rsidRPr="00375FB7">
              <w:rPr>
                <w:rFonts w:hint="eastAsia"/>
                <w:bCs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14EE676" w14:textId="77777777" w:rsidR="00375FB7" w:rsidRPr="00375FB7" w:rsidRDefault="00375FB7" w:rsidP="00375FB7">
            <w:pPr>
              <w:pStyle w:val="afff1"/>
              <w:rPr>
                <w:bCs/>
              </w:rPr>
            </w:pPr>
            <w:r w:rsidRPr="00375FB7">
              <w:rPr>
                <w:rFonts w:hint="eastAsia"/>
                <w:bCs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AEC1702" w14:textId="77777777" w:rsidR="00375FB7" w:rsidRPr="00375FB7" w:rsidRDefault="00375FB7" w:rsidP="00375FB7">
            <w:pPr>
              <w:pStyle w:val="afff1"/>
              <w:rPr>
                <w:bCs/>
              </w:rPr>
            </w:pPr>
            <w:r w:rsidRPr="00375FB7">
              <w:rPr>
                <w:rFonts w:hint="eastAsia"/>
                <w:bCs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E3B6EE9" w14:textId="77777777" w:rsidR="00375FB7" w:rsidRPr="00375FB7" w:rsidRDefault="00375FB7" w:rsidP="00375FB7">
            <w:pPr>
              <w:pStyle w:val="afff1"/>
              <w:rPr>
                <w:bCs/>
              </w:rPr>
            </w:pPr>
            <w:r w:rsidRPr="00375FB7">
              <w:rPr>
                <w:rFonts w:hint="eastAsia"/>
                <w:bCs/>
              </w:rPr>
              <w:t>返回</w:t>
            </w:r>
          </w:p>
        </w:tc>
      </w:tr>
      <w:tr w:rsidR="00976D91" w14:paraId="0E1458B1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EE755F3" w14:textId="30FE7540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VoltSH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BD908F1" w14:textId="54C6382E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总压过压保护值存储</w:t>
            </w:r>
          </w:p>
        </w:tc>
        <w:tc>
          <w:tcPr>
            <w:tcW w:w="1559" w:type="dxa"/>
            <w:vMerge w:val="restart"/>
            <w:tcBorders>
              <w:top w:val="single" w:sz="8" w:space="0" w:color="000000"/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038F232" w14:textId="3C93D67A" w:rsidR="00976D91" w:rsidRPr="00375FB7" w:rsidRDefault="00976D91" w:rsidP="00375FB7">
            <w:pPr>
              <w:pStyle w:val="afff3"/>
              <w:rPr>
                <w:bCs/>
              </w:rPr>
            </w:pPr>
            <w:r>
              <w:rPr>
                <w:rFonts w:hint="eastAsia"/>
                <w:bCs/>
              </w:rPr>
              <w:t>对应的故障等级以及时间</w:t>
            </w:r>
          </w:p>
        </w:tc>
        <w:tc>
          <w:tcPr>
            <w:tcW w:w="1559" w:type="dxa"/>
            <w:vMerge w:val="restart"/>
            <w:tcBorders>
              <w:top w:val="single" w:sz="8" w:space="0" w:color="000000"/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2D3D254" w14:textId="77777777" w:rsidR="00976D91" w:rsidRDefault="00976D91" w:rsidP="00375FB7">
            <w:pPr>
              <w:pStyle w:val="afff3"/>
              <w:rPr>
                <w:bCs/>
              </w:rPr>
            </w:pPr>
            <w:r>
              <w:rPr>
                <w:rFonts w:hint="eastAsia"/>
                <w:bCs/>
              </w:rPr>
              <w:t>0：正常</w:t>
            </w:r>
          </w:p>
          <w:p w14:paraId="33B050B1" w14:textId="39D8F24A" w:rsidR="00976D91" w:rsidRPr="00375FB7" w:rsidRDefault="00976D91" w:rsidP="00375FB7">
            <w:pPr>
              <w:pStyle w:val="afff3"/>
              <w:rPr>
                <w:bCs/>
              </w:rPr>
            </w:pPr>
            <w:r>
              <w:rPr>
                <w:rFonts w:hint="eastAsia"/>
                <w:bCs/>
              </w:rPr>
              <w:t>1：故障</w:t>
            </w:r>
          </w:p>
        </w:tc>
      </w:tr>
      <w:tr w:rsidR="00976D91" w14:paraId="3E6F75C3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6BD86C0" w14:textId="07C81CEE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VoltSL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FE717B8" w14:textId="0A8D5772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总压欠压保护值存储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F85A883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59E8C0B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467A76BE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E2D6421" w14:textId="47AB5CC2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VoltCH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E673017" w14:textId="078C6944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单体过压保护值存储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7AC9DA0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427D09A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71B9A15B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C2FC523" w14:textId="39ED73ED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VoltCL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FAAD769" w14:textId="68D6894F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单体欠压保护值存储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816AF2F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94B8853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6AA78C9F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17B4904" w14:textId="20DE530B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VoltCD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1ACEC4F" w14:textId="79813D73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单体压差故障值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1F23B9C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4E5B041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7FDCD3B1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4FB90FC" w14:textId="607CA8E8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CurrH_Charge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1F5EC56" w14:textId="716B01F7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充电过流故障值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2788273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4313C22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28D538CA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A715B59" w14:textId="0FF181A7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CurrH_DisChg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9CA6324" w14:textId="558C4630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放电过流故障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44A0E95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81E2DF1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79F68820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909619E" w14:textId="3199A545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TempH_DisChg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7F2B242" w14:textId="1B18A091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放电过温故障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4AD48DF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6D16403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59891EA5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0F41272" w14:textId="6BD933CB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TempH_Charge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E747DF9" w14:textId="5B987C43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充电过温故障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6119C24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C9FCD05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313FF67B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93A862A" w14:textId="170E5BAE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TempL_DisChg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539C29D" w14:textId="1D238063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放电低温故障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3EBD434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938C08F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3949E4E7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F278CD8" w14:textId="286148F3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TempL_Charge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B52E972" w14:textId="582221B9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充电</w:t>
            </w:r>
            <w:r>
              <w:rPr>
                <w:rFonts w:hint="eastAsia"/>
                <w:bCs/>
              </w:rPr>
              <w:t>低</w:t>
            </w:r>
            <w:r w:rsidRPr="00013F2D">
              <w:rPr>
                <w:rFonts w:hint="eastAsia"/>
                <w:bCs/>
              </w:rPr>
              <w:t>温故障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6D2B659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CAA3897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5C3FC488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3D4311F" w14:textId="2976B468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TempD_DisChg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E6D3339" w14:textId="4115B137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放电温差故障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E52FE0E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0E92BBE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66345713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DE4AC0D" w14:textId="7BF7A5C6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TempD_Charge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8A942DE" w14:textId="38F2D529" w:rsidR="00976D91" w:rsidRPr="00375FB7" w:rsidRDefault="00976D91" w:rsidP="00375FB7">
            <w:pPr>
              <w:pStyle w:val="afff3"/>
              <w:rPr>
                <w:bCs/>
              </w:rPr>
            </w:pPr>
            <w:r w:rsidRPr="00013F2D">
              <w:rPr>
                <w:rFonts w:hint="eastAsia"/>
                <w:bCs/>
              </w:rPr>
              <w:t>充电温差故障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7717CF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3D9663F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0D322B31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2AAF0F2" w14:textId="65E52340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InsulationNeg_Fault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2EA48E3" w14:textId="792F58A7" w:rsidR="00976D91" w:rsidRPr="00375FB7" w:rsidRDefault="00976D91" w:rsidP="00375FB7">
            <w:pPr>
              <w:pStyle w:val="afff3"/>
              <w:rPr>
                <w:bCs/>
              </w:rPr>
            </w:pPr>
            <w:r w:rsidRPr="00976D91">
              <w:rPr>
                <w:rFonts w:hint="eastAsia"/>
                <w:bCs/>
              </w:rPr>
              <w:t>正极绝缘故障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0FADF31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3513383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797ED753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1D12D4B" w14:textId="2189BF5E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InsulationPos_Fault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0C37BDA" w14:textId="336D6795" w:rsidR="00976D91" w:rsidRPr="00375FB7" w:rsidRDefault="00976D91" w:rsidP="00375FB7">
            <w:pPr>
              <w:pStyle w:val="afff3"/>
              <w:rPr>
                <w:bCs/>
              </w:rPr>
            </w:pPr>
            <w:r>
              <w:rPr>
                <w:rFonts w:hint="eastAsia"/>
                <w:bCs/>
              </w:rPr>
              <w:t>负</w:t>
            </w:r>
            <w:r w:rsidRPr="00976D91">
              <w:rPr>
                <w:rFonts w:hint="eastAsia"/>
                <w:bCs/>
              </w:rPr>
              <w:t>极绝缘故障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673195C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8A0BCFB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  <w:tr w:rsidR="00976D91" w14:paraId="5B15B6B0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F72EF15" w14:textId="0B3DBC22" w:rsidR="00976D91" w:rsidRPr="00375FB7" w:rsidRDefault="00976D91" w:rsidP="00013F2D">
            <w:pPr>
              <w:pStyle w:val="afff3"/>
              <w:jc w:val="left"/>
              <w:rPr>
                <w:bCs/>
              </w:rPr>
            </w:pPr>
            <w:proofErr w:type="spellStart"/>
            <w:r w:rsidRPr="00375FB7">
              <w:rPr>
                <w:bCs/>
              </w:rPr>
              <w:t>OpenWire_Fault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74AC62E" w14:textId="00FB2066" w:rsidR="00976D91" w:rsidRPr="00375FB7" w:rsidRDefault="00976D91" w:rsidP="00375FB7">
            <w:pPr>
              <w:pStyle w:val="afff3"/>
              <w:rPr>
                <w:bCs/>
              </w:rPr>
            </w:pPr>
            <w:r w:rsidRPr="00976D91">
              <w:rPr>
                <w:rFonts w:hint="eastAsia"/>
                <w:bCs/>
              </w:rPr>
              <w:t>导线开路故障</w:t>
            </w:r>
            <w:r>
              <w:rPr>
                <w:rFonts w:hint="eastAsia"/>
                <w:bCs/>
              </w:rPr>
              <w:t>存储</w:t>
            </w:r>
          </w:p>
        </w:tc>
        <w:tc>
          <w:tcPr>
            <w:tcW w:w="1559" w:type="dxa"/>
            <w:vMerge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AA1AC7A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  <w:tc>
          <w:tcPr>
            <w:tcW w:w="1559" w:type="dxa"/>
            <w:vMerge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7628F06" w14:textId="77777777" w:rsidR="00976D91" w:rsidRPr="00375FB7" w:rsidRDefault="00976D91" w:rsidP="00375FB7">
            <w:pPr>
              <w:pStyle w:val="afff3"/>
              <w:rPr>
                <w:bCs/>
              </w:rPr>
            </w:pPr>
          </w:p>
        </w:tc>
      </w:tr>
    </w:tbl>
    <w:p w14:paraId="27C1D4F3" w14:textId="23451329" w:rsidR="00976D91" w:rsidRDefault="00976D91" w:rsidP="00976D91">
      <w:pPr>
        <w:pStyle w:val="afffa"/>
        <w:ind w:firstLine="420"/>
      </w:pPr>
      <w:r>
        <w:rPr>
          <w:rFonts w:hint="eastAsia"/>
        </w:rPr>
        <w:t>备注：时间为</w:t>
      </w:r>
      <w:r w:rsidR="00897BC4">
        <w:rPr>
          <w:rFonts w:hint="eastAsia"/>
        </w:rPr>
        <w:t>故障存储时</w:t>
      </w:r>
      <w:r w:rsidR="00207135">
        <w:rPr>
          <w:rFonts w:hint="eastAsia"/>
        </w:rPr>
        <w:t>系统时间</w:t>
      </w:r>
      <w:r w:rsidR="00897BC4">
        <w:rPr>
          <w:rFonts w:hint="eastAsia"/>
        </w:rPr>
        <w:t>（X年X月X日X时X分）</w:t>
      </w:r>
    </w:p>
    <w:p w14:paraId="1B60548B" w14:textId="77777777" w:rsidR="00976D91" w:rsidRDefault="00976D91" w:rsidP="0093051B">
      <w:pPr>
        <w:pStyle w:val="3"/>
        <w:spacing w:before="120" w:after="120"/>
        <w:sectPr w:rsidR="00976D91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1FB64C09" w14:textId="734E3BFD" w:rsidR="0093051B" w:rsidRDefault="0093051B" w:rsidP="0093051B">
      <w:pPr>
        <w:pStyle w:val="3"/>
        <w:spacing w:before="120" w:after="120"/>
      </w:pPr>
      <w:bookmarkStart w:id="80" w:name="_Toc534967849"/>
      <w:r>
        <w:lastRenderedPageBreak/>
        <w:t>EEPROM</w:t>
      </w:r>
      <w:bookmarkEnd w:id="57"/>
      <w:bookmarkEnd w:id="58"/>
      <w:bookmarkEnd w:id="59"/>
      <w:bookmarkEnd w:id="60"/>
      <w:bookmarkEnd w:id="80"/>
    </w:p>
    <w:p w14:paraId="2F8FBE53" w14:textId="77777777" w:rsidR="0093051B" w:rsidRDefault="0093051B" w:rsidP="0093051B">
      <w:pPr>
        <w:ind w:firstLine="480"/>
      </w:pPr>
      <w:r>
        <w:t>EEPROM</w:t>
      </w:r>
      <w:r>
        <w:rPr>
          <w:rFonts w:hint="eastAsia"/>
        </w:rPr>
        <w:t>是一块掉电不易失的存储空间，单片机掉电之后，存储在里面的数据不会丢失，重新启动之后可以通过访问地址重新读取存储在里面的值。对</w:t>
      </w:r>
      <w:r>
        <w:t>EEPROM</w:t>
      </w:r>
      <w:r>
        <w:rPr>
          <w:rFonts w:hint="eastAsia"/>
        </w:rPr>
        <w:t>的操作分为写入和读取。</w:t>
      </w:r>
    </w:p>
    <w:p w14:paraId="388553D0" w14:textId="77777777" w:rsidR="0093051B" w:rsidRPr="005F1D38" w:rsidRDefault="0093051B" w:rsidP="0093051B">
      <w:pPr>
        <w:numPr>
          <w:ilvl w:val="0"/>
          <w:numId w:val="15"/>
        </w:numPr>
        <w:ind w:firstLineChars="0"/>
      </w:pPr>
      <w:bookmarkStart w:id="81" w:name="_Toc531078744"/>
      <w:r w:rsidRPr="005F1D38">
        <w:rPr>
          <w:rFonts w:hint="eastAsia"/>
        </w:rPr>
        <w:t>写入操作</w:t>
      </w:r>
      <w:bookmarkEnd w:id="81"/>
    </w:p>
    <w:p w14:paraId="6DED2E59" w14:textId="695F367E" w:rsidR="0093051B" w:rsidRDefault="0093051B" w:rsidP="0093051B">
      <w:pPr>
        <w:ind w:firstLine="480"/>
      </w:pPr>
      <w:r>
        <w:rPr>
          <w:rFonts w:hint="eastAsia"/>
        </w:rPr>
        <w:t>对</w:t>
      </w:r>
      <w:r>
        <w:t>EEPROM</w:t>
      </w:r>
      <w:r>
        <w:rPr>
          <w:rFonts w:hint="eastAsia"/>
        </w:rPr>
        <w:t>的写入操作分为</w:t>
      </w:r>
      <w:r w:rsidR="00B30899">
        <w:rPr>
          <w:rFonts w:hint="eastAsia"/>
        </w:rPr>
        <w:t>两</w:t>
      </w:r>
      <w:r>
        <w:rPr>
          <w:rFonts w:hint="eastAsia"/>
        </w:rPr>
        <w:t>个部分：通过上位机的标定写入数据；实时存储到</w:t>
      </w:r>
      <w:r>
        <w:t>EEPROM</w:t>
      </w:r>
      <w:r>
        <w:rPr>
          <w:rFonts w:hint="eastAsia"/>
        </w:rPr>
        <w:t>中的操作。</w:t>
      </w:r>
    </w:p>
    <w:p w14:paraId="15D435E8" w14:textId="06B8F6DF" w:rsidR="0093051B" w:rsidRDefault="0093051B" w:rsidP="0093051B">
      <w:pPr>
        <w:ind w:firstLine="480"/>
      </w:pPr>
      <w:r>
        <w:rPr>
          <w:rFonts w:hint="eastAsia"/>
        </w:rPr>
        <w:t>上位机标定：</w:t>
      </w:r>
      <w:proofErr w:type="gramStart"/>
      <w:r>
        <w:rPr>
          <w:rFonts w:hint="eastAsia"/>
        </w:rPr>
        <w:t>程序刷进单片机</w:t>
      </w:r>
      <w:proofErr w:type="gramEnd"/>
      <w:r>
        <w:rPr>
          <w:rFonts w:hint="eastAsia"/>
        </w:rPr>
        <w:t>运行后，修改电池包的参数或者阈值。上位机向主控板发送标定报文，主控</w:t>
      </w:r>
      <w:proofErr w:type="gramStart"/>
      <w:r>
        <w:rPr>
          <w:rFonts w:hint="eastAsia"/>
        </w:rPr>
        <w:t>板收到</w:t>
      </w:r>
      <w:proofErr w:type="gramEnd"/>
      <w:r>
        <w:rPr>
          <w:rFonts w:hint="eastAsia"/>
        </w:rPr>
        <w:t>标定报文之后找到需要修改的值的地址，把修改后的数据写入该地址中，下次开机重启读取到的值即为新标定的值。</w:t>
      </w:r>
    </w:p>
    <w:p w14:paraId="0924B6E3" w14:textId="7C92FADC" w:rsidR="0093051B" w:rsidRDefault="0093051B" w:rsidP="0093051B">
      <w:pPr>
        <w:ind w:firstLine="480"/>
      </w:pPr>
      <w:r>
        <w:rPr>
          <w:rFonts w:hint="eastAsia"/>
        </w:rPr>
        <w:t>实时存储：部分数据实时性较强，需要实时更新，例如</w:t>
      </w:r>
      <w:r>
        <w:t>SOC</w:t>
      </w:r>
      <w:r>
        <w:rPr>
          <w:rFonts w:hint="eastAsia"/>
        </w:rPr>
        <w:t>，运行时间等。目前程序运行时每</w:t>
      </w:r>
      <w:r w:rsidR="00B30899">
        <w:rPr>
          <w:rFonts w:hint="eastAsia"/>
        </w:rPr>
        <w:t>2</w:t>
      </w:r>
      <w:r>
        <w:rPr>
          <w:rFonts w:hint="eastAsia"/>
        </w:rPr>
        <w:t>秒</w:t>
      </w:r>
      <w:r w:rsidR="00B30899">
        <w:rPr>
          <w:rFonts w:hint="eastAsia"/>
        </w:rPr>
        <w:t>写入</w:t>
      </w:r>
      <w:r>
        <w:rPr>
          <w:rFonts w:hint="eastAsia"/>
        </w:rPr>
        <w:t>一次</w:t>
      </w:r>
      <w:r w:rsidR="00B30899">
        <w:rPr>
          <w:rFonts w:hint="eastAsia"/>
        </w:rPr>
        <w:t>.</w:t>
      </w:r>
    </w:p>
    <w:p w14:paraId="6088DF61" w14:textId="77777777" w:rsidR="0093051B" w:rsidRPr="005F1D38" w:rsidRDefault="0093051B" w:rsidP="0093051B">
      <w:pPr>
        <w:numPr>
          <w:ilvl w:val="0"/>
          <w:numId w:val="15"/>
        </w:numPr>
        <w:ind w:firstLineChars="0"/>
      </w:pPr>
      <w:bookmarkStart w:id="82" w:name="_Toc531078745"/>
      <w:r w:rsidRPr="005F1D38">
        <w:rPr>
          <w:rFonts w:hint="eastAsia"/>
        </w:rPr>
        <w:t>读取</w:t>
      </w:r>
      <w:bookmarkStart w:id="83" w:name="_GoBack"/>
      <w:bookmarkEnd w:id="83"/>
      <w:r w:rsidRPr="005F1D38">
        <w:rPr>
          <w:rFonts w:hint="eastAsia"/>
        </w:rPr>
        <w:t>操作</w:t>
      </w:r>
      <w:bookmarkEnd w:id="82"/>
    </w:p>
    <w:p w14:paraId="7DEE7FED" w14:textId="12AA0A0E" w:rsidR="0093051B" w:rsidRDefault="00B30899" w:rsidP="00472C5D">
      <w:pPr>
        <w:pStyle w:val="afff5"/>
      </w:pPr>
      <w:r>
        <w:object w:dxaOrig="5440" w:dyaOrig="4023" w14:anchorId="05DA3880">
          <v:shape id="_x0000_i1049" type="#_x0000_t75" style="width:264.55pt;height:175pt" o:ole="">
            <v:imagedata r:id="rId51" o:title=""/>
            <o:lock v:ext="edit" aspectratio="f"/>
          </v:shape>
          <o:OLEObject Type="Embed" ProgID="Visio.Drawing.11" ShapeID="_x0000_i1049" DrawAspect="Content" ObjectID="_1608968607" r:id="rId52"/>
        </w:object>
      </w:r>
    </w:p>
    <w:p w14:paraId="41AE9252" w14:textId="6C4E91D6" w:rsidR="0093051B" w:rsidRPr="00223D1F" w:rsidRDefault="0093051B" w:rsidP="0093051B">
      <w:pPr>
        <w:pStyle w:val="30"/>
        <w:rPr>
          <w:rFonts w:ascii="黑体" w:eastAsia="黑体" w:hAnsi="黑体"/>
        </w:rPr>
      </w:pPr>
      <w:proofErr w:type="spellStart"/>
      <w:r>
        <w:t>EEprom</w:t>
      </w:r>
      <w:proofErr w:type="spellEnd"/>
      <w:r>
        <w:rPr>
          <w:rFonts w:hint="eastAsia"/>
        </w:rPr>
        <w:t>读取步骤</w:t>
      </w:r>
    </w:p>
    <w:p w14:paraId="1D3DBBE0" w14:textId="77777777" w:rsidR="00223D1F" w:rsidRPr="00622CFD" w:rsidRDefault="00223D1F" w:rsidP="00223D1F">
      <w:pPr>
        <w:pStyle w:val="30"/>
        <w:numPr>
          <w:ilvl w:val="0"/>
          <w:numId w:val="0"/>
        </w:numPr>
        <w:jc w:val="both"/>
        <w:rPr>
          <w:rFonts w:ascii="黑体" w:eastAsia="黑体" w:hAnsi="黑体" w:hint="eastAsia"/>
        </w:rPr>
      </w:pPr>
    </w:p>
    <w:p w14:paraId="61302AEE" w14:textId="77777777" w:rsidR="0093051B" w:rsidRDefault="0093051B" w:rsidP="0093051B">
      <w:pPr>
        <w:ind w:firstLine="480"/>
      </w:pPr>
      <w:r>
        <w:rPr>
          <w:rFonts w:hint="eastAsia"/>
        </w:rPr>
        <w:t>读取操作要比写入操作简单，分为三种情况。</w:t>
      </w:r>
    </w:p>
    <w:p w14:paraId="0FEBCFD2" w14:textId="092BD79A" w:rsidR="0093051B" w:rsidRDefault="0093051B" w:rsidP="0093051B">
      <w:pPr>
        <w:numPr>
          <w:ilvl w:val="0"/>
          <w:numId w:val="4"/>
        </w:numPr>
        <w:ind w:firstLine="480"/>
      </w:pPr>
      <w:r>
        <w:rPr>
          <w:rFonts w:hint="eastAsia"/>
        </w:rPr>
        <w:t>若</w:t>
      </w:r>
      <w:proofErr w:type="gramStart"/>
      <w:r>
        <w:rPr>
          <w:rFonts w:hint="eastAsia"/>
        </w:rPr>
        <w:t>标记位</w:t>
      </w:r>
      <w:proofErr w:type="gramEnd"/>
      <w:r>
        <w:rPr>
          <w:rFonts w:hint="eastAsia"/>
        </w:rPr>
        <w:t>存储区只有一个有效值，则读取本次的值，</w:t>
      </w:r>
      <w:r w:rsidR="00B30899">
        <w:t xml:space="preserve"> </w:t>
      </w:r>
    </w:p>
    <w:p w14:paraId="64905938" w14:textId="6468ACDC" w:rsidR="0093051B" w:rsidRDefault="0093051B" w:rsidP="0093051B">
      <w:pPr>
        <w:numPr>
          <w:ilvl w:val="0"/>
          <w:numId w:val="4"/>
        </w:numPr>
        <w:ind w:firstLine="480"/>
      </w:pPr>
      <w:r>
        <w:rPr>
          <w:rFonts w:hint="eastAsia"/>
        </w:rPr>
        <w:t>若没有有效值，则说明芯片第一次写入程序，需要进行数据的初始化，</w:t>
      </w:r>
      <w:r w:rsidR="00B30899">
        <w:t xml:space="preserve"> </w:t>
      </w:r>
    </w:p>
    <w:p w14:paraId="59EFDF0E" w14:textId="77777777" w:rsidR="00B82090" w:rsidRDefault="00B82090" w:rsidP="00B82090">
      <w:pPr>
        <w:ind w:firstLineChars="0" w:firstLine="0"/>
        <w:sectPr w:rsidR="00B82090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64785ED6" w14:textId="49D2CED1" w:rsidR="00B82090" w:rsidRDefault="00207135" w:rsidP="00B07523">
      <w:pPr>
        <w:pStyle w:val="3"/>
        <w:spacing w:before="120" w:after="120"/>
      </w:pPr>
      <w:bookmarkStart w:id="84" w:name="_Toc534967850"/>
      <w:r>
        <w:rPr>
          <w:rFonts w:hint="eastAsia"/>
        </w:rPr>
        <w:lastRenderedPageBreak/>
        <w:t>故障代码处理</w:t>
      </w:r>
      <w:bookmarkEnd w:id="84"/>
    </w:p>
    <w:p w14:paraId="78DB1DCB" w14:textId="77777777" w:rsidR="00B82090" w:rsidRPr="00941EB5" w:rsidRDefault="00B82090" w:rsidP="00941EB5">
      <w:pPr>
        <w:ind w:firstLine="480"/>
      </w:pPr>
      <w:r w:rsidRPr="00941EB5"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662"/>
      </w:tblGrid>
      <w:tr w:rsidR="00B82090" w:rsidRPr="00247E0D" w14:paraId="6B99EC6E" w14:textId="77777777" w:rsidTr="00053843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912DDB9" w14:textId="77777777" w:rsidR="00B82090" w:rsidRPr="00247E0D" w:rsidRDefault="00B82090" w:rsidP="002A2E7F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函数名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33D0C81E" w14:textId="4944000D" w:rsidR="00B82090" w:rsidRDefault="00207135" w:rsidP="002A2E7F">
            <w:pPr>
              <w:pStyle w:val="afff3"/>
            </w:pPr>
            <w:proofErr w:type="spellStart"/>
            <w:r w:rsidRPr="00207135">
              <w:t>Task_FltCodeProcess</w:t>
            </w:r>
            <w:proofErr w:type="spellEnd"/>
          </w:p>
        </w:tc>
      </w:tr>
      <w:tr w:rsidR="00B82090" w:rsidRPr="00247E0D" w14:paraId="3AC3E037" w14:textId="77777777" w:rsidTr="00053843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B102762" w14:textId="77777777" w:rsidR="00B82090" w:rsidRDefault="00B82090" w:rsidP="002A2E7F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66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05C391FA" w14:textId="5DAAD21E" w:rsidR="00B82090" w:rsidRDefault="00EA5BFB" w:rsidP="002A2E7F">
            <w:pPr>
              <w:pStyle w:val="afff3"/>
            </w:pPr>
            <w:r>
              <w:rPr>
                <w:rFonts w:hint="eastAsia"/>
              </w:rPr>
              <w:t>根据接收上位机的信息对故障代码进行处理（发送/清除）</w:t>
            </w:r>
          </w:p>
        </w:tc>
      </w:tr>
      <w:tr w:rsidR="00B82090" w:rsidRPr="00247E0D" w14:paraId="08511838" w14:textId="77777777" w:rsidTr="00053843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77D60E5" w14:textId="77777777" w:rsidR="00B82090" w:rsidRDefault="00B82090" w:rsidP="002A2E7F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6FFAEC88" w14:textId="61DBF5BF" w:rsidR="00B82090" w:rsidRDefault="00EA5BFB" w:rsidP="002A2E7F">
            <w:pPr>
              <w:pStyle w:val="afff3"/>
            </w:pPr>
            <w:r>
              <w:rPr>
                <w:rFonts w:hint="eastAsia"/>
              </w:rPr>
              <w:t>500ms</w:t>
            </w:r>
          </w:p>
        </w:tc>
      </w:tr>
      <w:tr w:rsidR="00B82090" w:rsidRPr="00247E0D" w14:paraId="17488AF1" w14:textId="77777777" w:rsidTr="00053843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A1AC4BB" w14:textId="77777777" w:rsidR="00B82090" w:rsidRDefault="00B82090" w:rsidP="002A2E7F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5FFA1019" w14:textId="77777777" w:rsidR="00B82090" w:rsidRDefault="00B82090" w:rsidP="002A2E7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82090" w:rsidRPr="00247E0D" w14:paraId="4069E444" w14:textId="77777777" w:rsidTr="00053843">
        <w:tc>
          <w:tcPr>
            <w:tcW w:w="2660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506FCB1" w14:textId="77777777" w:rsidR="00B82090" w:rsidRDefault="00B82090" w:rsidP="002A2E7F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662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0818F489" w14:textId="2A0C241C" w:rsidR="00B82090" w:rsidRDefault="00EA5BFB" w:rsidP="002A2E7F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6DE7690F" w14:textId="1709D579" w:rsidR="00B82090" w:rsidRDefault="00EA5BFB" w:rsidP="002A2E7F">
      <w:pPr>
        <w:ind w:firstLine="480"/>
        <w:rPr>
          <w:szCs w:val="24"/>
        </w:rPr>
      </w:pPr>
      <w:r>
        <w:rPr>
          <w:szCs w:val="24"/>
        </w:rPr>
        <w:t xml:space="preserve"> </w:t>
      </w:r>
    </w:p>
    <w:p w14:paraId="03117F21" w14:textId="77777777" w:rsidR="00EA5BFB" w:rsidRDefault="00EA5BFB" w:rsidP="00EA5BFB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544"/>
        <w:gridCol w:w="1559"/>
        <w:gridCol w:w="1559"/>
      </w:tblGrid>
      <w:tr w:rsidR="00EA5BFB" w14:paraId="0FE6A968" w14:textId="77777777" w:rsidTr="00331F6D"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146D820" w14:textId="77777777" w:rsidR="00EA5BFB" w:rsidRPr="00375FB7" w:rsidRDefault="00EA5BFB" w:rsidP="00EA5BFB">
            <w:pPr>
              <w:pStyle w:val="afff1"/>
              <w:rPr>
                <w:bCs/>
              </w:rPr>
            </w:pPr>
            <w:r w:rsidRPr="00375FB7">
              <w:rPr>
                <w:rFonts w:hint="eastAsia"/>
                <w:bCs/>
              </w:rPr>
              <w:t>调用的子函数</w:t>
            </w:r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5DE13E1" w14:textId="77777777" w:rsidR="00EA5BFB" w:rsidRPr="00375FB7" w:rsidRDefault="00EA5BFB" w:rsidP="00EA5BFB">
            <w:pPr>
              <w:pStyle w:val="afff1"/>
              <w:rPr>
                <w:bCs/>
              </w:rPr>
            </w:pPr>
            <w:r w:rsidRPr="00375FB7">
              <w:rPr>
                <w:rFonts w:hint="eastAsia"/>
                <w:bCs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3AD5775" w14:textId="77777777" w:rsidR="00EA5BFB" w:rsidRPr="00EA5BFB" w:rsidRDefault="00EA5BFB" w:rsidP="00EA5BFB">
            <w:pPr>
              <w:pStyle w:val="afff1"/>
              <w:rPr>
                <w:szCs w:val="24"/>
              </w:rPr>
            </w:pPr>
            <w:r w:rsidRPr="00EA5BFB">
              <w:rPr>
                <w:rFonts w:hint="eastAsia"/>
                <w:szCs w:val="24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C01109A" w14:textId="77777777" w:rsidR="00EA5BFB" w:rsidRPr="00EA5BFB" w:rsidRDefault="00EA5BFB" w:rsidP="00EA5BFB">
            <w:pPr>
              <w:pStyle w:val="afff1"/>
              <w:rPr>
                <w:szCs w:val="24"/>
              </w:rPr>
            </w:pPr>
            <w:r w:rsidRPr="00EA5BFB">
              <w:rPr>
                <w:rFonts w:hint="eastAsia"/>
                <w:szCs w:val="24"/>
              </w:rPr>
              <w:t>返回</w:t>
            </w:r>
          </w:p>
        </w:tc>
      </w:tr>
      <w:tr w:rsidR="00EA5BFB" w14:paraId="5CC1E9A8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61804A5" w14:textId="27E224DE" w:rsidR="00EA5BFB" w:rsidRPr="00EA5BFB" w:rsidRDefault="00EA5BFB" w:rsidP="00EA5BFB">
            <w:pPr>
              <w:pStyle w:val="afff3"/>
              <w:jc w:val="left"/>
            </w:pPr>
            <w:proofErr w:type="spellStart"/>
            <w:r w:rsidRPr="00EA5BFB">
              <w:t>ReadFltCodeFromEEE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276DB1F" w14:textId="242E7883" w:rsidR="00EA5BFB" w:rsidRPr="00EA5BFB" w:rsidRDefault="00EA5BFB" w:rsidP="00EA5BFB">
            <w:pPr>
              <w:pStyle w:val="afff3"/>
            </w:pPr>
            <w:r>
              <w:rPr>
                <w:rFonts w:hint="eastAsia"/>
              </w:rPr>
              <w:t>读取/清除故障代码</w:t>
            </w:r>
          </w:p>
        </w:tc>
        <w:tc>
          <w:tcPr>
            <w:tcW w:w="155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2407805" w14:textId="77777777" w:rsidR="00EA5BFB" w:rsidRDefault="0086480B" w:rsidP="00EA5BFB">
            <w:pPr>
              <w:pStyle w:val="afff3"/>
            </w:pPr>
            <w:r>
              <w:rPr>
                <w:rFonts w:hint="eastAsia"/>
              </w:rPr>
              <w:t>“读取”标志位</w:t>
            </w:r>
          </w:p>
          <w:p w14:paraId="04C12269" w14:textId="6DE17B64" w:rsidR="0086480B" w:rsidRPr="00EA5BFB" w:rsidRDefault="0086480B" w:rsidP="00EA5BFB">
            <w:pPr>
              <w:pStyle w:val="afff3"/>
            </w:pPr>
            <w:r>
              <w:rPr>
                <w:rFonts w:hint="eastAsia"/>
              </w:rPr>
              <w:t>“清除”标志位</w:t>
            </w:r>
          </w:p>
        </w:tc>
        <w:tc>
          <w:tcPr>
            <w:tcW w:w="155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4010E65" w14:textId="77777777" w:rsidR="00EA5BFB" w:rsidRDefault="0086480B" w:rsidP="00EA5BFB">
            <w:pPr>
              <w:pStyle w:val="afff3"/>
            </w:pPr>
            <w:r>
              <w:rPr>
                <w:rFonts w:hint="eastAsia"/>
              </w:rPr>
              <w:t>0</w:t>
            </w:r>
            <w:r>
              <w:t>:</w:t>
            </w:r>
            <w:r>
              <w:rPr>
                <w:rFonts w:hint="eastAsia"/>
              </w:rPr>
              <w:t>成功</w:t>
            </w:r>
          </w:p>
          <w:p w14:paraId="0051CA13" w14:textId="3A275D9D" w:rsidR="0086480B" w:rsidRPr="00EA5BFB" w:rsidRDefault="0086480B" w:rsidP="00EA5BFB">
            <w:pPr>
              <w:pStyle w:val="afff3"/>
            </w:pPr>
            <w:r>
              <w:rPr>
                <w:rFonts w:hint="eastAsia"/>
              </w:rPr>
              <w:t>1:失败</w:t>
            </w:r>
          </w:p>
        </w:tc>
      </w:tr>
      <w:tr w:rsidR="0086480B" w14:paraId="6D9B5E1E" w14:textId="77777777" w:rsidTr="00053843">
        <w:trPr>
          <w:trHeight w:val="67"/>
        </w:trPr>
        <w:tc>
          <w:tcPr>
            <w:tcW w:w="9322" w:type="dxa"/>
            <w:gridSpan w:val="4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5B33CF0F" w14:textId="4824CCEE" w:rsidR="0086480B" w:rsidRPr="00EA5BFB" w:rsidRDefault="0086480B" w:rsidP="00EA5BFB">
            <w:pPr>
              <w:pStyle w:val="afff3"/>
            </w:pPr>
            <w:proofErr w:type="spellStart"/>
            <w:r w:rsidRPr="00EA5BFB">
              <w:t>ReadFltCodeFromEEE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EA5BFB" w14:paraId="7ABFA104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3CF6B02" w14:textId="2A2F2B6E" w:rsidR="00EA5BFB" w:rsidRPr="00EA5BFB" w:rsidRDefault="0086480B" w:rsidP="00EA5BFB">
            <w:pPr>
              <w:pStyle w:val="afff3"/>
              <w:jc w:val="left"/>
            </w:pPr>
            <w:proofErr w:type="spellStart"/>
            <w:r w:rsidRPr="0086480B">
              <w:t>CAN_ToUpMonitor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748FA55" w14:textId="3C67D696" w:rsidR="00EA5BFB" w:rsidRPr="00EA5BFB" w:rsidRDefault="0086480B" w:rsidP="00EA5BFB">
            <w:pPr>
              <w:pStyle w:val="afff3"/>
            </w:pPr>
            <w:r>
              <w:rPr>
                <w:rFonts w:hint="eastAsia"/>
              </w:rPr>
              <w:t>发送信息至上位机</w:t>
            </w:r>
          </w:p>
        </w:tc>
        <w:tc>
          <w:tcPr>
            <w:tcW w:w="155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5B830C0" w14:textId="5E16DB56" w:rsidR="00EA5BFB" w:rsidRPr="00EA5BFB" w:rsidRDefault="0086480B" w:rsidP="00EA5BFB">
            <w:pPr>
              <w:pStyle w:val="afff3"/>
            </w:pPr>
            <w:r>
              <w:rPr>
                <w:rFonts w:hint="eastAsia"/>
              </w:rPr>
              <w:t>需发送的信息</w:t>
            </w:r>
          </w:p>
        </w:tc>
        <w:tc>
          <w:tcPr>
            <w:tcW w:w="155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632ED1F" w14:textId="1C39E677" w:rsidR="00EA5BFB" w:rsidRPr="00EA5BFB" w:rsidRDefault="0086480B" w:rsidP="00EA5BFB">
            <w:pPr>
              <w:pStyle w:val="afff3"/>
            </w:pPr>
            <w:r>
              <w:rPr>
                <w:rFonts w:hint="eastAsia"/>
              </w:rPr>
              <w:t>发送的结果</w:t>
            </w:r>
          </w:p>
        </w:tc>
      </w:tr>
      <w:tr w:rsidR="00EA5BFB" w14:paraId="436D6359" w14:textId="77777777" w:rsidTr="0086480B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AF04725" w14:textId="3A7EBF35" w:rsidR="00EA5BFB" w:rsidRPr="00EA5BFB" w:rsidRDefault="0086480B" w:rsidP="00EA5BFB">
            <w:pPr>
              <w:pStyle w:val="afff3"/>
              <w:jc w:val="left"/>
            </w:pPr>
            <w:proofErr w:type="spellStart"/>
            <w:r w:rsidRPr="0086480B">
              <w:t>DisableInterrupts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EE62CAF" w14:textId="0415D722" w:rsidR="00EA5BFB" w:rsidRPr="00EA5BFB" w:rsidRDefault="0086480B" w:rsidP="00EA5BFB">
            <w:pPr>
              <w:pStyle w:val="afff3"/>
            </w:pPr>
            <w:r>
              <w:rPr>
                <w:rFonts w:hint="eastAsia"/>
              </w:rPr>
              <w:t>禁止中断</w:t>
            </w:r>
          </w:p>
        </w:tc>
        <w:tc>
          <w:tcPr>
            <w:tcW w:w="155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F4D1208" w14:textId="37E1E146" w:rsidR="00EA5BFB" w:rsidRPr="00EA5BFB" w:rsidRDefault="0086480B" w:rsidP="00EA5BF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AB9C2A6" w14:textId="79DA24EA" w:rsidR="00EA5BFB" w:rsidRPr="00EA5BFB" w:rsidRDefault="0086480B" w:rsidP="00EA5BF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86480B" w14:paraId="4D09325D" w14:textId="77777777" w:rsidTr="00331F6D">
        <w:trPr>
          <w:trHeight w:val="67"/>
        </w:trPr>
        <w:tc>
          <w:tcPr>
            <w:tcW w:w="2660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14CE3EE" w14:textId="0E71BDE2" w:rsidR="0086480B" w:rsidRPr="0086480B" w:rsidRDefault="0086480B" w:rsidP="0086480B">
            <w:pPr>
              <w:pStyle w:val="afff3"/>
              <w:jc w:val="left"/>
            </w:pPr>
            <w:proofErr w:type="spellStart"/>
            <w:r w:rsidRPr="0086480B">
              <w:t>EnableInterrupts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DD0C9D8" w14:textId="000C5F0E" w:rsidR="0086480B" w:rsidRPr="00EA5BFB" w:rsidRDefault="0086480B" w:rsidP="0086480B">
            <w:pPr>
              <w:pStyle w:val="afff3"/>
            </w:pPr>
            <w:r>
              <w:rPr>
                <w:rFonts w:hint="eastAsia"/>
              </w:rPr>
              <w:t>使能中断</w:t>
            </w:r>
          </w:p>
        </w:tc>
        <w:tc>
          <w:tcPr>
            <w:tcW w:w="155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DDC6000" w14:textId="3BC4D0D4" w:rsidR="0086480B" w:rsidRPr="00EA5BFB" w:rsidRDefault="0086480B" w:rsidP="0086480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A5BC109" w14:textId="088C35FA" w:rsidR="0086480B" w:rsidRPr="00EA5BFB" w:rsidRDefault="0086480B" w:rsidP="0086480B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3FF8A87D" w14:textId="0680F573" w:rsidR="00EA5BFB" w:rsidRDefault="00EA5BFB" w:rsidP="00EA5BFB">
      <w:pPr>
        <w:pStyle w:val="afffa"/>
        <w:ind w:firstLine="420"/>
      </w:pPr>
      <w:r>
        <w:rPr>
          <w:rFonts w:hint="eastAsia"/>
        </w:rPr>
        <w:t>备注：</w:t>
      </w:r>
      <w:r w:rsidR="0086480B">
        <w:rPr>
          <w:rFonts w:hint="eastAsia"/>
        </w:rPr>
        <w:t>当同时发送“读取”和“清除”需求时，轮询此任务两次完成此操作，先“读取”，后“清除”。</w:t>
      </w:r>
    </w:p>
    <w:p w14:paraId="6F4F4052" w14:textId="77777777" w:rsidR="00EA5BFB" w:rsidRPr="00EA5BFB" w:rsidRDefault="00EA5BFB" w:rsidP="002A2E7F">
      <w:pPr>
        <w:ind w:firstLine="480"/>
        <w:rPr>
          <w:szCs w:val="24"/>
        </w:rPr>
      </w:pPr>
    </w:p>
    <w:p w14:paraId="2A21105E" w14:textId="24BD020F" w:rsidR="00B82090" w:rsidRDefault="009D257D" w:rsidP="002A2E7F">
      <w:pPr>
        <w:pStyle w:val="afff5"/>
      </w:pPr>
      <w:r w:rsidRPr="00B82090">
        <w:object w:dxaOrig="8855" w:dyaOrig="1483" w14:anchorId="036568F6">
          <v:shape id="_x0000_i1050" type="#_x0000_t75" style="width:437pt;height:73.65pt" o:ole="">
            <v:imagedata r:id="rId53" o:title=""/>
          </v:shape>
          <o:OLEObject Type="Embed" ProgID="Visio.Drawing.11" ShapeID="_x0000_i1050" DrawAspect="Content" ObjectID="_1608968608" r:id="rId54"/>
        </w:object>
      </w:r>
    </w:p>
    <w:p w14:paraId="62AE63FC" w14:textId="7F66C3FB" w:rsidR="002A2E7F" w:rsidRDefault="002A2E7F" w:rsidP="00466166">
      <w:pPr>
        <w:pStyle w:val="30"/>
      </w:pPr>
      <w:r>
        <w:rPr>
          <w:rFonts w:hint="eastAsia"/>
        </w:rPr>
        <w:t>B</w:t>
      </w:r>
      <w:r>
        <w:t>MS</w:t>
      </w:r>
      <w:r w:rsidR="00534E58">
        <w:rPr>
          <w:rFonts w:hint="eastAsia"/>
        </w:rPr>
        <w:t>故障代码处理</w:t>
      </w:r>
      <w:r>
        <w:rPr>
          <w:rFonts w:hint="eastAsia"/>
        </w:rPr>
        <w:t>流程图</w:t>
      </w:r>
    </w:p>
    <w:p w14:paraId="76D10AB2" w14:textId="1B398262" w:rsidR="002A2E7F" w:rsidRDefault="002A2E7F" w:rsidP="00B82090">
      <w:pPr>
        <w:ind w:firstLineChars="0" w:firstLine="0"/>
        <w:sectPr w:rsidR="002A2E7F" w:rsidSect="00CA62D1">
          <w:pgSz w:w="11906" w:h="16838"/>
          <w:pgMar w:top="1361" w:right="1361" w:bottom="1361" w:left="1361" w:header="850" w:footer="227" w:gutter="0"/>
          <w:cols w:space="425"/>
          <w:titlePg/>
          <w:docGrid w:linePitch="380"/>
        </w:sectPr>
      </w:pPr>
    </w:p>
    <w:p w14:paraId="3873A3D9" w14:textId="3049B9DF" w:rsidR="00B82090" w:rsidRDefault="00534E58" w:rsidP="00B07523">
      <w:pPr>
        <w:pStyle w:val="3"/>
        <w:spacing w:before="163" w:after="163"/>
      </w:pPr>
      <w:bookmarkStart w:id="85" w:name="_Toc534967851"/>
      <w:r>
        <w:rPr>
          <w:rFonts w:hint="eastAsia"/>
        </w:rPr>
        <w:lastRenderedPageBreak/>
        <w:t>发送主板采集的电压温度数据至上位机</w:t>
      </w:r>
      <w:bookmarkEnd w:id="85"/>
    </w:p>
    <w:p w14:paraId="47617CDF" w14:textId="77777777" w:rsidR="00B82090" w:rsidRDefault="00B82090" w:rsidP="00921CAA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5"/>
        <w:gridCol w:w="6497"/>
      </w:tblGrid>
      <w:tr w:rsidR="00B82090" w:rsidRPr="00247E0D" w14:paraId="211BD4D9" w14:textId="77777777" w:rsidTr="00053843">
        <w:tc>
          <w:tcPr>
            <w:tcW w:w="2825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20043F8" w14:textId="77777777" w:rsidR="00B82090" w:rsidRPr="00247E0D" w:rsidRDefault="00B82090" w:rsidP="00921CAA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函数名</w:t>
            </w:r>
          </w:p>
        </w:tc>
        <w:tc>
          <w:tcPr>
            <w:tcW w:w="649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5F3C231C" w14:textId="0C0C2443" w:rsidR="00B82090" w:rsidRDefault="00534E58" w:rsidP="00921CAA">
            <w:pPr>
              <w:pStyle w:val="afff3"/>
            </w:pPr>
            <w:proofErr w:type="spellStart"/>
            <w:r w:rsidRPr="00534E58">
              <w:t>Task_BMUToUpMonitor</w:t>
            </w:r>
            <w:proofErr w:type="spellEnd"/>
          </w:p>
        </w:tc>
      </w:tr>
      <w:tr w:rsidR="00B82090" w:rsidRPr="00247E0D" w14:paraId="5AEEEF59" w14:textId="77777777" w:rsidTr="00053843">
        <w:tc>
          <w:tcPr>
            <w:tcW w:w="2825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3C153FC" w14:textId="77777777" w:rsidR="00B82090" w:rsidRDefault="00B82090" w:rsidP="00921CAA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497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6ABFCB80" w14:textId="14676E12" w:rsidR="00B82090" w:rsidRDefault="00B82090" w:rsidP="00921CAA">
            <w:pPr>
              <w:pStyle w:val="afff3"/>
            </w:pPr>
            <w:r w:rsidRPr="004B418D">
              <w:rPr>
                <w:rFonts w:hint="eastAsia"/>
              </w:rPr>
              <w:t>发送</w:t>
            </w:r>
            <w:r w:rsidR="00A04B1E">
              <w:rPr>
                <w:rFonts w:hint="eastAsia"/>
              </w:rPr>
              <w:t>主板采集的电压温度数据至上位机</w:t>
            </w:r>
            <w:r w:rsidR="004B418D">
              <w:t xml:space="preserve"> </w:t>
            </w:r>
          </w:p>
        </w:tc>
      </w:tr>
      <w:tr w:rsidR="00B82090" w:rsidRPr="00247E0D" w14:paraId="6A776493" w14:textId="77777777" w:rsidTr="00053843"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1B612138" w14:textId="77777777" w:rsidR="00B82090" w:rsidRDefault="00B82090" w:rsidP="00921CAA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78442CCB" w14:textId="55717097" w:rsidR="00B82090" w:rsidRDefault="00A04B1E" w:rsidP="00921CAA">
            <w:pPr>
              <w:pStyle w:val="afff3"/>
            </w:pPr>
            <w:r>
              <w:rPr>
                <w:rFonts w:hint="eastAsia"/>
              </w:rPr>
              <w:t>1s</w:t>
            </w:r>
          </w:p>
        </w:tc>
      </w:tr>
      <w:tr w:rsidR="00B82090" w:rsidRPr="00247E0D" w14:paraId="0D23D602" w14:textId="77777777" w:rsidTr="00053843">
        <w:trPr>
          <w:trHeight w:val="70"/>
        </w:trPr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15A4CEC" w14:textId="77777777" w:rsidR="00B82090" w:rsidRDefault="00B82090" w:rsidP="00921CAA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0045B455" w14:textId="77777777" w:rsidR="00B82090" w:rsidRDefault="00B82090" w:rsidP="00921CA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82090" w:rsidRPr="00247E0D" w14:paraId="458C0EC7" w14:textId="77777777" w:rsidTr="00053843"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2D5C163" w14:textId="77777777" w:rsidR="00B82090" w:rsidRDefault="00B82090" w:rsidP="00921CAA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4D68B8F3" w14:textId="332E76E1" w:rsidR="00B82090" w:rsidRDefault="00A04B1E" w:rsidP="00921CAA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3477BCDA" w14:textId="73BE0700" w:rsidR="00941EB5" w:rsidRDefault="00941EB5" w:rsidP="00941EB5">
      <w:pPr>
        <w:pStyle w:val="afffa"/>
        <w:ind w:firstLine="420"/>
      </w:pPr>
      <w:r>
        <w:rPr>
          <w:rFonts w:hint="eastAsia"/>
        </w:rPr>
        <w:t>备注：通讯内容请参考《</w:t>
      </w:r>
      <w:r>
        <w:t>BMS</w:t>
      </w:r>
      <w:r>
        <w:rPr>
          <w:rFonts w:hint="eastAsia"/>
        </w:rPr>
        <w:t>内网的通讯协议》</w:t>
      </w:r>
    </w:p>
    <w:p w14:paraId="047E4D9D" w14:textId="4811F663" w:rsidR="00B82090" w:rsidRDefault="00B82090" w:rsidP="00C95E65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3402"/>
        <w:gridCol w:w="1559"/>
        <w:gridCol w:w="1559"/>
      </w:tblGrid>
      <w:tr w:rsidR="00247E0D" w:rsidRPr="00247E0D" w14:paraId="69D1BC1A" w14:textId="77777777" w:rsidTr="00053843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C742AE4" w14:textId="77777777" w:rsidR="00B82090" w:rsidRPr="00247E0D" w:rsidRDefault="00B82090" w:rsidP="00C95E65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F9E6923" w14:textId="77777777" w:rsidR="00B82090" w:rsidRDefault="00B82090" w:rsidP="00C95E65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B342461" w14:textId="77777777" w:rsidR="00B82090" w:rsidRDefault="00B82090" w:rsidP="00C95E65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A646DB7" w14:textId="77777777" w:rsidR="00B82090" w:rsidRDefault="00B82090" w:rsidP="00C95E65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534E58" w:rsidRPr="00247E0D" w14:paraId="24A515E5" w14:textId="77777777" w:rsidTr="00534E58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E2A1B3F" w14:textId="12A80129" w:rsidR="00534E58" w:rsidRDefault="00534E58" w:rsidP="00534E58">
            <w:pPr>
              <w:pStyle w:val="afff3"/>
            </w:pPr>
            <w:proofErr w:type="spellStart"/>
            <w:r w:rsidRPr="00534E58">
              <w:t>CAN_ToUpMonitor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06405A6" w14:textId="22EE75C6" w:rsidR="00534E58" w:rsidRDefault="00534E58" w:rsidP="00534E58">
            <w:pPr>
              <w:pStyle w:val="afff3"/>
            </w:pPr>
            <w:r>
              <w:rPr>
                <w:rFonts w:hint="eastAsia"/>
              </w:rPr>
              <w:t>发送信息至上位机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83968E7" w14:textId="3128FBC1" w:rsidR="00534E58" w:rsidRDefault="00534E58" w:rsidP="00534E58">
            <w:pPr>
              <w:pStyle w:val="afff3"/>
            </w:pPr>
            <w:r>
              <w:rPr>
                <w:rFonts w:hint="eastAsia"/>
              </w:rPr>
              <w:t>需发送的信息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D7A3738" w14:textId="0C4EF841" w:rsidR="00534E58" w:rsidRDefault="00534E58" w:rsidP="00534E58">
            <w:pPr>
              <w:pStyle w:val="afff3"/>
            </w:pPr>
            <w:r>
              <w:rPr>
                <w:rFonts w:hint="eastAsia"/>
              </w:rPr>
              <w:t>发送的结果</w:t>
            </w:r>
          </w:p>
        </w:tc>
      </w:tr>
      <w:tr w:rsidR="00534E58" w:rsidRPr="00247E0D" w14:paraId="15AA245E" w14:textId="77777777" w:rsidTr="00534E58">
        <w:tc>
          <w:tcPr>
            <w:tcW w:w="28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C45AEA8" w14:textId="04F2C8E3" w:rsidR="00534E58" w:rsidRDefault="00534E58" w:rsidP="00534E58">
            <w:pPr>
              <w:pStyle w:val="afff3"/>
            </w:pPr>
            <w:proofErr w:type="spellStart"/>
            <w:r w:rsidRPr="00534E58">
              <w:t>UpMonitor_DelayTimeus</w:t>
            </w:r>
            <w:proofErr w:type="spellEnd"/>
          </w:p>
        </w:tc>
        <w:tc>
          <w:tcPr>
            <w:tcW w:w="34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84A5346" w14:textId="21A0EC14" w:rsidR="00534E58" w:rsidRDefault="00534E58" w:rsidP="00534E58">
            <w:pPr>
              <w:pStyle w:val="afff3"/>
            </w:pPr>
            <w:r>
              <w:rPr>
                <w:rFonts w:hint="eastAsia"/>
              </w:rPr>
              <w:t>延时函数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669822A" w14:textId="67424408" w:rsidR="00534E58" w:rsidRDefault="00534E58" w:rsidP="00534E58">
            <w:pPr>
              <w:pStyle w:val="afff3"/>
            </w:pPr>
            <w:r>
              <w:rPr>
                <w:rFonts w:hint="eastAsia"/>
              </w:rPr>
              <w:t>延时时间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8B36803" w14:textId="1C6C4280" w:rsidR="00534E58" w:rsidRDefault="00534E58" w:rsidP="00534E58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37F66208" w14:textId="77777777" w:rsidR="00530B52" w:rsidRDefault="00530B52" w:rsidP="00530B52">
      <w:pPr>
        <w:ind w:firstLine="480"/>
      </w:pPr>
    </w:p>
    <w:p w14:paraId="4ECA3593" w14:textId="15A88F52" w:rsidR="00530B52" w:rsidRDefault="00530B52" w:rsidP="00530B52">
      <w:pPr>
        <w:ind w:firstLine="480"/>
      </w:pPr>
      <w:r w:rsidRPr="004B418D">
        <w:rPr>
          <w:rFonts w:hint="eastAsia"/>
        </w:rPr>
        <w:t>发送</w:t>
      </w:r>
      <w:r>
        <w:rPr>
          <w:rFonts w:hint="eastAsia"/>
        </w:rPr>
        <w:t>主板采集的电压温度数据至上位机，边采集边发送</w:t>
      </w:r>
      <w:r w:rsidR="00EE4103">
        <w:rPr>
          <w:rFonts w:hint="eastAsia"/>
        </w:rPr>
        <w:t>的方法；</w:t>
      </w:r>
      <w:proofErr w:type="gramStart"/>
      <w:r w:rsidR="00EE4103">
        <w:rPr>
          <w:rFonts w:hint="eastAsia"/>
        </w:rPr>
        <w:t>若本帧有</w:t>
      </w:r>
      <w:proofErr w:type="gramEnd"/>
      <w:r w:rsidR="00EE4103">
        <w:rPr>
          <w:rFonts w:hint="eastAsia"/>
        </w:rPr>
        <w:t>大量信息，则按照协议分批次循环发送本帧，</w:t>
      </w:r>
      <w:proofErr w:type="gramStart"/>
      <w:r>
        <w:rPr>
          <w:rFonts w:hint="eastAsia"/>
        </w:rPr>
        <w:t>只有本帧报</w:t>
      </w:r>
      <w:proofErr w:type="gramEnd"/>
      <w:r>
        <w:rPr>
          <w:rFonts w:hint="eastAsia"/>
        </w:rPr>
        <w:t>文发送完毕，才能发送下一帧报文</w:t>
      </w:r>
      <w:r w:rsidR="00EE4103">
        <w:rPr>
          <w:rFonts w:hint="eastAsia"/>
        </w:rPr>
        <w:t>。</w:t>
      </w:r>
    </w:p>
    <w:p w14:paraId="64E40B0F" w14:textId="77777777" w:rsidR="00530B52" w:rsidRDefault="00530B52" w:rsidP="00941EB5">
      <w:pPr>
        <w:pStyle w:val="3"/>
        <w:spacing w:before="163" w:after="163"/>
        <w:sectPr w:rsidR="00530B52" w:rsidSect="00CA62D1">
          <w:pgSz w:w="11906" w:h="16838"/>
          <w:pgMar w:top="1440" w:right="1800" w:bottom="1440" w:left="1800" w:header="850" w:footer="227" w:gutter="0"/>
          <w:cols w:space="425"/>
          <w:docGrid w:type="lines" w:linePitch="326"/>
        </w:sectPr>
      </w:pPr>
    </w:p>
    <w:p w14:paraId="2329ACE5" w14:textId="6B02C8F3" w:rsidR="00941EB5" w:rsidRDefault="00941EB5" w:rsidP="00941EB5">
      <w:pPr>
        <w:pStyle w:val="3"/>
        <w:spacing w:before="163" w:after="163"/>
      </w:pPr>
      <w:bookmarkStart w:id="86" w:name="_Toc534967852"/>
      <w:r>
        <w:rPr>
          <w:rFonts w:hint="eastAsia"/>
        </w:rPr>
        <w:lastRenderedPageBreak/>
        <w:t>发送</w:t>
      </w:r>
      <w:r>
        <w:rPr>
          <w:rFonts w:hint="eastAsia"/>
        </w:rPr>
        <w:t>B</w:t>
      </w:r>
      <w:r>
        <w:t>MS</w:t>
      </w:r>
      <w:r>
        <w:rPr>
          <w:rFonts w:hint="eastAsia"/>
        </w:rPr>
        <w:t>信息至上位机</w:t>
      </w:r>
      <w:bookmarkEnd w:id="86"/>
    </w:p>
    <w:p w14:paraId="10DA9221" w14:textId="77777777" w:rsidR="00941EB5" w:rsidRDefault="00941EB5" w:rsidP="00941EB5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5"/>
        <w:gridCol w:w="6497"/>
      </w:tblGrid>
      <w:tr w:rsidR="00941EB5" w:rsidRPr="00247E0D" w14:paraId="705D562F" w14:textId="77777777" w:rsidTr="00941EB5">
        <w:tc>
          <w:tcPr>
            <w:tcW w:w="2825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C24B3A9" w14:textId="77777777" w:rsidR="00941EB5" w:rsidRPr="00247E0D" w:rsidRDefault="00941EB5" w:rsidP="00331F6D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函数名</w:t>
            </w:r>
          </w:p>
        </w:tc>
        <w:tc>
          <w:tcPr>
            <w:tcW w:w="649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170D32AA" w14:textId="2BB14F71" w:rsidR="00941EB5" w:rsidRDefault="00941EB5" w:rsidP="00331F6D">
            <w:pPr>
              <w:pStyle w:val="afff3"/>
            </w:pPr>
            <w:proofErr w:type="spellStart"/>
            <w:r w:rsidRPr="00941EB5">
              <w:t>Task_BMSToUpMonitor</w:t>
            </w:r>
            <w:proofErr w:type="spellEnd"/>
          </w:p>
        </w:tc>
      </w:tr>
      <w:tr w:rsidR="00941EB5" w:rsidRPr="00247E0D" w14:paraId="7C6E6CEE" w14:textId="77777777" w:rsidTr="00941EB5">
        <w:tc>
          <w:tcPr>
            <w:tcW w:w="2825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7C02C47" w14:textId="77777777" w:rsidR="00941EB5" w:rsidRDefault="00941EB5" w:rsidP="00331F6D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497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326F8C84" w14:textId="30EB6973" w:rsidR="00941EB5" w:rsidRDefault="00941EB5" w:rsidP="00331F6D">
            <w:pPr>
              <w:pStyle w:val="afff3"/>
            </w:pPr>
            <w:r w:rsidRPr="004B418D">
              <w:rPr>
                <w:rFonts w:hint="eastAsia"/>
              </w:rPr>
              <w:t>发送</w:t>
            </w:r>
            <w:r>
              <w:rPr>
                <w:rFonts w:hint="eastAsia"/>
              </w:rPr>
              <w:t>B</w:t>
            </w:r>
            <w:r>
              <w:t>MS</w:t>
            </w:r>
            <w:r>
              <w:rPr>
                <w:rFonts w:hint="eastAsia"/>
              </w:rPr>
              <w:t>信息至上位机</w:t>
            </w:r>
            <w:r>
              <w:t xml:space="preserve"> </w:t>
            </w:r>
          </w:p>
        </w:tc>
      </w:tr>
      <w:tr w:rsidR="00941EB5" w:rsidRPr="00247E0D" w14:paraId="62DDAAD0" w14:textId="77777777" w:rsidTr="00941EB5"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355E384" w14:textId="77777777" w:rsidR="00941EB5" w:rsidRDefault="00941EB5" w:rsidP="00331F6D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01061EF1" w14:textId="77777777" w:rsidR="00941EB5" w:rsidRDefault="00941EB5" w:rsidP="00331F6D">
            <w:pPr>
              <w:pStyle w:val="afff3"/>
            </w:pPr>
            <w:r>
              <w:rPr>
                <w:rFonts w:hint="eastAsia"/>
              </w:rPr>
              <w:t>1s</w:t>
            </w:r>
          </w:p>
        </w:tc>
      </w:tr>
      <w:tr w:rsidR="00941EB5" w:rsidRPr="00247E0D" w14:paraId="126501FA" w14:textId="77777777" w:rsidTr="00941EB5">
        <w:trPr>
          <w:trHeight w:val="70"/>
        </w:trPr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6CEECE4B" w14:textId="77777777" w:rsidR="00941EB5" w:rsidRDefault="00941EB5" w:rsidP="00331F6D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206D0BA8" w14:textId="77777777" w:rsidR="00941EB5" w:rsidRDefault="00941EB5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941EB5" w:rsidRPr="00247E0D" w14:paraId="3E09466A" w14:textId="77777777" w:rsidTr="00941EB5"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8099469" w14:textId="77777777" w:rsidR="00941EB5" w:rsidRDefault="00941EB5" w:rsidP="00331F6D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328F49A6" w14:textId="77777777" w:rsidR="00941EB5" w:rsidRDefault="00941EB5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04DF1393" w14:textId="77777777" w:rsidR="00941EB5" w:rsidRDefault="00941EB5" w:rsidP="00941EB5">
      <w:pPr>
        <w:pStyle w:val="afffa"/>
        <w:ind w:firstLine="420"/>
      </w:pPr>
      <w:r>
        <w:rPr>
          <w:rFonts w:hint="eastAsia"/>
        </w:rPr>
        <w:t>备注：通讯内容请参考《</w:t>
      </w:r>
      <w:r>
        <w:t>BMS</w:t>
      </w:r>
      <w:r>
        <w:rPr>
          <w:rFonts w:hint="eastAsia"/>
        </w:rPr>
        <w:t>内网的通讯协议》</w:t>
      </w:r>
    </w:p>
    <w:p w14:paraId="7CFE9151" w14:textId="77777777" w:rsidR="00941EB5" w:rsidRDefault="00941EB5" w:rsidP="00941EB5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3402"/>
        <w:gridCol w:w="1559"/>
        <w:gridCol w:w="1559"/>
      </w:tblGrid>
      <w:tr w:rsidR="00941EB5" w:rsidRPr="00247E0D" w14:paraId="3EEB9C2F" w14:textId="77777777" w:rsidTr="00941EB5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D19C2FE" w14:textId="77777777" w:rsidR="00941EB5" w:rsidRPr="00247E0D" w:rsidRDefault="00941EB5" w:rsidP="00331F6D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05A59C5" w14:textId="77777777" w:rsidR="00941EB5" w:rsidRDefault="00941EB5" w:rsidP="00331F6D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532D00E" w14:textId="77777777" w:rsidR="00941EB5" w:rsidRDefault="00941EB5" w:rsidP="00331F6D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19647BBC" w14:textId="77777777" w:rsidR="00941EB5" w:rsidRDefault="00941EB5" w:rsidP="00331F6D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941EB5" w:rsidRPr="00247E0D" w14:paraId="0A5D5291" w14:textId="77777777" w:rsidTr="006327DE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FD39C73" w14:textId="076FA727" w:rsidR="00941EB5" w:rsidRDefault="00941EB5" w:rsidP="006327DE">
            <w:pPr>
              <w:pStyle w:val="afff3"/>
              <w:jc w:val="left"/>
            </w:pPr>
            <w:proofErr w:type="spellStart"/>
            <w:r w:rsidRPr="00941EB5">
              <w:t>CAN_ToUpMonitorMsg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425DEC4" w14:textId="77777777" w:rsidR="00941EB5" w:rsidRDefault="00941EB5" w:rsidP="00331F6D">
            <w:pPr>
              <w:pStyle w:val="afff3"/>
            </w:pPr>
            <w:r>
              <w:rPr>
                <w:rFonts w:hint="eastAsia"/>
              </w:rPr>
              <w:t>发送信息至上位机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BDFC9C3" w14:textId="3794F441" w:rsidR="00941EB5" w:rsidRDefault="008A6E8B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34C1F66" w14:textId="436682FE" w:rsidR="00941EB5" w:rsidRDefault="008A6E8B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6327DE" w:rsidRPr="00247E0D" w14:paraId="27E76BD2" w14:textId="77777777" w:rsidTr="00053843">
        <w:tc>
          <w:tcPr>
            <w:tcW w:w="9322" w:type="dxa"/>
            <w:gridSpan w:val="4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2D2963D3" w14:textId="64C202D4" w:rsidR="006327DE" w:rsidRDefault="006327DE" w:rsidP="00331F6D">
            <w:pPr>
              <w:pStyle w:val="afff3"/>
            </w:pPr>
            <w:proofErr w:type="spellStart"/>
            <w:r w:rsidRPr="00941EB5">
              <w:t>CAN_ToUpMonitorMsg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6327DE" w:rsidRPr="00247E0D" w14:paraId="28406631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C7D81E5" w14:textId="63CACB13" w:rsidR="006327DE" w:rsidRPr="00941EB5" w:rsidRDefault="006327DE" w:rsidP="006327DE">
            <w:pPr>
              <w:pStyle w:val="afff3"/>
              <w:jc w:val="left"/>
            </w:pPr>
            <w:proofErr w:type="spellStart"/>
            <w:r w:rsidRPr="006327DE">
              <w:t>CAN_ToUpMonitor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5ED08ED" w14:textId="5278E104" w:rsidR="006327DE" w:rsidRDefault="006327DE" w:rsidP="006327DE">
            <w:pPr>
              <w:pStyle w:val="afff3"/>
            </w:pPr>
            <w:r>
              <w:rPr>
                <w:rFonts w:hint="eastAsia"/>
              </w:rPr>
              <w:t>发送信息至上位机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17C6B07" w14:textId="025D4101" w:rsidR="006327DE" w:rsidRDefault="006327DE" w:rsidP="006327DE">
            <w:pPr>
              <w:pStyle w:val="afff3"/>
            </w:pPr>
            <w:r>
              <w:rPr>
                <w:rFonts w:hint="eastAsia"/>
              </w:rPr>
              <w:t>需发送的信息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D22B9D8" w14:textId="4E938214" w:rsidR="006327DE" w:rsidRDefault="006327DE" w:rsidP="006327DE">
            <w:pPr>
              <w:pStyle w:val="afff3"/>
            </w:pPr>
            <w:r>
              <w:rPr>
                <w:rFonts w:hint="eastAsia"/>
              </w:rPr>
              <w:t>发送的结果</w:t>
            </w:r>
          </w:p>
        </w:tc>
      </w:tr>
      <w:tr w:rsidR="006327DE" w:rsidRPr="00247E0D" w14:paraId="05AB60C8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390CCD7" w14:textId="78B4C208" w:rsidR="006327DE" w:rsidRPr="00941EB5" w:rsidRDefault="006327DE" w:rsidP="006327DE">
            <w:pPr>
              <w:pStyle w:val="afff3"/>
              <w:jc w:val="left"/>
            </w:pPr>
            <w:proofErr w:type="spellStart"/>
            <w:r w:rsidRPr="006327DE">
              <w:t>UpMonitor_DelayTimeus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50F55BC" w14:textId="0BF21462" w:rsidR="006327DE" w:rsidRDefault="006327DE" w:rsidP="006327DE">
            <w:pPr>
              <w:pStyle w:val="afff3"/>
            </w:pPr>
            <w:r>
              <w:rPr>
                <w:rFonts w:hint="eastAsia"/>
              </w:rPr>
              <w:t>延时函数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858CA11" w14:textId="6104B948" w:rsidR="006327DE" w:rsidRDefault="006327DE" w:rsidP="006327DE">
            <w:pPr>
              <w:pStyle w:val="afff3"/>
            </w:pPr>
            <w:r>
              <w:rPr>
                <w:rFonts w:hint="eastAsia"/>
              </w:rPr>
              <w:t>延时时间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14CAD90" w14:textId="0D44FC84" w:rsidR="006327DE" w:rsidRDefault="006327DE" w:rsidP="006327DE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7F5FF82D" w14:textId="347F761E" w:rsidR="0080194D" w:rsidRDefault="0080194D" w:rsidP="0080194D">
      <w:pPr>
        <w:ind w:firstLine="480"/>
      </w:pPr>
    </w:p>
    <w:p w14:paraId="18E3261B" w14:textId="465AF01A" w:rsidR="0080194D" w:rsidRDefault="0080194D" w:rsidP="0080194D">
      <w:pPr>
        <w:ind w:firstLine="480"/>
      </w:pPr>
      <w:r>
        <w:rPr>
          <w:rFonts w:hint="eastAsia"/>
        </w:rPr>
        <w:t>首次发送需要接收到上位机请求，B</w:t>
      </w:r>
      <w:r>
        <w:t>MS</w:t>
      </w:r>
      <w:r>
        <w:rPr>
          <w:rFonts w:hint="eastAsia"/>
        </w:rPr>
        <w:t>才开始发送信息给上位机（非经常类信息只发一次，实时信息不停地发送）；若需要更新电池信息及与阈值信息给上位机等非经常发送数据，需要再次请求。</w:t>
      </w:r>
    </w:p>
    <w:p w14:paraId="0818B72A" w14:textId="365F417C" w:rsidR="00310C76" w:rsidRDefault="00310C76" w:rsidP="00310C76">
      <w:pPr>
        <w:pStyle w:val="afff5"/>
      </w:pPr>
      <w:r w:rsidRPr="000D7E0D">
        <w:object w:dxaOrig="3005" w:dyaOrig="2368" w14:anchorId="0B45995A">
          <v:shape id="_x0000_i1051" type="#_x0000_t75" style="width:246.15pt;height:193.4pt" o:ole="">
            <v:imagedata r:id="rId55" o:title=""/>
          </v:shape>
          <o:OLEObject Type="Embed" ProgID="Visio.Drawing.11" ShapeID="_x0000_i1051" DrawAspect="Content" ObjectID="_1608968609" r:id="rId56"/>
        </w:object>
      </w:r>
    </w:p>
    <w:p w14:paraId="373772D7" w14:textId="77777777" w:rsidR="00310C76" w:rsidRPr="000D7E0D" w:rsidRDefault="00310C76" w:rsidP="00310C76">
      <w:pPr>
        <w:pStyle w:val="30"/>
      </w:pPr>
      <w:r w:rsidRPr="000D7E0D">
        <w:rPr>
          <w:rFonts w:hint="eastAsia"/>
        </w:rPr>
        <w:t>B</w:t>
      </w:r>
      <w:r w:rsidRPr="000D7E0D">
        <w:t>MS</w:t>
      </w:r>
      <w:r w:rsidRPr="000D7E0D">
        <w:rPr>
          <w:rFonts w:hint="eastAsia"/>
        </w:rPr>
        <w:t>发送至上位机的流程图</w:t>
      </w:r>
    </w:p>
    <w:p w14:paraId="6CFAD6D0" w14:textId="6FE0DCC5" w:rsidR="00B82090" w:rsidRPr="00310C76" w:rsidRDefault="00B82090" w:rsidP="00451547">
      <w:pPr>
        <w:pStyle w:val="afff5"/>
      </w:pPr>
    </w:p>
    <w:p w14:paraId="7D697138" w14:textId="77777777" w:rsidR="00B82090" w:rsidRDefault="00B82090" w:rsidP="00B82090">
      <w:pPr>
        <w:ind w:firstLineChars="0" w:firstLine="0"/>
        <w:sectPr w:rsidR="00B82090" w:rsidSect="00CA62D1">
          <w:pgSz w:w="11906" w:h="16838"/>
          <w:pgMar w:top="1440" w:right="1800" w:bottom="1440" w:left="1800" w:header="850" w:footer="227" w:gutter="0"/>
          <w:cols w:space="425"/>
          <w:docGrid w:type="lines" w:linePitch="326"/>
        </w:sectPr>
      </w:pPr>
    </w:p>
    <w:p w14:paraId="12B0BF70" w14:textId="4897B42B" w:rsidR="00310C76" w:rsidRDefault="00310C76" w:rsidP="00310C76">
      <w:pPr>
        <w:pStyle w:val="3"/>
        <w:spacing w:before="163" w:after="163"/>
      </w:pPr>
      <w:bookmarkStart w:id="87" w:name="_Toc534967853"/>
      <w:bookmarkStart w:id="88" w:name="_Toc531078763"/>
      <w:bookmarkStart w:id="89" w:name="_Toc531080494"/>
      <w:r>
        <w:rPr>
          <w:rFonts w:hint="eastAsia"/>
        </w:rPr>
        <w:lastRenderedPageBreak/>
        <w:t>显示屏的任务</w:t>
      </w:r>
      <w:bookmarkEnd w:id="87"/>
    </w:p>
    <w:p w14:paraId="21ACF20C" w14:textId="77777777" w:rsidR="00310C76" w:rsidRDefault="00310C76" w:rsidP="00310C76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5"/>
        <w:gridCol w:w="6497"/>
      </w:tblGrid>
      <w:tr w:rsidR="00310C76" w:rsidRPr="00247E0D" w14:paraId="33A35A85" w14:textId="77777777" w:rsidTr="00331F6D">
        <w:tc>
          <w:tcPr>
            <w:tcW w:w="2825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2CE7F58" w14:textId="77777777" w:rsidR="00310C76" w:rsidRPr="00247E0D" w:rsidRDefault="00310C76" w:rsidP="00331F6D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函数名</w:t>
            </w:r>
          </w:p>
        </w:tc>
        <w:tc>
          <w:tcPr>
            <w:tcW w:w="649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46F8034C" w14:textId="34718427" w:rsidR="00310C76" w:rsidRDefault="00310C76" w:rsidP="00331F6D">
            <w:pPr>
              <w:pStyle w:val="afff3"/>
            </w:pPr>
            <w:proofErr w:type="spellStart"/>
            <w:r w:rsidRPr="00310C76">
              <w:t>Task_ScreenTransfer</w:t>
            </w:r>
            <w:proofErr w:type="spellEnd"/>
          </w:p>
        </w:tc>
      </w:tr>
      <w:tr w:rsidR="00310C76" w:rsidRPr="00247E0D" w14:paraId="3AB716B4" w14:textId="77777777" w:rsidTr="00331F6D">
        <w:tc>
          <w:tcPr>
            <w:tcW w:w="2825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1CD47DFB" w14:textId="77777777" w:rsidR="00310C76" w:rsidRDefault="00310C76" w:rsidP="00331F6D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6497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1EF1BB9C" w14:textId="083F90A2" w:rsidR="00310C76" w:rsidRDefault="00310C76" w:rsidP="00331F6D">
            <w:pPr>
              <w:pStyle w:val="afff3"/>
            </w:pPr>
            <w:r>
              <w:rPr>
                <w:rFonts w:hint="eastAsia"/>
              </w:rPr>
              <w:t>发送信息至显示屏</w:t>
            </w:r>
          </w:p>
        </w:tc>
      </w:tr>
      <w:tr w:rsidR="00310C76" w:rsidRPr="00247E0D" w14:paraId="3355C044" w14:textId="77777777" w:rsidTr="00331F6D"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1CEED8BA" w14:textId="77777777" w:rsidR="00310C76" w:rsidRDefault="00310C76" w:rsidP="00331F6D">
            <w:pPr>
              <w:pStyle w:val="afff1"/>
            </w:pPr>
            <w:r>
              <w:rPr>
                <w:rFonts w:hint="eastAsia"/>
              </w:rPr>
              <w:t>周期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11FD092D" w14:textId="3E921E3D" w:rsidR="00310C76" w:rsidRDefault="00310C76" w:rsidP="00331F6D">
            <w:pPr>
              <w:pStyle w:val="afff3"/>
            </w:pPr>
            <w:r>
              <w:rPr>
                <w:rFonts w:hint="eastAsia"/>
              </w:rPr>
              <w:t>3s</w:t>
            </w:r>
          </w:p>
        </w:tc>
      </w:tr>
      <w:tr w:rsidR="00310C76" w:rsidRPr="00247E0D" w14:paraId="01271F59" w14:textId="77777777" w:rsidTr="00331F6D">
        <w:trPr>
          <w:trHeight w:val="70"/>
        </w:trPr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BBDBE07" w14:textId="77777777" w:rsidR="00310C76" w:rsidRDefault="00310C76" w:rsidP="00331F6D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392FFDC4" w14:textId="77777777" w:rsidR="00310C76" w:rsidRDefault="00310C76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310C76" w:rsidRPr="00247E0D" w14:paraId="0ADF41FC" w14:textId="77777777" w:rsidTr="00331F6D"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4EA5653" w14:textId="77777777" w:rsidR="00310C76" w:rsidRDefault="00310C76" w:rsidP="00331F6D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3CFE8273" w14:textId="77777777" w:rsidR="00310C76" w:rsidRDefault="00310C76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31F3099C" w14:textId="640F61BD" w:rsidR="00310C76" w:rsidRDefault="00310C76" w:rsidP="00310C76">
      <w:pPr>
        <w:pStyle w:val="afffa"/>
        <w:ind w:firstLine="420"/>
      </w:pPr>
      <w:r>
        <w:rPr>
          <w:rFonts w:hint="eastAsia"/>
        </w:rPr>
        <w:t>备注：通讯内容请参考《</w:t>
      </w:r>
      <w:r w:rsidR="00691AA9">
        <w:rPr>
          <w:rFonts w:hint="eastAsia"/>
        </w:rPr>
        <w:t>显示屏</w:t>
      </w:r>
      <w:r>
        <w:rPr>
          <w:rFonts w:hint="eastAsia"/>
        </w:rPr>
        <w:t>通讯协议》</w:t>
      </w:r>
    </w:p>
    <w:p w14:paraId="53C46DD4" w14:textId="77777777" w:rsidR="00310C76" w:rsidRDefault="00310C76" w:rsidP="00310C76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3402"/>
        <w:gridCol w:w="1559"/>
        <w:gridCol w:w="1559"/>
      </w:tblGrid>
      <w:tr w:rsidR="00310C76" w:rsidRPr="00247E0D" w14:paraId="67AE875C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1B634C9" w14:textId="77777777" w:rsidR="00310C76" w:rsidRPr="00247E0D" w:rsidRDefault="00310C76" w:rsidP="00331F6D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调用的子函数</w:t>
            </w:r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3613C389" w14:textId="77777777" w:rsidR="00310C76" w:rsidRDefault="00310C76" w:rsidP="00331F6D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2F41214F" w14:textId="77777777" w:rsidR="00310C76" w:rsidRDefault="00310C76" w:rsidP="00331F6D">
            <w:pPr>
              <w:pStyle w:val="afff1"/>
            </w:pPr>
            <w:r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0A79290" w14:textId="77777777" w:rsidR="00310C76" w:rsidRDefault="00310C76" w:rsidP="00331F6D">
            <w:pPr>
              <w:pStyle w:val="afff1"/>
            </w:pPr>
            <w:r>
              <w:rPr>
                <w:rFonts w:hint="eastAsia"/>
              </w:rPr>
              <w:t>返回</w:t>
            </w:r>
          </w:p>
        </w:tc>
      </w:tr>
      <w:tr w:rsidR="00310C76" w:rsidRPr="00247E0D" w14:paraId="01F891DC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2D8BC7BD" w14:textId="30CCA0CA" w:rsidR="00310C76" w:rsidRDefault="00310C76" w:rsidP="00331F6D">
            <w:pPr>
              <w:pStyle w:val="afff3"/>
              <w:jc w:val="left"/>
            </w:pPr>
            <w:r w:rsidRPr="00310C76">
              <w:t>RS485_DataReceice</w:t>
            </w:r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67A660A" w14:textId="3F1FE690" w:rsidR="00310C76" w:rsidRDefault="000B4899" w:rsidP="00331F6D">
            <w:pPr>
              <w:pStyle w:val="afff3"/>
            </w:pPr>
            <w:r w:rsidRPr="000B4899">
              <w:t>接收SCI数据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0A9794F" w14:textId="37F5161D" w:rsidR="00310C76" w:rsidRDefault="000B4899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09F7FDA" w14:textId="1D12FE7B" w:rsidR="00310C76" w:rsidRDefault="000B4899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310C76" w:rsidRPr="00247E0D" w14:paraId="2F8D875C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71407CA" w14:textId="2ED8958D" w:rsidR="00310C76" w:rsidRPr="00941EB5" w:rsidRDefault="00310C76" w:rsidP="00331F6D">
            <w:pPr>
              <w:pStyle w:val="afff3"/>
              <w:jc w:val="left"/>
            </w:pPr>
            <w:proofErr w:type="spellStart"/>
            <w:r w:rsidRPr="00310C76">
              <w:t>Screen_delay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67BB649" w14:textId="2676FE0B" w:rsidR="00310C76" w:rsidRDefault="000B4899" w:rsidP="00331F6D">
            <w:pPr>
              <w:pStyle w:val="afff3"/>
            </w:pPr>
            <w:r>
              <w:rPr>
                <w:rFonts w:hint="eastAsia"/>
              </w:rPr>
              <w:t>显示屏延时函数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30CE98E" w14:textId="25CD7BC4" w:rsidR="00310C76" w:rsidRDefault="000B4899" w:rsidP="00331F6D">
            <w:pPr>
              <w:pStyle w:val="afff3"/>
            </w:pPr>
            <w:r>
              <w:rPr>
                <w:rFonts w:hint="eastAsia"/>
              </w:rPr>
              <w:t>延时时间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0168E107" w14:textId="3B5F67DD" w:rsidR="00310C76" w:rsidRDefault="000B4899" w:rsidP="00331F6D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310C76" w:rsidRPr="00247E0D" w14:paraId="39A46C1D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7E05309" w14:textId="73576CDA" w:rsidR="00310C76" w:rsidRPr="00941EB5" w:rsidRDefault="00310C76" w:rsidP="00331F6D">
            <w:pPr>
              <w:pStyle w:val="afff3"/>
              <w:jc w:val="left"/>
            </w:pPr>
            <w:proofErr w:type="spellStart"/>
            <w:r w:rsidRPr="00310C76">
              <w:t>SCI_ScreenTransfer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3DE8AF5" w14:textId="76FE21B9" w:rsidR="00310C76" w:rsidRDefault="000B4899" w:rsidP="00331F6D">
            <w:pPr>
              <w:pStyle w:val="afff3"/>
            </w:pPr>
            <w:r>
              <w:rPr>
                <w:rFonts w:hint="eastAsia"/>
              </w:rPr>
              <w:t>发送数据至显示屏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D7CC604" w14:textId="77777777" w:rsidR="00310C76" w:rsidRDefault="00B13D87" w:rsidP="00331F6D">
            <w:pPr>
              <w:pStyle w:val="afff3"/>
            </w:pPr>
            <w:r>
              <w:rPr>
                <w:rFonts w:hint="eastAsia"/>
              </w:rPr>
              <w:t>字节数量</w:t>
            </w:r>
          </w:p>
          <w:p w14:paraId="3B85E199" w14:textId="403C9E45" w:rsidR="00B13D87" w:rsidRDefault="00B13D87" w:rsidP="00331F6D">
            <w:pPr>
              <w:pStyle w:val="afff3"/>
            </w:pPr>
            <w:r>
              <w:rPr>
                <w:rFonts w:hint="eastAsia"/>
              </w:rPr>
              <w:t>数据指针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A2C8985" w14:textId="5CEFED94" w:rsidR="00310C76" w:rsidRDefault="00B3461A" w:rsidP="00331F6D">
            <w:pPr>
              <w:pStyle w:val="afff3"/>
            </w:pPr>
            <w:r>
              <w:t>SCI</w:t>
            </w:r>
            <w:r>
              <w:rPr>
                <w:rFonts w:hint="eastAsia"/>
              </w:rPr>
              <w:t>发送情况</w:t>
            </w:r>
          </w:p>
        </w:tc>
      </w:tr>
      <w:tr w:rsidR="00310C76" w:rsidRPr="00247E0D" w14:paraId="0224D677" w14:textId="77777777" w:rsidTr="00310C76">
        <w:tc>
          <w:tcPr>
            <w:tcW w:w="9322" w:type="dxa"/>
            <w:gridSpan w:val="4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</w:tcPr>
          <w:p w14:paraId="380064B9" w14:textId="68AD0F15" w:rsidR="00310C76" w:rsidRDefault="00886D60" w:rsidP="00331F6D">
            <w:pPr>
              <w:pStyle w:val="afff3"/>
            </w:pPr>
            <w:proofErr w:type="spellStart"/>
            <w:r w:rsidRPr="00886D60">
              <w:t>SCI_ScreenTransfer</w:t>
            </w:r>
            <w:proofErr w:type="spellEnd"/>
            <w:r>
              <w:rPr>
                <w:rFonts w:hint="eastAsia"/>
              </w:rPr>
              <w:t>调用的子函数</w:t>
            </w:r>
          </w:p>
        </w:tc>
      </w:tr>
      <w:tr w:rsidR="00310C76" w:rsidRPr="00247E0D" w14:paraId="6B897136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A4431A6" w14:textId="5C078A2E" w:rsidR="00310C76" w:rsidRPr="00941EB5" w:rsidRDefault="00886D60" w:rsidP="00331F6D">
            <w:pPr>
              <w:pStyle w:val="afff3"/>
              <w:jc w:val="left"/>
            </w:pPr>
            <w:r w:rsidRPr="00886D60">
              <w:t>SCI1_Send_NByte</w:t>
            </w:r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531A3C6" w14:textId="0D75EA32" w:rsidR="00310C76" w:rsidRDefault="00886D60" w:rsidP="00331F6D">
            <w:pPr>
              <w:pStyle w:val="afff3"/>
            </w:pPr>
            <w:r w:rsidRPr="00886D60">
              <w:t>SCI发送多个字节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59B6459" w14:textId="47514AE9" w:rsidR="00410D22" w:rsidRDefault="00B13D87" w:rsidP="00331F6D">
            <w:pPr>
              <w:pStyle w:val="afff3"/>
            </w:pPr>
            <w:r>
              <w:rPr>
                <w:rFonts w:hint="eastAsia"/>
              </w:rPr>
              <w:t>字节数量</w:t>
            </w:r>
          </w:p>
          <w:p w14:paraId="5C648DB6" w14:textId="6CDE421E" w:rsidR="00310C76" w:rsidRDefault="00886D60" w:rsidP="00331F6D">
            <w:pPr>
              <w:pStyle w:val="afff3"/>
            </w:pPr>
            <w:r>
              <w:rPr>
                <w:rFonts w:hint="eastAsia"/>
              </w:rPr>
              <w:t>数据</w:t>
            </w:r>
            <w:r w:rsidRPr="00886D60">
              <w:rPr>
                <w:rFonts w:hint="eastAsia"/>
              </w:rPr>
              <w:t>指针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89D7475" w14:textId="4F93614C" w:rsidR="00310C76" w:rsidRDefault="00886D60" w:rsidP="00331F6D">
            <w:pPr>
              <w:pStyle w:val="afff3"/>
            </w:pPr>
            <w:r>
              <w:t>SCI</w:t>
            </w:r>
            <w:r>
              <w:rPr>
                <w:rFonts w:hint="eastAsia"/>
              </w:rPr>
              <w:t>发送情况</w:t>
            </w:r>
          </w:p>
        </w:tc>
      </w:tr>
    </w:tbl>
    <w:p w14:paraId="76F8C964" w14:textId="7E18CD5A" w:rsidR="00D275A8" w:rsidRDefault="00D275A8" w:rsidP="00691AA9">
      <w:pPr>
        <w:ind w:firstLine="480"/>
      </w:pPr>
    </w:p>
    <w:p w14:paraId="188AE5CA" w14:textId="05CBE715" w:rsidR="00691AA9" w:rsidRDefault="00691AA9" w:rsidP="00691AA9">
      <w:pPr>
        <w:ind w:firstLine="480"/>
      </w:pPr>
      <w:r>
        <w:rPr>
          <w:rFonts w:hint="eastAsia"/>
        </w:rPr>
        <w:t>按照协议发送给显示屏的数据分单字节、双字节发送。</w:t>
      </w:r>
    </w:p>
    <w:p w14:paraId="4044FB48" w14:textId="4D7E07A9" w:rsidR="00310C76" w:rsidRDefault="00D275A8" w:rsidP="00310C76">
      <w:pPr>
        <w:pStyle w:val="afff5"/>
      </w:pPr>
      <w:r w:rsidRPr="000D7E0D">
        <w:object w:dxaOrig="5089" w:dyaOrig="634" w14:anchorId="25CBB378">
          <v:shape id="_x0000_i1052" type="#_x0000_t75" style="width:410.25pt;height:51.05pt" o:ole="">
            <v:imagedata r:id="rId57" o:title=""/>
          </v:shape>
          <o:OLEObject Type="Embed" ProgID="Visio.Drawing.11" ShapeID="_x0000_i1052" DrawAspect="Content" ObjectID="_1608968610" r:id="rId58"/>
        </w:object>
      </w:r>
    </w:p>
    <w:p w14:paraId="3168DE50" w14:textId="6398DD00" w:rsidR="00310C76" w:rsidRPr="000D7E0D" w:rsidRDefault="00310C76" w:rsidP="00310C76">
      <w:pPr>
        <w:pStyle w:val="30"/>
      </w:pPr>
      <w:r w:rsidRPr="000D7E0D">
        <w:rPr>
          <w:rFonts w:hint="eastAsia"/>
        </w:rPr>
        <w:t>B</w:t>
      </w:r>
      <w:r w:rsidRPr="000D7E0D">
        <w:t>MS</w:t>
      </w:r>
      <w:r w:rsidRPr="000D7E0D">
        <w:rPr>
          <w:rFonts w:hint="eastAsia"/>
        </w:rPr>
        <w:t>发送至</w:t>
      </w:r>
      <w:r w:rsidR="004B4089">
        <w:rPr>
          <w:rFonts w:hint="eastAsia"/>
        </w:rPr>
        <w:t>显示屏</w:t>
      </w:r>
      <w:r w:rsidRPr="000D7E0D">
        <w:rPr>
          <w:rFonts w:hint="eastAsia"/>
        </w:rPr>
        <w:t>的流程图</w:t>
      </w:r>
    </w:p>
    <w:p w14:paraId="1F255EC8" w14:textId="77777777" w:rsidR="00310C76" w:rsidRPr="00310C76" w:rsidRDefault="00310C76" w:rsidP="00310C76">
      <w:pPr>
        <w:pStyle w:val="afff5"/>
      </w:pPr>
    </w:p>
    <w:p w14:paraId="62316A2D" w14:textId="77777777" w:rsidR="00310C76" w:rsidRDefault="00310C76" w:rsidP="00B07523">
      <w:pPr>
        <w:pStyle w:val="3"/>
        <w:spacing w:before="163" w:after="163"/>
        <w:sectPr w:rsidR="00310C76" w:rsidSect="00CA62D1">
          <w:pgSz w:w="11906" w:h="16838"/>
          <w:pgMar w:top="1440" w:right="1800" w:bottom="1440" w:left="1800" w:header="850" w:footer="170" w:gutter="0"/>
          <w:cols w:space="425"/>
          <w:docGrid w:type="lines" w:linePitch="326"/>
        </w:sectPr>
      </w:pPr>
    </w:p>
    <w:p w14:paraId="66000B7D" w14:textId="5636BB54" w:rsidR="00B13D87" w:rsidRDefault="00B3461A" w:rsidP="00B13D87">
      <w:pPr>
        <w:pStyle w:val="3"/>
        <w:spacing w:before="163" w:after="163"/>
      </w:pPr>
      <w:bookmarkStart w:id="90" w:name="_Toc534967854"/>
      <w:r w:rsidRPr="00B3461A">
        <w:lastRenderedPageBreak/>
        <w:t>Bootloader</w:t>
      </w:r>
      <w:r w:rsidRPr="00B3461A">
        <w:t>任</w:t>
      </w:r>
      <w:r w:rsidR="00B13D87">
        <w:rPr>
          <w:rFonts w:hint="eastAsia"/>
        </w:rPr>
        <w:t>务</w:t>
      </w:r>
      <w:bookmarkEnd w:id="90"/>
    </w:p>
    <w:p w14:paraId="2AC5ABDA" w14:textId="77777777" w:rsidR="00B13D87" w:rsidRDefault="00B13D87" w:rsidP="00B13D87">
      <w:pPr>
        <w:ind w:firstLine="480"/>
      </w:pPr>
      <w:r>
        <w:rPr>
          <w:rFonts w:hint="eastAsia"/>
        </w:rPr>
        <w:t>概述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5"/>
        <w:gridCol w:w="6497"/>
      </w:tblGrid>
      <w:tr w:rsidR="00B13D87" w:rsidRPr="00247E0D" w14:paraId="4781D0B9" w14:textId="77777777" w:rsidTr="00331F6D">
        <w:tc>
          <w:tcPr>
            <w:tcW w:w="2825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C5EA42E" w14:textId="77777777" w:rsidR="00B13D87" w:rsidRPr="00247E0D" w:rsidRDefault="00B13D87" w:rsidP="00B13D87">
            <w:pPr>
              <w:pStyle w:val="afff1"/>
              <w:rPr>
                <w:szCs w:val="24"/>
              </w:rPr>
            </w:pPr>
            <w:r>
              <w:rPr>
                <w:rFonts w:hint="eastAsia"/>
              </w:rPr>
              <w:t>函数名</w:t>
            </w:r>
          </w:p>
        </w:tc>
        <w:tc>
          <w:tcPr>
            <w:tcW w:w="6497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55CD7EAF" w14:textId="6C5D53F3" w:rsidR="00B13D87" w:rsidRDefault="00B3461A" w:rsidP="00B13D87">
            <w:pPr>
              <w:pStyle w:val="afff3"/>
            </w:pPr>
            <w:proofErr w:type="spellStart"/>
            <w:r w:rsidRPr="00B3461A">
              <w:t>Task_BootLoader</w:t>
            </w:r>
            <w:proofErr w:type="spellEnd"/>
          </w:p>
        </w:tc>
      </w:tr>
      <w:tr w:rsidR="00B13D87" w:rsidRPr="00247E0D" w14:paraId="595AF326" w14:textId="77777777" w:rsidTr="00331F6D">
        <w:tc>
          <w:tcPr>
            <w:tcW w:w="2825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A31182E" w14:textId="77777777" w:rsidR="00B13D87" w:rsidRPr="00B13D87" w:rsidRDefault="00B13D87" w:rsidP="00B13D87">
            <w:pPr>
              <w:pStyle w:val="afff1"/>
              <w:rPr>
                <w:szCs w:val="24"/>
              </w:rPr>
            </w:pPr>
            <w:r w:rsidRPr="00B13D87">
              <w:rPr>
                <w:rFonts w:hint="eastAsia"/>
                <w:szCs w:val="24"/>
              </w:rPr>
              <w:t>功能</w:t>
            </w:r>
          </w:p>
        </w:tc>
        <w:tc>
          <w:tcPr>
            <w:tcW w:w="6497" w:type="dxa"/>
            <w:tcBorders>
              <w:top w:val="single" w:sz="8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287987C9" w14:textId="570ECD41" w:rsidR="00B13D87" w:rsidRDefault="00B3461A" w:rsidP="00B13D87">
            <w:pPr>
              <w:pStyle w:val="afff3"/>
            </w:pPr>
            <w:r>
              <w:rPr>
                <w:rFonts w:hint="eastAsia"/>
              </w:rPr>
              <w:t>在应用程序中对软件进行升级</w:t>
            </w:r>
          </w:p>
        </w:tc>
      </w:tr>
      <w:tr w:rsidR="00B13D87" w:rsidRPr="00247E0D" w14:paraId="4ED251AE" w14:textId="77777777" w:rsidTr="00331F6D"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112EDD70" w14:textId="77777777" w:rsidR="00B13D87" w:rsidRPr="00B13D87" w:rsidRDefault="00B13D87" w:rsidP="00B13D87">
            <w:pPr>
              <w:pStyle w:val="afff1"/>
              <w:rPr>
                <w:szCs w:val="24"/>
              </w:rPr>
            </w:pPr>
            <w:r w:rsidRPr="00B13D87">
              <w:rPr>
                <w:rFonts w:hint="eastAsia"/>
                <w:szCs w:val="24"/>
              </w:rPr>
              <w:t>周期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4DF1C2FD" w14:textId="2F81061C" w:rsidR="00B13D87" w:rsidRDefault="00B3461A" w:rsidP="00B13D87">
            <w:pPr>
              <w:pStyle w:val="afff3"/>
            </w:pPr>
            <w:r>
              <w:rPr>
                <w:rFonts w:hint="eastAsia"/>
              </w:rPr>
              <w:t>500ms</w:t>
            </w:r>
          </w:p>
        </w:tc>
      </w:tr>
      <w:tr w:rsidR="00B13D87" w:rsidRPr="00247E0D" w14:paraId="7311C65C" w14:textId="77777777" w:rsidTr="00331F6D">
        <w:trPr>
          <w:trHeight w:val="70"/>
        </w:trPr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5945E05" w14:textId="77777777" w:rsidR="00B13D87" w:rsidRPr="00B13D87" w:rsidRDefault="00B13D87" w:rsidP="00B13D87">
            <w:pPr>
              <w:pStyle w:val="afff1"/>
              <w:rPr>
                <w:szCs w:val="24"/>
              </w:rPr>
            </w:pPr>
            <w:r w:rsidRPr="00B13D87">
              <w:rPr>
                <w:rFonts w:hint="eastAsia"/>
                <w:szCs w:val="24"/>
              </w:rPr>
              <w:t>参数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57E7CF8A" w14:textId="77777777" w:rsidR="00B13D87" w:rsidRDefault="00B13D87" w:rsidP="00B13D8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13D87" w:rsidRPr="00247E0D" w14:paraId="2C28C907" w14:textId="77777777" w:rsidTr="00331F6D">
        <w:tc>
          <w:tcPr>
            <w:tcW w:w="2825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BF3A07A" w14:textId="77777777" w:rsidR="00B13D87" w:rsidRPr="00B13D87" w:rsidRDefault="00B13D87" w:rsidP="00B13D87">
            <w:pPr>
              <w:pStyle w:val="afff1"/>
              <w:rPr>
                <w:szCs w:val="24"/>
              </w:rPr>
            </w:pPr>
            <w:r w:rsidRPr="00B13D87">
              <w:rPr>
                <w:rFonts w:hint="eastAsia"/>
                <w:szCs w:val="24"/>
              </w:rPr>
              <w:t>返回</w:t>
            </w:r>
          </w:p>
        </w:tc>
        <w:tc>
          <w:tcPr>
            <w:tcW w:w="6497" w:type="dxa"/>
            <w:tcBorders>
              <w:top w:val="dotted" w:sz="4" w:space="0" w:color="auto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1C600EE9" w14:textId="77777777" w:rsidR="00B13D87" w:rsidRDefault="00B13D87" w:rsidP="00B13D8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18977D49" w14:textId="77777777" w:rsidR="00691AA9" w:rsidRDefault="00691AA9" w:rsidP="00B13D87">
      <w:pPr>
        <w:ind w:firstLine="480"/>
      </w:pPr>
    </w:p>
    <w:p w14:paraId="3BA343B6" w14:textId="7696F73B" w:rsidR="00B13D87" w:rsidRDefault="00B13D87" w:rsidP="00B13D87">
      <w:pPr>
        <w:ind w:firstLine="480"/>
      </w:pPr>
      <w:r>
        <w:rPr>
          <w:rFonts w:hint="eastAsia"/>
        </w:rPr>
        <w:t>调用的子函数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3402"/>
        <w:gridCol w:w="1559"/>
        <w:gridCol w:w="1559"/>
      </w:tblGrid>
      <w:tr w:rsidR="00B13D87" w:rsidRPr="00247E0D" w14:paraId="5F29C6B5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016960C8" w14:textId="77777777" w:rsidR="00B13D87" w:rsidRPr="00247E0D" w:rsidRDefault="00B13D87" w:rsidP="00B13D87">
            <w:pPr>
              <w:pStyle w:val="afff1"/>
              <w:rPr>
                <w:szCs w:val="24"/>
              </w:rPr>
            </w:pPr>
            <w:r w:rsidRPr="00B13D87">
              <w:rPr>
                <w:rFonts w:hint="eastAsia"/>
                <w:szCs w:val="24"/>
              </w:rPr>
              <w:t>调用的子函数</w:t>
            </w:r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42B28CF5" w14:textId="77777777" w:rsidR="00B13D87" w:rsidRDefault="00B13D87" w:rsidP="00B13D87">
            <w:pPr>
              <w:pStyle w:val="afff1"/>
            </w:pPr>
            <w:r>
              <w:rPr>
                <w:rFonts w:hint="eastAsia"/>
              </w:rPr>
              <w:t>功能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56D6649A" w14:textId="77777777" w:rsidR="00B13D87" w:rsidRPr="00B13D87" w:rsidRDefault="00B13D87" w:rsidP="00B13D87">
            <w:pPr>
              <w:pStyle w:val="afff1"/>
              <w:rPr>
                <w:szCs w:val="24"/>
              </w:rPr>
            </w:pPr>
            <w:r w:rsidRPr="00B13D87">
              <w:rPr>
                <w:rFonts w:hint="eastAsia"/>
                <w:szCs w:val="24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D9D9D9"/>
            <w:vAlign w:val="center"/>
            <w:hideMark/>
          </w:tcPr>
          <w:p w14:paraId="79DE45D4" w14:textId="77777777" w:rsidR="00B13D87" w:rsidRPr="00B13D87" w:rsidRDefault="00B13D87" w:rsidP="00B13D87">
            <w:pPr>
              <w:pStyle w:val="afff1"/>
              <w:rPr>
                <w:szCs w:val="24"/>
              </w:rPr>
            </w:pPr>
            <w:r w:rsidRPr="00B13D87">
              <w:rPr>
                <w:rFonts w:hint="eastAsia"/>
                <w:szCs w:val="24"/>
              </w:rPr>
              <w:t>返回</w:t>
            </w:r>
          </w:p>
        </w:tc>
      </w:tr>
      <w:tr w:rsidR="00B13D87" w:rsidRPr="00247E0D" w14:paraId="77C84D36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0B8EEC9" w14:textId="130D0C65" w:rsidR="00B13D87" w:rsidRPr="00B13D87" w:rsidRDefault="00B3461A" w:rsidP="00B13D87">
            <w:pPr>
              <w:pStyle w:val="afff3"/>
            </w:pPr>
            <w:proofErr w:type="spellStart"/>
            <w:r w:rsidRPr="00B3461A">
              <w:t>DisableInterrupts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31AD777A" w14:textId="7F1E4176" w:rsidR="00B13D87" w:rsidRDefault="00842333" w:rsidP="00B13D87">
            <w:pPr>
              <w:pStyle w:val="afff3"/>
            </w:pPr>
            <w:r>
              <w:rPr>
                <w:rFonts w:hint="eastAsia"/>
              </w:rPr>
              <w:t>禁止中断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6CD50B8" w14:textId="73B085D7" w:rsidR="00B13D87" w:rsidRDefault="00842333" w:rsidP="00B13D8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6D9E9508" w14:textId="20254F2C" w:rsidR="00B13D87" w:rsidRDefault="00842333" w:rsidP="00B13D8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13D87" w:rsidRPr="00247E0D" w14:paraId="2BD13ED9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A4713D1" w14:textId="6FEF69E7" w:rsidR="00B13D87" w:rsidRPr="00B13D87" w:rsidRDefault="00B3461A" w:rsidP="00B13D87">
            <w:pPr>
              <w:pStyle w:val="afff3"/>
            </w:pPr>
            <w:proofErr w:type="spellStart"/>
            <w:r w:rsidRPr="00B3461A">
              <w:t>Boot_DelayTime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3D014DC" w14:textId="0B8E28B8" w:rsidR="00B13D87" w:rsidRDefault="00842333" w:rsidP="00B13D87">
            <w:pPr>
              <w:pStyle w:val="afff3"/>
            </w:pPr>
            <w:r w:rsidRPr="00B3461A">
              <w:t>Bootloader</w:t>
            </w:r>
            <w:r>
              <w:rPr>
                <w:rFonts w:hint="eastAsia"/>
              </w:rPr>
              <w:t>延时函数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0BD3742" w14:textId="79ED714E" w:rsidR="00B13D87" w:rsidRDefault="00842333" w:rsidP="00B13D87">
            <w:pPr>
              <w:pStyle w:val="afff3"/>
            </w:pPr>
            <w:r>
              <w:rPr>
                <w:rFonts w:hint="eastAsia"/>
              </w:rPr>
              <w:t>延时时间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45FD91DA" w14:textId="4B30C746" w:rsidR="00B13D87" w:rsidRDefault="00842333" w:rsidP="00B13D8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  <w:tr w:rsidR="00B13D87" w:rsidRPr="00247E0D" w14:paraId="3632947D" w14:textId="77777777" w:rsidTr="00331F6D">
        <w:tc>
          <w:tcPr>
            <w:tcW w:w="28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564DED4" w14:textId="31C11FD2" w:rsidR="00B13D87" w:rsidRPr="00B13D87" w:rsidRDefault="00B3461A" w:rsidP="00B13D87">
            <w:pPr>
              <w:pStyle w:val="afff3"/>
            </w:pPr>
            <w:proofErr w:type="spellStart"/>
            <w:r w:rsidRPr="00B3461A">
              <w:t>EnableInterrupts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59C5363E" w14:textId="1F1A3A0D" w:rsidR="00B13D87" w:rsidRDefault="00842333" w:rsidP="00B13D87">
            <w:pPr>
              <w:pStyle w:val="afff3"/>
            </w:pPr>
            <w:r>
              <w:rPr>
                <w:rFonts w:hint="eastAsia"/>
              </w:rPr>
              <w:t>使能中断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7DBED072" w14:textId="0756440F" w:rsidR="00B13D87" w:rsidRDefault="00842333" w:rsidP="00B13D8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0"/>
              <w:left w:val="dotted" w:sz="4" w:space="0" w:color="auto"/>
              <w:bottom w:val="single" w:sz="8" w:space="0" w:color="000000"/>
              <w:right w:val="dotted" w:sz="4" w:space="0" w:color="auto"/>
            </w:tcBorders>
            <w:shd w:val="clear" w:color="auto" w:fill="auto"/>
            <w:vAlign w:val="center"/>
          </w:tcPr>
          <w:p w14:paraId="1C4FA325" w14:textId="7DC57F36" w:rsidR="00B13D87" w:rsidRDefault="00842333" w:rsidP="00B13D87">
            <w:pPr>
              <w:pStyle w:val="afff3"/>
            </w:pPr>
            <w:r>
              <w:rPr>
                <w:rFonts w:hint="eastAsia"/>
              </w:rPr>
              <w:t>无</w:t>
            </w:r>
          </w:p>
        </w:tc>
      </w:tr>
    </w:tbl>
    <w:p w14:paraId="1C04F2CC" w14:textId="0FFD320F" w:rsidR="00B13D87" w:rsidRDefault="0021355F" w:rsidP="00B13D87">
      <w:pPr>
        <w:pStyle w:val="afff5"/>
        <w:ind w:firstLine="480"/>
      </w:pPr>
      <w:r w:rsidRPr="000D7E0D">
        <w:object w:dxaOrig="3005" w:dyaOrig="2864" w14:anchorId="5EF7DDAC">
          <v:shape id="_x0000_i1053" type="#_x0000_t75" style="width:246.15pt;height:233.6pt" o:ole="">
            <v:imagedata r:id="rId59" o:title=""/>
          </v:shape>
          <o:OLEObject Type="Embed" ProgID="Visio.Drawing.11" ShapeID="_x0000_i1053" DrawAspect="Content" ObjectID="_1608968611" r:id="rId60"/>
        </w:object>
      </w:r>
    </w:p>
    <w:p w14:paraId="04E34279" w14:textId="033C71DB" w:rsidR="00B13D87" w:rsidRPr="000D7E0D" w:rsidRDefault="004B4089" w:rsidP="00B13D87">
      <w:pPr>
        <w:pStyle w:val="30"/>
      </w:pPr>
      <w:proofErr w:type="spellStart"/>
      <w:r>
        <w:t>BootLoader</w:t>
      </w:r>
      <w:proofErr w:type="spellEnd"/>
      <w:r>
        <w:rPr>
          <w:rFonts w:hint="eastAsia"/>
        </w:rPr>
        <w:t>运行</w:t>
      </w:r>
      <w:r w:rsidR="00B13D87" w:rsidRPr="000D7E0D">
        <w:rPr>
          <w:rFonts w:hint="eastAsia"/>
        </w:rPr>
        <w:t>的流程图</w:t>
      </w:r>
    </w:p>
    <w:bookmarkEnd w:id="88"/>
    <w:bookmarkEnd w:id="89"/>
    <w:p w14:paraId="0C685D59" w14:textId="1C54D621" w:rsidR="00B82090" w:rsidRDefault="00B82090" w:rsidP="00310C76">
      <w:pPr>
        <w:pStyle w:val="3"/>
        <w:numPr>
          <w:ilvl w:val="0"/>
          <w:numId w:val="0"/>
        </w:numPr>
        <w:spacing w:before="163" w:after="163"/>
        <w:sectPr w:rsidR="00B82090" w:rsidSect="00CA62D1">
          <w:pgSz w:w="11906" w:h="16838"/>
          <w:pgMar w:top="1440" w:right="1800" w:bottom="1440" w:left="1800" w:header="850" w:footer="170" w:gutter="0"/>
          <w:cols w:space="425"/>
          <w:docGrid w:type="lines" w:linePitch="326"/>
        </w:sectPr>
      </w:pPr>
    </w:p>
    <w:p w14:paraId="21DC03BD" w14:textId="258497FE" w:rsidR="001E5EC5" w:rsidRDefault="00A3445C" w:rsidP="00A3445C">
      <w:pPr>
        <w:pStyle w:val="a0"/>
        <w:spacing w:before="326" w:after="163"/>
      </w:pPr>
      <w:bookmarkStart w:id="91" w:name="_Toc534967855"/>
      <w:r>
        <w:rPr>
          <w:rFonts w:hint="eastAsia"/>
        </w:rPr>
        <w:lastRenderedPageBreak/>
        <w:t>电流限制参数表</w:t>
      </w:r>
      <w:bookmarkEnd w:id="91"/>
    </w:p>
    <w:p w14:paraId="43BD27CC" w14:textId="7EB58D88" w:rsidR="00004C60" w:rsidRPr="00472C5D" w:rsidRDefault="00004C60" w:rsidP="00472C5D">
      <w:pPr>
        <w:pStyle w:val="a"/>
      </w:pPr>
      <w:r w:rsidRPr="00472C5D">
        <w:t>充电最大持续电流</w:t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262"/>
        <w:gridCol w:w="4260"/>
      </w:tblGrid>
      <w:tr w:rsidR="00004C60" w:rsidRPr="00247E0D" w14:paraId="2B30C31C" w14:textId="77777777" w:rsidTr="002D3019">
        <w:tc>
          <w:tcPr>
            <w:tcW w:w="42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ACA03D" w14:textId="77777777" w:rsidR="00004C60" w:rsidRDefault="00004C60" w:rsidP="00F25E88">
            <w:pPr>
              <w:pStyle w:val="afff1"/>
            </w:pPr>
            <w:r>
              <w:rPr>
                <w:rFonts w:hint="eastAsia"/>
              </w:rPr>
              <w:t>温度(℃</w:t>
            </w:r>
            <w:r>
              <w:t>)</w:t>
            </w:r>
          </w:p>
        </w:tc>
        <w:tc>
          <w:tcPr>
            <w:tcW w:w="4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B8C29E9" w14:textId="22DF1A1E" w:rsidR="00004C60" w:rsidRDefault="002D3019" w:rsidP="00F25E88">
            <w:pPr>
              <w:pStyle w:val="afff1"/>
            </w:pPr>
            <w:r>
              <w:rPr>
                <w:rFonts w:hint="eastAsia"/>
              </w:rPr>
              <w:t>充电电流（A）</w:t>
            </w:r>
          </w:p>
        </w:tc>
      </w:tr>
      <w:tr w:rsidR="00004C60" w:rsidRPr="00247E0D" w14:paraId="1BB0905F" w14:textId="77777777" w:rsidTr="002D3019">
        <w:tc>
          <w:tcPr>
            <w:tcW w:w="426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B9DF7E" w14:textId="77777777" w:rsidR="00004C60" w:rsidRDefault="00004C60" w:rsidP="00F25E88">
            <w:pPr>
              <w:pStyle w:val="afff3"/>
            </w:pPr>
            <w:r>
              <w:rPr>
                <w:rFonts w:hint="eastAsia"/>
              </w:rPr>
              <w:t>&lt;</w:t>
            </w:r>
            <w:r>
              <w:t>0</w:t>
            </w:r>
          </w:p>
        </w:tc>
        <w:tc>
          <w:tcPr>
            <w:tcW w:w="426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DBFA1D7" w14:textId="77777777" w:rsidR="00004C60" w:rsidRDefault="00004C60" w:rsidP="00F25E88">
            <w:pPr>
              <w:pStyle w:val="afff3"/>
            </w:pPr>
            <w:r>
              <w:rPr>
                <w:rFonts w:hint="eastAsia"/>
              </w:rPr>
              <w:t>0</w:t>
            </w:r>
          </w:p>
        </w:tc>
      </w:tr>
      <w:tr w:rsidR="00004C60" w:rsidRPr="00247E0D" w14:paraId="386D0A2E" w14:textId="77777777" w:rsidTr="002D3019">
        <w:tc>
          <w:tcPr>
            <w:tcW w:w="4262" w:type="dxa"/>
            <w:shd w:val="clear" w:color="auto" w:fill="auto"/>
            <w:vAlign w:val="center"/>
          </w:tcPr>
          <w:p w14:paraId="5F9F4921" w14:textId="77777777" w:rsidR="00004C60" w:rsidRDefault="00004C60" w:rsidP="00F25E88">
            <w:pPr>
              <w:pStyle w:val="afff3"/>
            </w:pPr>
            <w:r>
              <w:t>0~5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7CC54ECD" w14:textId="54E8543B" w:rsidR="00004C60" w:rsidRDefault="002D3019" w:rsidP="00F25E88">
            <w:pPr>
              <w:pStyle w:val="afff3"/>
            </w:pPr>
            <w:r>
              <w:rPr>
                <w:rFonts w:hint="eastAsia"/>
              </w:rPr>
              <w:t>50</w:t>
            </w:r>
          </w:p>
        </w:tc>
      </w:tr>
      <w:tr w:rsidR="00004C60" w:rsidRPr="00247E0D" w14:paraId="00C04AB5" w14:textId="77777777" w:rsidTr="002D3019">
        <w:tc>
          <w:tcPr>
            <w:tcW w:w="4262" w:type="dxa"/>
            <w:shd w:val="clear" w:color="auto" w:fill="auto"/>
            <w:vAlign w:val="center"/>
          </w:tcPr>
          <w:p w14:paraId="4A2C5C5B" w14:textId="77777777" w:rsidR="00004C60" w:rsidRDefault="00004C60" w:rsidP="00F25E88">
            <w:pPr>
              <w:pStyle w:val="afff3"/>
            </w:pPr>
            <w:r>
              <w:rPr>
                <w:rFonts w:hint="eastAsia"/>
              </w:rPr>
              <w:t>5</w:t>
            </w:r>
            <w:r>
              <w:t>~10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22DFDA24" w14:textId="4380D44B" w:rsidR="00004C60" w:rsidRDefault="002D3019" w:rsidP="00F25E88">
            <w:pPr>
              <w:pStyle w:val="afff3"/>
            </w:pPr>
            <w:r>
              <w:rPr>
                <w:rFonts w:hint="eastAsia"/>
              </w:rPr>
              <w:t>100</w:t>
            </w:r>
          </w:p>
        </w:tc>
      </w:tr>
      <w:tr w:rsidR="00004C60" w:rsidRPr="00247E0D" w14:paraId="35D04C65" w14:textId="77777777" w:rsidTr="002D3019">
        <w:tc>
          <w:tcPr>
            <w:tcW w:w="4262" w:type="dxa"/>
            <w:shd w:val="clear" w:color="auto" w:fill="auto"/>
            <w:vAlign w:val="center"/>
          </w:tcPr>
          <w:p w14:paraId="6BFEBAFF" w14:textId="77777777" w:rsidR="00004C60" w:rsidRDefault="00004C60" w:rsidP="00F25E88">
            <w:pPr>
              <w:pStyle w:val="afff3"/>
            </w:pPr>
            <w:r>
              <w:rPr>
                <w:rFonts w:hint="eastAsia"/>
              </w:rPr>
              <w:t>1</w:t>
            </w:r>
            <w:r>
              <w:t>0~15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2658C027" w14:textId="3A8ECE93" w:rsidR="00004C60" w:rsidRDefault="002D3019" w:rsidP="00F25E88">
            <w:pPr>
              <w:pStyle w:val="afff3"/>
            </w:pPr>
            <w:r>
              <w:rPr>
                <w:rFonts w:hint="eastAsia"/>
              </w:rPr>
              <w:t>150</w:t>
            </w:r>
          </w:p>
        </w:tc>
      </w:tr>
      <w:tr w:rsidR="00004C60" w:rsidRPr="00247E0D" w14:paraId="5451BFD9" w14:textId="77777777" w:rsidTr="002D3019">
        <w:tc>
          <w:tcPr>
            <w:tcW w:w="4262" w:type="dxa"/>
            <w:shd w:val="clear" w:color="auto" w:fill="auto"/>
            <w:vAlign w:val="center"/>
          </w:tcPr>
          <w:p w14:paraId="130F8953" w14:textId="01DD17D6" w:rsidR="00004C60" w:rsidRDefault="00004C60" w:rsidP="00F25E88">
            <w:pPr>
              <w:pStyle w:val="afff3"/>
            </w:pPr>
            <w:r>
              <w:rPr>
                <w:rFonts w:hint="eastAsia"/>
              </w:rPr>
              <w:t>1</w:t>
            </w:r>
            <w:r>
              <w:t>5~</w:t>
            </w:r>
            <w:r w:rsidR="002D3019">
              <w:rPr>
                <w:rFonts w:hint="eastAsia"/>
              </w:rPr>
              <w:t>50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5613E555" w14:textId="00A3DEA7" w:rsidR="00004C60" w:rsidRDefault="00004C60" w:rsidP="00F25E88">
            <w:pPr>
              <w:pStyle w:val="afff3"/>
            </w:pPr>
            <w:r>
              <w:rPr>
                <w:rFonts w:hint="eastAsia"/>
              </w:rPr>
              <w:t>1</w:t>
            </w:r>
            <w:r w:rsidR="002D3019">
              <w:rPr>
                <w:rFonts w:hint="eastAsia"/>
              </w:rPr>
              <w:t>50</w:t>
            </w:r>
          </w:p>
        </w:tc>
      </w:tr>
      <w:tr w:rsidR="00004C60" w:rsidRPr="00247E0D" w14:paraId="412A38FF" w14:textId="77777777" w:rsidTr="002D3019">
        <w:tc>
          <w:tcPr>
            <w:tcW w:w="4262" w:type="dxa"/>
            <w:shd w:val="clear" w:color="auto" w:fill="auto"/>
            <w:vAlign w:val="center"/>
          </w:tcPr>
          <w:p w14:paraId="397B0E2C" w14:textId="62D34370" w:rsidR="00004C60" w:rsidRDefault="002D3019" w:rsidP="00F25E88">
            <w:pPr>
              <w:pStyle w:val="afff3"/>
            </w:pPr>
            <w:r>
              <w:rPr>
                <w:rFonts w:hint="eastAsia"/>
              </w:rPr>
              <w:t>50</w:t>
            </w:r>
            <w:r w:rsidR="00004C60">
              <w:t>~55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40DB892C" w14:textId="56AC1DDF" w:rsidR="00004C60" w:rsidRDefault="002D3019" w:rsidP="00F25E88">
            <w:pPr>
              <w:pStyle w:val="afff3"/>
            </w:pPr>
            <w:r>
              <w:rPr>
                <w:rFonts w:hint="eastAsia"/>
              </w:rPr>
              <w:t>100</w:t>
            </w:r>
          </w:p>
        </w:tc>
      </w:tr>
      <w:tr w:rsidR="00004C60" w:rsidRPr="00247E0D" w14:paraId="0A633B9B" w14:textId="77777777" w:rsidTr="002D3019">
        <w:tc>
          <w:tcPr>
            <w:tcW w:w="4262" w:type="dxa"/>
            <w:shd w:val="clear" w:color="auto" w:fill="auto"/>
            <w:vAlign w:val="center"/>
          </w:tcPr>
          <w:p w14:paraId="0BD96A94" w14:textId="77777777" w:rsidR="00004C60" w:rsidRDefault="00004C60" w:rsidP="00F25E88">
            <w:pPr>
              <w:pStyle w:val="afff3"/>
            </w:pPr>
            <w:r>
              <w:rPr>
                <w:rFonts w:hint="eastAsia"/>
              </w:rPr>
              <w:t>&gt;</w:t>
            </w:r>
            <w:r>
              <w:t>55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2EDA5E5F" w14:textId="77777777" w:rsidR="00004C60" w:rsidRDefault="00004C60" w:rsidP="00F25E88">
            <w:pPr>
              <w:pStyle w:val="afff3"/>
            </w:pPr>
            <w:r>
              <w:rPr>
                <w:rFonts w:hint="eastAsia"/>
              </w:rPr>
              <w:t>0</w:t>
            </w:r>
          </w:p>
        </w:tc>
      </w:tr>
    </w:tbl>
    <w:p w14:paraId="5B00C5A0" w14:textId="3D85D610" w:rsidR="001867AC" w:rsidRDefault="001867AC" w:rsidP="00A807DF">
      <w:pPr>
        <w:pStyle w:val="afff5"/>
        <w:jc w:val="both"/>
      </w:pPr>
    </w:p>
    <w:p w14:paraId="69C54BE9" w14:textId="77777777" w:rsidR="00250C08" w:rsidRDefault="00250C08" w:rsidP="00A807DF">
      <w:pPr>
        <w:pStyle w:val="afff5"/>
        <w:jc w:val="both"/>
        <w:sectPr w:rsidR="00250C08" w:rsidSect="00F13A67">
          <w:pgSz w:w="11906" w:h="16838"/>
          <w:pgMar w:top="1440" w:right="1800" w:bottom="1440" w:left="1800" w:header="850" w:footer="170" w:gutter="0"/>
          <w:cols w:space="425"/>
          <w:docGrid w:type="lines" w:linePitch="326"/>
        </w:sectPr>
      </w:pPr>
    </w:p>
    <w:p w14:paraId="52720AC3" w14:textId="16F8F451" w:rsidR="00250C08" w:rsidRDefault="00250C08" w:rsidP="00250C08">
      <w:pPr>
        <w:pStyle w:val="a0"/>
        <w:spacing w:before="326" w:after="163"/>
      </w:pPr>
      <w:bookmarkStart w:id="92" w:name="_Toc534967856"/>
      <w:proofErr w:type="gramStart"/>
      <w:r>
        <w:rPr>
          <w:rFonts w:hint="eastAsia"/>
        </w:rPr>
        <w:lastRenderedPageBreak/>
        <w:t>上下电</w:t>
      </w:r>
      <w:proofErr w:type="gramEnd"/>
      <w:r>
        <w:rPr>
          <w:rFonts w:hint="eastAsia"/>
        </w:rPr>
        <w:t>流程图</w:t>
      </w:r>
      <w:bookmarkEnd w:id="92"/>
    </w:p>
    <w:p w14:paraId="67C1949A" w14:textId="652C882C" w:rsidR="00250C08" w:rsidRPr="00131BCD" w:rsidRDefault="00691B9A" w:rsidP="00250C08">
      <w:pPr>
        <w:pStyle w:val="afff5"/>
      </w:pPr>
      <w:r>
        <w:pict w14:anchorId="0BB8AF05">
          <v:shape id="_x0000_i1054" type="#_x0000_t75" style="width:389.3pt;height:591.9pt">
            <v:imagedata r:id="rId61" o:title="上电流程图"/>
          </v:shape>
        </w:pict>
      </w:r>
    </w:p>
    <w:sectPr w:rsidR="00250C08" w:rsidRPr="00131BCD" w:rsidSect="00F13A67">
      <w:pgSz w:w="11906" w:h="16838"/>
      <w:pgMar w:top="1440" w:right="1800" w:bottom="1440" w:left="1800" w:header="850" w:footer="17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1D01A7" w14:textId="77777777" w:rsidR="00283FE2" w:rsidRDefault="00283FE2" w:rsidP="00375B53">
      <w:pPr>
        <w:spacing w:line="240" w:lineRule="auto"/>
        <w:ind w:firstLine="480"/>
      </w:pPr>
      <w:r>
        <w:separator/>
      </w:r>
    </w:p>
    <w:p w14:paraId="4FD5265A" w14:textId="77777777" w:rsidR="00283FE2" w:rsidRDefault="00283FE2">
      <w:pPr>
        <w:ind w:firstLine="480"/>
      </w:pPr>
    </w:p>
  </w:endnote>
  <w:endnote w:type="continuationSeparator" w:id="0">
    <w:p w14:paraId="45AB01BB" w14:textId="77777777" w:rsidR="00283FE2" w:rsidRDefault="00283FE2" w:rsidP="00375B53">
      <w:pPr>
        <w:spacing w:line="240" w:lineRule="auto"/>
        <w:ind w:firstLine="480"/>
      </w:pPr>
      <w:r>
        <w:continuationSeparator/>
      </w:r>
    </w:p>
    <w:p w14:paraId="4C6E307C" w14:textId="77777777" w:rsidR="00283FE2" w:rsidRDefault="00283FE2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宋体 Std L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dobe 仿宋 Std R">
    <w:altName w:val="Microsoft YaHei UI"/>
    <w:panose1 w:val="00000000000000000000"/>
    <w:charset w:val="86"/>
    <w:family w:val="roman"/>
    <w:notTrueType/>
    <w:pitch w:val="variable"/>
    <w:sig w:usb0="00000000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XITS">
    <w:altName w:val="Cambria Math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µÈÏß Wester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9F05A" w14:textId="77777777" w:rsidR="00FA75F2" w:rsidRDefault="00FA75F2" w:rsidP="00375B53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4288D" w14:textId="77777777" w:rsidR="00FA75F2" w:rsidRDefault="00691B9A">
    <w:pPr>
      <w:ind w:firstLineChars="0" w:firstLine="0"/>
    </w:pPr>
    <w:r>
      <w:rPr>
        <w:noProof/>
      </w:rPr>
      <w:pict w14:anchorId="174B1B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0" o:spid="_x0000_i1028" type="#_x0000_t75" alt="footer_for_run_on_word_doc1" style="width:458.8pt;height:9.2pt;visibility:visible" o:gfxdata="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">
          <v:imagedata r:id="rId1" o:title="" cropbottom="-8443f" cropright="-43f"/>
          <o:lock v:ext="edit" aspectratio="f"/>
        </v:shape>
      </w:pict>
    </w:r>
  </w:p>
  <w:tbl>
    <w:tblPr>
      <w:tblW w:w="9184" w:type="dxa"/>
      <w:tblLayout w:type="fixed"/>
      <w:tblLook w:val="00A0" w:firstRow="1" w:lastRow="0" w:firstColumn="1" w:lastColumn="0" w:noHBand="0" w:noVBand="0"/>
    </w:tblPr>
    <w:tblGrid>
      <w:gridCol w:w="6542"/>
      <w:gridCol w:w="2642"/>
    </w:tblGrid>
    <w:tr w:rsidR="00FA75F2" w:rsidRPr="00092154" w14:paraId="5981E515" w14:textId="77777777" w:rsidTr="00092154">
      <w:tc>
        <w:tcPr>
          <w:tcW w:w="6542" w:type="dxa"/>
        </w:tcPr>
        <w:p w14:paraId="3A846F6E" w14:textId="236D29D4" w:rsidR="00FA75F2" w:rsidRPr="00092154" w:rsidRDefault="00FA75F2" w:rsidP="00092154">
          <w:pPr>
            <w:pStyle w:val="a9"/>
            <w:ind w:firstLineChars="0" w:firstLine="0"/>
            <w:rPr>
              <w:color w:val="A6A6A6"/>
              <w:sz w:val="15"/>
              <w:szCs w:val="15"/>
            </w:rPr>
          </w:pPr>
          <w:r>
            <w:rPr>
              <w:rFonts w:ascii="楷体" w:eastAsia="楷体" w:hAnsi="楷体"/>
              <w:b/>
              <w:bCs/>
              <w:noProof/>
            </w:rPr>
            <w:fldChar w:fldCharType="begin"/>
          </w:r>
          <w:r>
            <w:rPr>
              <w:rFonts w:ascii="楷体" w:eastAsia="楷体" w:hAnsi="楷体"/>
              <w:b/>
              <w:bCs/>
              <w:noProof/>
            </w:rPr>
            <w:instrText xml:space="preserve"> STYLEREF  "标题 2" \n  \* MERGEFORMAT </w:instrText>
          </w:r>
          <w:r>
            <w:rPr>
              <w:rFonts w:ascii="楷体" w:eastAsia="楷体" w:hAnsi="楷体"/>
              <w:b/>
              <w:bCs/>
              <w:noProof/>
            </w:rPr>
            <w:fldChar w:fldCharType="separate"/>
          </w:r>
          <w:r w:rsidR="00223D1F">
            <w:rPr>
              <w:rFonts w:ascii="楷体" w:eastAsia="楷体" w:hAnsi="楷体"/>
              <w:b/>
              <w:bCs/>
              <w:noProof/>
            </w:rPr>
            <w:t>§3</w:t>
          </w:r>
          <w:r>
            <w:rPr>
              <w:rFonts w:ascii="楷体" w:eastAsia="楷体" w:hAnsi="楷体"/>
              <w:b/>
              <w:bCs/>
              <w:noProof/>
            </w:rPr>
            <w:fldChar w:fldCharType="end"/>
          </w:r>
          <w:r w:rsidRPr="00092154">
            <w:rPr>
              <w:rFonts w:ascii="楷体" w:eastAsia="楷体" w:hAnsi="楷体"/>
            </w:rPr>
            <w:t xml:space="preserve"> </w:t>
          </w:r>
          <w:r>
            <w:rPr>
              <w:rFonts w:ascii="楷体" w:eastAsia="楷体" w:hAnsi="楷体"/>
              <w:noProof/>
            </w:rPr>
            <w:fldChar w:fldCharType="begin"/>
          </w:r>
          <w:r>
            <w:rPr>
              <w:rFonts w:ascii="楷体" w:eastAsia="楷体" w:hAnsi="楷体"/>
              <w:noProof/>
            </w:rPr>
            <w:instrText xml:space="preserve"> STYLEREF  "标题 2"  \* MERGEFORMAT </w:instrText>
          </w:r>
          <w:r>
            <w:rPr>
              <w:rFonts w:ascii="楷体" w:eastAsia="楷体" w:hAnsi="楷体"/>
              <w:noProof/>
            </w:rPr>
            <w:fldChar w:fldCharType="separate"/>
          </w:r>
          <w:r w:rsidR="00223D1F">
            <w:rPr>
              <w:rFonts w:ascii="楷体" w:eastAsia="楷体" w:hAnsi="楷体"/>
              <w:noProof/>
            </w:rPr>
            <w:t>任务函数</w:t>
          </w:r>
          <w:r>
            <w:rPr>
              <w:rFonts w:ascii="楷体" w:eastAsia="楷体" w:hAnsi="楷体"/>
              <w:noProof/>
            </w:rPr>
            <w:fldChar w:fldCharType="end"/>
          </w:r>
        </w:p>
      </w:tc>
      <w:tc>
        <w:tcPr>
          <w:tcW w:w="2642" w:type="dxa"/>
          <w:vMerge w:val="restart"/>
        </w:tcPr>
        <w:p w14:paraId="05B3B05F" w14:textId="7E02D1EE" w:rsidR="00FA75F2" w:rsidRPr="00286386" w:rsidRDefault="00FA75F2" w:rsidP="00092154">
          <w:pPr>
            <w:pStyle w:val="a9"/>
            <w:ind w:firstLineChars="0" w:firstLine="0"/>
            <w:jc w:val="right"/>
            <w:rPr>
              <w:sz w:val="15"/>
              <w:szCs w:val="15"/>
            </w:rPr>
          </w:pPr>
          <w:r w:rsidRPr="00092154">
            <w:rPr>
              <w:color w:val="A6A6A6"/>
              <w:sz w:val="15"/>
              <w:szCs w:val="15"/>
              <w:lang w:val="zh-CN"/>
            </w:rPr>
            <w:t xml:space="preserve"> </w:t>
          </w:r>
          <w:r w:rsidRPr="00286386">
            <w:rPr>
              <w:sz w:val="15"/>
              <w:szCs w:val="15"/>
              <w:lang w:val="zh-CN"/>
            </w:rPr>
            <w:fldChar w:fldCharType="begin"/>
          </w:r>
          <w:r w:rsidRPr="00286386">
            <w:rPr>
              <w:sz w:val="15"/>
              <w:szCs w:val="15"/>
              <w:lang w:val="zh-CN"/>
            </w:rPr>
            <w:instrText>PAGE   \* MERGEFORMAT</w:instrText>
          </w:r>
          <w:r w:rsidRPr="00286386">
            <w:rPr>
              <w:sz w:val="15"/>
              <w:szCs w:val="15"/>
              <w:lang w:val="zh-CN"/>
            </w:rPr>
            <w:fldChar w:fldCharType="separate"/>
          </w:r>
          <w:r w:rsidRPr="00286386">
            <w:rPr>
              <w:sz w:val="15"/>
              <w:szCs w:val="15"/>
              <w:lang w:val="zh-CN"/>
            </w:rPr>
            <w:t>1</w:t>
          </w:r>
          <w:r w:rsidRPr="00286386">
            <w:rPr>
              <w:sz w:val="15"/>
              <w:szCs w:val="15"/>
              <w:lang w:val="zh-CN"/>
            </w:rPr>
            <w:fldChar w:fldCharType="end"/>
          </w:r>
        </w:p>
      </w:tc>
    </w:tr>
    <w:tr w:rsidR="00FA75F2" w:rsidRPr="00092154" w14:paraId="66809154" w14:textId="77777777" w:rsidTr="00092154">
      <w:tc>
        <w:tcPr>
          <w:tcW w:w="6542" w:type="dxa"/>
        </w:tcPr>
        <w:p w14:paraId="673E35C9" w14:textId="77777777" w:rsidR="00FA75F2" w:rsidRPr="00092154" w:rsidRDefault="00FA75F2" w:rsidP="00092154">
          <w:pPr>
            <w:pStyle w:val="a9"/>
            <w:ind w:firstLineChars="0" w:firstLine="0"/>
            <w:rPr>
              <w:color w:val="A6A6A6"/>
              <w:sz w:val="15"/>
              <w:szCs w:val="15"/>
            </w:rPr>
          </w:pPr>
          <w:r w:rsidRPr="00092154">
            <w:rPr>
              <w:rFonts w:ascii="µÈÏß Western" w:hAnsi="µÈÏß Western"/>
              <w:color w:val="A6A6A6"/>
              <w:sz w:val="15"/>
              <w:szCs w:val="15"/>
            </w:rPr>
            <w:t>©</w:t>
          </w:r>
          <w:proofErr w:type="gramStart"/>
          <w:r w:rsidRPr="00092154">
            <w:rPr>
              <w:rFonts w:hint="eastAsia"/>
              <w:color w:val="A6A6A6"/>
              <w:sz w:val="15"/>
              <w:szCs w:val="15"/>
            </w:rPr>
            <w:t>宏迅亿</w:t>
          </w:r>
          <w:proofErr w:type="gramEnd"/>
          <w:r w:rsidRPr="00092154">
            <w:rPr>
              <w:rFonts w:hint="eastAsia"/>
              <w:color w:val="A6A6A6"/>
              <w:sz w:val="15"/>
              <w:szCs w:val="15"/>
            </w:rPr>
            <w:t>安</w:t>
          </w:r>
        </w:p>
      </w:tc>
      <w:tc>
        <w:tcPr>
          <w:tcW w:w="2642" w:type="dxa"/>
          <w:vMerge/>
        </w:tcPr>
        <w:p w14:paraId="58A25415" w14:textId="77777777" w:rsidR="00FA75F2" w:rsidRPr="00092154" w:rsidRDefault="00FA75F2" w:rsidP="00092154">
          <w:pPr>
            <w:pStyle w:val="a9"/>
            <w:ind w:firstLineChars="0" w:firstLine="0"/>
            <w:rPr>
              <w:color w:val="A6A6A6"/>
              <w:sz w:val="15"/>
              <w:szCs w:val="15"/>
            </w:rPr>
          </w:pPr>
        </w:p>
      </w:tc>
    </w:tr>
  </w:tbl>
  <w:p w14:paraId="6D542C56" w14:textId="77777777" w:rsidR="00FA75F2" w:rsidRDefault="00FA75F2">
    <w:pPr>
      <w:pStyle w:val="a9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4F893" w14:textId="77777777" w:rsidR="00FA75F2" w:rsidRDefault="00FA75F2" w:rsidP="00375B53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98FE4D" w14:textId="77777777" w:rsidR="00FA75F2" w:rsidRDefault="00283FE2">
    <w:pPr>
      <w:ind w:firstLineChars="0" w:firstLine="0"/>
    </w:pPr>
    <w:r>
      <w:rPr>
        <w:noProof/>
      </w:rPr>
      <w:pict w14:anchorId="1C8409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4" o:spid="_x0000_i1030" type="#_x0000_t75" alt="footer_for_run_on_word_doc1" style="width:458.8pt;height:9.2pt;visibility:visible" o:ole="" o:gfxdata="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">
          <v:imagedata r:id="rId1" o:title="" cropbottom="-8443f" cropright="-43f"/>
          <o:lock v:ext="edit" aspectratio="f"/>
        </v:shape>
      </w:pict>
    </w:r>
  </w:p>
  <w:tbl>
    <w:tblPr>
      <w:tblW w:w="9184" w:type="dxa"/>
      <w:tblLayout w:type="fixed"/>
      <w:tblLook w:val="00A0" w:firstRow="1" w:lastRow="0" w:firstColumn="1" w:lastColumn="0" w:noHBand="0" w:noVBand="0"/>
    </w:tblPr>
    <w:tblGrid>
      <w:gridCol w:w="6542"/>
      <w:gridCol w:w="2642"/>
    </w:tblGrid>
    <w:tr w:rsidR="00FA75F2" w:rsidRPr="00092154" w14:paraId="0C152211" w14:textId="77777777" w:rsidTr="00092154">
      <w:tc>
        <w:tcPr>
          <w:tcW w:w="6542" w:type="dxa"/>
        </w:tcPr>
        <w:p w14:paraId="5560A936" w14:textId="4D911349" w:rsidR="00FA75F2" w:rsidRPr="00092154" w:rsidRDefault="00FA75F2" w:rsidP="00092154">
          <w:pPr>
            <w:pStyle w:val="a9"/>
            <w:ind w:firstLineChars="0" w:firstLine="0"/>
            <w:rPr>
              <w:color w:val="A6A6A6"/>
              <w:sz w:val="15"/>
              <w:szCs w:val="15"/>
            </w:rPr>
          </w:pPr>
        </w:p>
      </w:tc>
      <w:tc>
        <w:tcPr>
          <w:tcW w:w="2642" w:type="dxa"/>
          <w:vMerge w:val="restart"/>
        </w:tcPr>
        <w:p w14:paraId="78486344" w14:textId="22B7406D" w:rsidR="00FA75F2" w:rsidRPr="00092154" w:rsidRDefault="00FA75F2" w:rsidP="00092154">
          <w:pPr>
            <w:pStyle w:val="a9"/>
            <w:ind w:firstLineChars="0" w:firstLine="0"/>
            <w:jc w:val="right"/>
            <w:rPr>
              <w:color w:val="A6A6A6"/>
              <w:sz w:val="15"/>
              <w:szCs w:val="15"/>
            </w:rPr>
          </w:pPr>
          <w:r w:rsidRPr="00092154">
            <w:rPr>
              <w:color w:val="A6A6A6"/>
              <w:sz w:val="15"/>
              <w:szCs w:val="15"/>
              <w:lang w:val="zh-CN"/>
            </w:rPr>
            <w:t xml:space="preserve"> </w:t>
          </w:r>
          <w:bookmarkStart w:id="0" w:name="_Toc497469273"/>
          <w:bookmarkStart w:id="1" w:name="_Toc497471496"/>
          <w:bookmarkStart w:id="2" w:name="_Toc497472248"/>
        </w:p>
      </w:tc>
    </w:tr>
    <w:tr w:rsidR="00FA75F2" w:rsidRPr="00092154" w14:paraId="4B023D35" w14:textId="77777777" w:rsidTr="00092154">
      <w:tc>
        <w:tcPr>
          <w:tcW w:w="6542" w:type="dxa"/>
        </w:tcPr>
        <w:p w14:paraId="21C88B1E" w14:textId="77777777" w:rsidR="00FA75F2" w:rsidRPr="00092154" w:rsidRDefault="00FA75F2" w:rsidP="00092154">
          <w:pPr>
            <w:pStyle w:val="a9"/>
            <w:ind w:firstLineChars="0" w:firstLine="0"/>
            <w:rPr>
              <w:color w:val="A6A6A6"/>
              <w:sz w:val="15"/>
              <w:szCs w:val="15"/>
            </w:rPr>
          </w:pPr>
          <w:r w:rsidRPr="00092154">
            <w:rPr>
              <w:rFonts w:ascii="µÈÏß Western" w:hAnsi="µÈÏß Western"/>
              <w:color w:val="A6A6A6"/>
              <w:sz w:val="15"/>
              <w:szCs w:val="15"/>
            </w:rPr>
            <w:t>©</w:t>
          </w:r>
          <w:proofErr w:type="gramStart"/>
          <w:r w:rsidRPr="00092154">
            <w:rPr>
              <w:rFonts w:hint="eastAsia"/>
              <w:color w:val="A6A6A6"/>
              <w:sz w:val="15"/>
              <w:szCs w:val="15"/>
            </w:rPr>
            <w:t>宏迅亿</w:t>
          </w:r>
          <w:proofErr w:type="gramEnd"/>
          <w:r w:rsidRPr="00092154">
            <w:rPr>
              <w:rFonts w:hint="eastAsia"/>
              <w:color w:val="A6A6A6"/>
              <w:sz w:val="15"/>
              <w:szCs w:val="15"/>
            </w:rPr>
            <w:t>安</w:t>
          </w:r>
        </w:p>
      </w:tc>
      <w:tc>
        <w:tcPr>
          <w:tcW w:w="2642" w:type="dxa"/>
          <w:vMerge/>
        </w:tcPr>
        <w:p w14:paraId="258DC66E" w14:textId="77777777" w:rsidR="00FA75F2" w:rsidRPr="00092154" w:rsidRDefault="00FA75F2" w:rsidP="00092154">
          <w:pPr>
            <w:pStyle w:val="a9"/>
            <w:ind w:firstLineChars="0" w:firstLine="0"/>
            <w:rPr>
              <w:color w:val="A6A6A6"/>
              <w:sz w:val="15"/>
              <w:szCs w:val="15"/>
            </w:rPr>
          </w:pPr>
        </w:p>
      </w:tc>
    </w:tr>
    <w:bookmarkEnd w:id="0"/>
    <w:bookmarkEnd w:id="1"/>
    <w:bookmarkEnd w:id="2"/>
  </w:tbl>
  <w:p w14:paraId="2FF2EC87" w14:textId="77777777" w:rsidR="00FA75F2" w:rsidRDefault="00FA75F2">
    <w:pPr>
      <w:pStyle w:val="a9"/>
      <w:ind w:firstLineChars="0" w:firstLine="0"/>
      <w:rPr>
        <w:color w:val="A6A6A6"/>
        <w:sz w:val="15"/>
        <w:szCs w:val="15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9598B" w14:textId="77777777" w:rsidR="00FA75F2" w:rsidRDefault="00283FE2">
    <w:pPr>
      <w:ind w:firstLineChars="0" w:firstLine="0"/>
    </w:pPr>
    <w:r>
      <w:rPr>
        <w:noProof/>
      </w:rPr>
      <w:pict w14:anchorId="55E413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alt="footer_for_run_on_word_doc1" style="width:458.8pt;height:9.2pt;visibility:visible" o:ole="" o:gfxdata="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">
          <v:imagedata r:id="rId1" o:title="" cropbottom="-8443f" cropright="-43f"/>
          <o:lock v:ext="edit" aspectratio="f"/>
        </v:shape>
      </w:pict>
    </w:r>
  </w:p>
  <w:tbl>
    <w:tblPr>
      <w:tblW w:w="9184" w:type="dxa"/>
      <w:tblLayout w:type="fixed"/>
      <w:tblLook w:val="00A0" w:firstRow="1" w:lastRow="0" w:firstColumn="1" w:lastColumn="0" w:noHBand="0" w:noVBand="0"/>
    </w:tblPr>
    <w:tblGrid>
      <w:gridCol w:w="6542"/>
      <w:gridCol w:w="2642"/>
    </w:tblGrid>
    <w:tr w:rsidR="00FA75F2" w:rsidRPr="00092154" w14:paraId="4C755C9D" w14:textId="77777777" w:rsidTr="00092154">
      <w:tc>
        <w:tcPr>
          <w:tcW w:w="6542" w:type="dxa"/>
        </w:tcPr>
        <w:p w14:paraId="2C7CFE64" w14:textId="2F18DF3E" w:rsidR="00FA75F2" w:rsidRPr="00092154" w:rsidRDefault="00FA75F2" w:rsidP="00092154">
          <w:pPr>
            <w:pStyle w:val="a9"/>
            <w:ind w:firstLineChars="0" w:firstLine="0"/>
            <w:rPr>
              <w:color w:val="A6A6A6"/>
              <w:sz w:val="15"/>
              <w:szCs w:val="15"/>
            </w:rPr>
          </w:pPr>
          <w:r>
            <w:rPr>
              <w:rFonts w:ascii="楷体" w:eastAsia="楷体" w:hAnsi="楷体"/>
              <w:b/>
              <w:bCs/>
              <w:noProof/>
            </w:rPr>
            <w:fldChar w:fldCharType="begin"/>
          </w:r>
          <w:r>
            <w:rPr>
              <w:rFonts w:ascii="楷体" w:eastAsia="楷体" w:hAnsi="楷体"/>
              <w:b/>
              <w:bCs/>
              <w:noProof/>
            </w:rPr>
            <w:instrText xml:space="preserve"> STYLEREF  "标题 2" \n  \* MERGEFORMAT </w:instrText>
          </w:r>
          <w:r>
            <w:rPr>
              <w:rFonts w:ascii="楷体" w:eastAsia="楷体" w:hAnsi="楷体"/>
              <w:b/>
              <w:bCs/>
              <w:noProof/>
            </w:rPr>
            <w:fldChar w:fldCharType="separate"/>
          </w:r>
          <w:r w:rsidR="00223D1F">
            <w:rPr>
              <w:rFonts w:ascii="楷体" w:eastAsia="楷体" w:hAnsi="楷体"/>
              <w:b/>
              <w:bCs/>
              <w:noProof/>
            </w:rPr>
            <w:t>§3</w:t>
          </w:r>
          <w:r>
            <w:rPr>
              <w:rFonts w:ascii="楷体" w:eastAsia="楷体" w:hAnsi="楷体"/>
              <w:b/>
              <w:bCs/>
              <w:noProof/>
            </w:rPr>
            <w:fldChar w:fldCharType="end"/>
          </w:r>
          <w:r w:rsidRPr="00092154">
            <w:rPr>
              <w:rFonts w:ascii="楷体" w:eastAsia="楷体" w:hAnsi="楷体"/>
            </w:rPr>
            <w:t xml:space="preserve"> </w:t>
          </w:r>
          <w:r>
            <w:rPr>
              <w:rFonts w:ascii="楷体" w:eastAsia="楷体" w:hAnsi="楷体"/>
              <w:b/>
              <w:bCs/>
              <w:noProof/>
            </w:rPr>
            <w:fldChar w:fldCharType="begin"/>
          </w:r>
          <w:r>
            <w:rPr>
              <w:rFonts w:ascii="楷体" w:eastAsia="楷体" w:hAnsi="楷体"/>
              <w:b/>
              <w:bCs/>
              <w:noProof/>
            </w:rPr>
            <w:instrText xml:space="preserve"> STYLEREF  "标题 2"  \* MERGEFORMAT </w:instrText>
          </w:r>
          <w:r>
            <w:rPr>
              <w:rFonts w:ascii="楷体" w:eastAsia="楷体" w:hAnsi="楷体"/>
              <w:b/>
              <w:bCs/>
              <w:noProof/>
            </w:rPr>
            <w:fldChar w:fldCharType="separate"/>
          </w:r>
          <w:r w:rsidR="00223D1F">
            <w:rPr>
              <w:rFonts w:ascii="楷体" w:eastAsia="楷体" w:hAnsi="楷体"/>
              <w:b/>
              <w:bCs/>
              <w:noProof/>
            </w:rPr>
            <w:t>任务函数</w:t>
          </w:r>
          <w:r>
            <w:rPr>
              <w:rFonts w:ascii="楷体" w:eastAsia="楷体" w:hAnsi="楷体"/>
              <w:b/>
              <w:bCs/>
              <w:noProof/>
            </w:rPr>
            <w:fldChar w:fldCharType="end"/>
          </w:r>
          <w:r>
            <w:rPr>
              <w:rFonts w:ascii="楷体" w:eastAsia="楷体" w:hAnsi="楷体"/>
              <w:b/>
              <w:bCs/>
              <w:noProof/>
            </w:rPr>
            <w:t xml:space="preserve">  </w:t>
          </w:r>
        </w:p>
      </w:tc>
      <w:tc>
        <w:tcPr>
          <w:tcW w:w="2642" w:type="dxa"/>
          <w:vMerge w:val="restart"/>
        </w:tcPr>
        <w:p w14:paraId="52381473" w14:textId="18E261E8" w:rsidR="00FA75F2" w:rsidRPr="00286386" w:rsidRDefault="00FA75F2" w:rsidP="00092154">
          <w:pPr>
            <w:pStyle w:val="a9"/>
            <w:ind w:firstLineChars="0" w:firstLine="0"/>
            <w:jc w:val="right"/>
            <w:rPr>
              <w:sz w:val="15"/>
              <w:szCs w:val="15"/>
            </w:rPr>
          </w:pPr>
          <w:r w:rsidRPr="00286386">
            <w:rPr>
              <w:color w:val="A6A6A6"/>
              <w:sz w:val="15"/>
              <w:szCs w:val="15"/>
              <w:lang w:val="zh-CN"/>
            </w:rPr>
            <w:t xml:space="preserve"> </w:t>
          </w:r>
          <w:r w:rsidRPr="00286386">
            <w:rPr>
              <w:sz w:val="15"/>
              <w:szCs w:val="15"/>
              <w:lang w:val="zh-CN"/>
            </w:rPr>
            <w:fldChar w:fldCharType="begin"/>
          </w:r>
          <w:r w:rsidRPr="00286386">
            <w:rPr>
              <w:sz w:val="15"/>
              <w:szCs w:val="15"/>
              <w:lang w:val="zh-CN"/>
            </w:rPr>
            <w:instrText>PAGE   \* MERGEFORMAT</w:instrText>
          </w:r>
          <w:r w:rsidRPr="00286386">
            <w:rPr>
              <w:sz w:val="15"/>
              <w:szCs w:val="15"/>
              <w:lang w:val="zh-CN"/>
            </w:rPr>
            <w:fldChar w:fldCharType="separate"/>
          </w:r>
          <w:r w:rsidRPr="00286386">
            <w:rPr>
              <w:sz w:val="15"/>
              <w:szCs w:val="15"/>
              <w:lang w:val="zh-CN"/>
            </w:rPr>
            <w:t>1</w:t>
          </w:r>
          <w:r w:rsidRPr="00286386">
            <w:rPr>
              <w:sz w:val="15"/>
              <w:szCs w:val="15"/>
              <w:lang w:val="zh-CN"/>
            </w:rPr>
            <w:fldChar w:fldCharType="end"/>
          </w:r>
        </w:p>
      </w:tc>
    </w:tr>
    <w:tr w:rsidR="00FA75F2" w:rsidRPr="00092154" w14:paraId="4BA1F3CC" w14:textId="77777777" w:rsidTr="00092154">
      <w:tc>
        <w:tcPr>
          <w:tcW w:w="6542" w:type="dxa"/>
        </w:tcPr>
        <w:p w14:paraId="4D6ECEE6" w14:textId="77777777" w:rsidR="00FA75F2" w:rsidRPr="00092154" w:rsidRDefault="00FA75F2" w:rsidP="00092154">
          <w:pPr>
            <w:pStyle w:val="a9"/>
            <w:ind w:firstLineChars="0" w:firstLine="0"/>
            <w:rPr>
              <w:color w:val="A6A6A6"/>
              <w:sz w:val="15"/>
              <w:szCs w:val="15"/>
            </w:rPr>
          </w:pPr>
          <w:r w:rsidRPr="00092154">
            <w:rPr>
              <w:rFonts w:ascii="µÈÏß Western" w:hAnsi="µÈÏß Western"/>
              <w:color w:val="A6A6A6"/>
              <w:sz w:val="15"/>
              <w:szCs w:val="15"/>
            </w:rPr>
            <w:t>©</w:t>
          </w:r>
          <w:proofErr w:type="gramStart"/>
          <w:r w:rsidRPr="00092154">
            <w:rPr>
              <w:rFonts w:hint="eastAsia"/>
              <w:color w:val="A6A6A6"/>
              <w:sz w:val="15"/>
              <w:szCs w:val="15"/>
            </w:rPr>
            <w:t>宏迅亿</w:t>
          </w:r>
          <w:proofErr w:type="gramEnd"/>
          <w:r w:rsidRPr="00092154">
            <w:rPr>
              <w:rFonts w:hint="eastAsia"/>
              <w:color w:val="A6A6A6"/>
              <w:sz w:val="15"/>
              <w:szCs w:val="15"/>
            </w:rPr>
            <w:t>安</w:t>
          </w:r>
        </w:p>
      </w:tc>
      <w:tc>
        <w:tcPr>
          <w:tcW w:w="2642" w:type="dxa"/>
          <w:vMerge/>
        </w:tcPr>
        <w:p w14:paraId="2F041B8E" w14:textId="77777777" w:rsidR="00FA75F2" w:rsidRPr="00092154" w:rsidRDefault="00FA75F2" w:rsidP="00092154">
          <w:pPr>
            <w:pStyle w:val="a9"/>
            <w:ind w:firstLineChars="0" w:firstLine="0"/>
            <w:rPr>
              <w:color w:val="A6A6A6"/>
              <w:sz w:val="15"/>
              <w:szCs w:val="15"/>
            </w:rPr>
          </w:pPr>
        </w:p>
      </w:tc>
    </w:tr>
  </w:tbl>
  <w:p w14:paraId="1F12B174" w14:textId="77777777" w:rsidR="00FA75F2" w:rsidRDefault="00FA75F2">
    <w:pPr>
      <w:pStyle w:val="a9"/>
      <w:ind w:firstLineChars="0" w:firstLine="0"/>
      <w:rPr>
        <w:color w:val="A6A6A6"/>
        <w:sz w:val="15"/>
        <w:szCs w:val="1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B232A2" w14:textId="77777777" w:rsidR="00283FE2" w:rsidRDefault="00283FE2" w:rsidP="00375B53">
      <w:pPr>
        <w:spacing w:line="240" w:lineRule="auto"/>
        <w:ind w:firstLine="480"/>
      </w:pPr>
      <w:r>
        <w:separator/>
      </w:r>
    </w:p>
    <w:p w14:paraId="5C4D6849" w14:textId="77777777" w:rsidR="00283FE2" w:rsidRDefault="00283FE2">
      <w:pPr>
        <w:ind w:firstLine="480"/>
      </w:pPr>
    </w:p>
  </w:footnote>
  <w:footnote w:type="continuationSeparator" w:id="0">
    <w:p w14:paraId="34630167" w14:textId="77777777" w:rsidR="00283FE2" w:rsidRDefault="00283FE2" w:rsidP="00375B53">
      <w:pPr>
        <w:spacing w:line="240" w:lineRule="auto"/>
        <w:ind w:firstLine="480"/>
      </w:pPr>
      <w:r>
        <w:continuationSeparator/>
      </w:r>
    </w:p>
    <w:p w14:paraId="55398CEE" w14:textId="77777777" w:rsidR="00283FE2" w:rsidRDefault="00283FE2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DA508D" w14:textId="77777777" w:rsidR="00FA75F2" w:rsidRDefault="00FA75F2" w:rsidP="00375B53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45" w:type="dxa"/>
      <w:tblInd w:w="-5" w:type="dxa"/>
      <w:tblLayout w:type="fixed"/>
      <w:tblLook w:val="00A0" w:firstRow="1" w:lastRow="0" w:firstColumn="1" w:lastColumn="0" w:noHBand="0" w:noVBand="0"/>
    </w:tblPr>
    <w:tblGrid>
      <w:gridCol w:w="4672"/>
      <w:gridCol w:w="4673"/>
    </w:tblGrid>
    <w:tr w:rsidR="00FA75F2" w:rsidRPr="00092154" w14:paraId="12CDFCB4" w14:textId="77777777" w:rsidTr="004F031A">
      <w:tc>
        <w:tcPr>
          <w:tcW w:w="4672" w:type="dxa"/>
          <w:vAlign w:val="center"/>
        </w:tcPr>
        <w:p w14:paraId="69313538" w14:textId="6779DAB9" w:rsidR="00FA75F2" w:rsidRPr="00092154" w:rsidRDefault="00283FE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  <w:rPr>
              <w:b/>
            </w:rPr>
          </w:pPr>
          <w:hyperlink w:anchor="_[标题]" w:history="1">
            <w:r w:rsidR="00BD02F0">
              <w:rPr>
                <w:rFonts w:cs="微软雅黑" w:hint="eastAsia"/>
                <w:color w:val="1E4D78"/>
              </w:rPr>
              <w:t>易动力电动叉车</w:t>
            </w:r>
            <w:r w:rsidR="00FA75F2" w:rsidRPr="00003F5A">
              <w:rPr>
                <w:rFonts w:cs="微软雅黑"/>
                <w:color w:val="1E4D78"/>
              </w:rPr>
              <w:t>BMS</w:t>
            </w:r>
            <w:r w:rsidR="00FA75F2" w:rsidRPr="00003F5A">
              <w:rPr>
                <w:rFonts w:cs="微软雅黑" w:hint="eastAsia"/>
                <w:color w:val="1E4D78"/>
              </w:rPr>
              <w:t>软件说明书</w:t>
            </w:r>
          </w:hyperlink>
        </w:p>
      </w:tc>
      <w:tc>
        <w:tcPr>
          <w:tcW w:w="4673" w:type="dxa"/>
          <w:vMerge w:val="restart"/>
          <w:vAlign w:val="center"/>
        </w:tcPr>
        <w:p w14:paraId="1FD3937E" w14:textId="7451801E" w:rsidR="00FA75F2" w:rsidRPr="00092154" w:rsidRDefault="00691B9A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right"/>
          </w:pPr>
          <w:r>
            <w:rPr>
              <w:noProof/>
            </w:rPr>
            <w:pict w14:anchorId="7451770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61.95pt;height:46.05pt;visibility:visible">
                <v:imagedata r:id="rId1" o:title=""/>
              </v:shape>
            </w:pict>
          </w:r>
        </w:p>
      </w:tc>
    </w:tr>
    <w:tr w:rsidR="00FA75F2" w:rsidRPr="00092154" w14:paraId="1DCF0A12" w14:textId="77777777" w:rsidTr="004F031A">
      <w:tc>
        <w:tcPr>
          <w:tcW w:w="4672" w:type="dxa"/>
          <w:vAlign w:val="center"/>
        </w:tcPr>
        <w:p w14:paraId="03643426" w14:textId="09085718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  <w:r w:rsidRPr="00092154">
            <w:rPr>
              <w:rFonts w:hint="eastAsia"/>
            </w:rPr>
            <w:t>版本号</w:t>
          </w:r>
          <w:r>
            <w:rPr>
              <w:rFonts w:hint="eastAsia"/>
            </w:rPr>
            <w:t>：</w:t>
          </w:r>
          <w:r w:rsidRPr="003B6C31">
            <w:rPr>
              <w:rFonts w:ascii="Times New Roman" w:hAnsi="Times New Roman"/>
            </w:rPr>
            <w:t>BMS_Software_V01</w:t>
          </w:r>
        </w:p>
      </w:tc>
      <w:tc>
        <w:tcPr>
          <w:tcW w:w="4673" w:type="dxa"/>
          <w:vMerge/>
          <w:vAlign w:val="center"/>
        </w:tcPr>
        <w:p w14:paraId="36315678" w14:textId="77777777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</w:p>
      </w:tc>
    </w:tr>
    <w:tr w:rsidR="00FA75F2" w:rsidRPr="00092154" w14:paraId="4EA12B6C" w14:textId="77777777" w:rsidTr="004F031A">
      <w:tc>
        <w:tcPr>
          <w:tcW w:w="4672" w:type="dxa"/>
          <w:vAlign w:val="center"/>
        </w:tcPr>
        <w:p w14:paraId="2AC20B2A" w14:textId="01B955BD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  <w:r w:rsidRPr="00092154">
            <w:rPr>
              <w:rFonts w:hint="eastAsia"/>
            </w:rPr>
            <w:t>机密</w:t>
          </w:r>
        </w:p>
      </w:tc>
      <w:tc>
        <w:tcPr>
          <w:tcW w:w="4673" w:type="dxa"/>
          <w:vMerge/>
          <w:vAlign w:val="center"/>
        </w:tcPr>
        <w:p w14:paraId="71330DB1" w14:textId="77777777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</w:p>
      </w:tc>
    </w:tr>
  </w:tbl>
  <w:p w14:paraId="12CA1F8E" w14:textId="77777777" w:rsidR="00FA75F2" w:rsidRDefault="00FA75F2" w:rsidP="00FB51EF">
    <w:pPr>
      <w:pStyle w:val="ab"/>
      <w:pBdr>
        <w:bottom w:val="none" w:sz="0" w:space="0" w:color="auto"/>
      </w:pBdr>
      <w:spacing w:line="14" w:lineRule="auto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73829C" w14:textId="77777777" w:rsidR="00FA75F2" w:rsidRDefault="00FA75F2">
    <w:pPr>
      <w:pStyle w:val="ab"/>
      <w:pBdr>
        <w:bottom w:val="none" w:sz="0" w:space="0" w:color="auto"/>
      </w:pBdr>
      <w:adjustRightInd w:val="0"/>
      <w:ind w:firstLineChars="0" w:firstLine="0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45" w:type="dxa"/>
      <w:tblInd w:w="-5" w:type="dxa"/>
      <w:tblLayout w:type="fixed"/>
      <w:tblLook w:val="00A0" w:firstRow="1" w:lastRow="0" w:firstColumn="1" w:lastColumn="0" w:noHBand="0" w:noVBand="0"/>
    </w:tblPr>
    <w:tblGrid>
      <w:gridCol w:w="4672"/>
      <w:gridCol w:w="4673"/>
    </w:tblGrid>
    <w:tr w:rsidR="00FA75F2" w:rsidRPr="00092154" w14:paraId="3D1CF2FC" w14:textId="77777777" w:rsidTr="00B12E34">
      <w:tc>
        <w:tcPr>
          <w:tcW w:w="4672" w:type="dxa"/>
          <w:vAlign w:val="center"/>
        </w:tcPr>
        <w:p w14:paraId="44322E9B" w14:textId="4A614BAB" w:rsidR="00FA75F2" w:rsidRPr="00092154" w:rsidRDefault="00283FE2" w:rsidP="00092154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  <w:rPr>
              <w:b/>
            </w:rPr>
          </w:pPr>
          <w:hyperlink w:anchor="_[标题]" w:history="1">
            <w:r w:rsidR="00BD02F0">
              <w:rPr>
                <w:rFonts w:cs="微软雅黑" w:hint="eastAsia"/>
                <w:color w:val="1E4D78"/>
              </w:rPr>
              <w:t>易动力电动叉车</w:t>
            </w:r>
            <w:r w:rsidR="00FA75F2" w:rsidRPr="00003F5A">
              <w:rPr>
                <w:rFonts w:cs="微软雅黑"/>
                <w:color w:val="1E4D78"/>
              </w:rPr>
              <w:t>BMS</w:t>
            </w:r>
            <w:r w:rsidR="00FA75F2" w:rsidRPr="00003F5A">
              <w:rPr>
                <w:rFonts w:cs="微软雅黑" w:hint="eastAsia"/>
                <w:color w:val="1E4D78"/>
              </w:rPr>
              <w:t>软件说明书</w:t>
            </w:r>
          </w:hyperlink>
        </w:p>
      </w:tc>
      <w:tc>
        <w:tcPr>
          <w:tcW w:w="4673" w:type="dxa"/>
          <w:vMerge w:val="restart"/>
          <w:vAlign w:val="center"/>
        </w:tcPr>
        <w:p w14:paraId="5432D4DD" w14:textId="4837CFE4" w:rsidR="00FA75F2" w:rsidRPr="00092154" w:rsidRDefault="00283FE2" w:rsidP="00092154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right"/>
          </w:pPr>
          <w:r>
            <w:rPr>
              <w:noProof/>
            </w:rPr>
            <w:pict w14:anchorId="376E461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13" o:spid="_x0000_i1029" type="#_x0000_t75" style="width:62.8pt;height:46.9pt;visibility:visible" o:ole="">
                <v:imagedata r:id="rId1" o:title=""/>
              </v:shape>
            </w:pict>
          </w:r>
        </w:p>
      </w:tc>
    </w:tr>
    <w:tr w:rsidR="00FA75F2" w:rsidRPr="00092154" w14:paraId="68B8EF7C" w14:textId="77777777" w:rsidTr="00B12E34">
      <w:tc>
        <w:tcPr>
          <w:tcW w:w="4672" w:type="dxa"/>
          <w:vAlign w:val="center"/>
        </w:tcPr>
        <w:p w14:paraId="1AA27914" w14:textId="5E5142C7" w:rsidR="00FA75F2" w:rsidRPr="00092154" w:rsidRDefault="00FA75F2" w:rsidP="00092154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  <w:r w:rsidRPr="00092154">
            <w:rPr>
              <w:rFonts w:hint="eastAsia"/>
            </w:rPr>
            <w:t>版本号</w:t>
          </w:r>
          <w:r>
            <w:rPr>
              <w:rFonts w:hint="eastAsia"/>
            </w:rPr>
            <w:t>：</w:t>
          </w:r>
          <w:r w:rsidRPr="003B6C31">
            <w:rPr>
              <w:rFonts w:ascii="Times New Roman" w:hAnsi="Times New Roman"/>
            </w:rPr>
            <w:t>BMS_Software_V01</w:t>
          </w:r>
        </w:p>
      </w:tc>
      <w:tc>
        <w:tcPr>
          <w:tcW w:w="4673" w:type="dxa"/>
          <w:vMerge/>
          <w:vAlign w:val="center"/>
        </w:tcPr>
        <w:p w14:paraId="660BAB56" w14:textId="77777777" w:rsidR="00FA75F2" w:rsidRPr="00092154" w:rsidRDefault="00FA75F2" w:rsidP="00092154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</w:p>
      </w:tc>
    </w:tr>
    <w:tr w:rsidR="00FA75F2" w:rsidRPr="00092154" w14:paraId="053E1488" w14:textId="77777777" w:rsidTr="00B12E34">
      <w:tc>
        <w:tcPr>
          <w:tcW w:w="4672" w:type="dxa"/>
          <w:vAlign w:val="center"/>
        </w:tcPr>
        <w:p w14:paraId="19C861CF" w14:textId="77777777" w:rsidR="00FA75F2" w:rsidRPr="00092154" w:rsidRDefault="00FA75F2" w:rsidP="00092154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  <w:r w:rsidRPr="00092154">
            <w:rPr>
              <w:rFonts w:hint="eastAsia"/>
            </w:rPr>
            <w:t>机密</w:t>
          </w:r>
        </w:p>
      </w:tc>
      <w:tc>
        <w:tcPr>
          <w:tcW w:w="4673" w:type="dxa"/>
          <w:vMerge/>
          <w:vAlign w:val="center"/>
        </w:tcPr>
        <w:p w14:paraId="375CFC0B" w14:textId="77777777" w:rsidR="00FA75F2" w:rsidRPr="00092154" w:rsidRDefault="00FA75F2" w:rsidP="00092154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</w:p>
      </w:tc>
    </w:tr>
  </w:tbl>
  <w:p w14:paraId="39A6536A" w14:textId="77777777" w:rsidR="00FA75F2" w:rsidRPr="003928D3" w:rsidRDefault="00FA75F2" w:rsidP="00B12E34">
    <w:pPr>
      <w:spacing w:line="14" w:lineRule="auto"/>
      <w:ind w:firstLineChars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45" w:type="dxa"/>
      <w:tblInd w:w="-5" w:type="dxa"/>
      <w:tblLayout w:type="fixed"/>
      <w:tblLook w:val="00A0" w:firstRow="1" w:lastRow="0" w:firstColumn="1" w:lastColumn="0" w:noHBand="0" w:noVBand="0"/>
    </w:tblPr>
    <w:tblGrid>
      <w:gridCol w:w="4672"/>
      <w:gridCol w:w="4673"/>
    </w:tblGrid>
    <w:tr w:rsidR="00FA75F2" w:rsidRPr="00092154" w14:paraId="033B95BB" w14:textId="77777777" w:rsidTr="004F031A">
      <w:tc>
        <w:tcPr>
          <w:tcW w:w="4672" w:type="dxa"/>
          <w:vAlign w:val="center"/>
        </w:tcPr>
        <w:p w14:paraId="192A0FD1" w14:textId="166C4276" w:rsidR="00FA75F2" w:rsidRPr="00092154" w:rsidRDefault="00283FE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  <w:rPr>
              <w:b/>
            </w:rPr>
          </w:pPr>
          <w:hyperlink w:anchor="_[标题]" w:history="1">
            <w:r w:rsidR="00BD02F0">
              <w:rPr>
                <w:rFonts w:cs="微软雅黑" w:hint="eastAsia"/>
                <w:color w:val="1E4D78"/>
              </w:rPr>
              <w:t>易动力电动叉车</w:t>
            </w:r>
            <w:r w:rsidR="00FA75F2" w:rsidRPr="00003F5A">
              <w:rPr>
                <w:rFonts w:cs="微软雅黑"/>
                <w:color w:val="1E4D78"/>
              </w:rPr>
              <w:t>BMS</w:t>
            </w:r>
            <w:r w:rsidR="00FA75F2" w:rsidRPr="00003F5A">
              <w:rPr>
                <w:rFonts w:cs="微软雅黑" w:hint="eastAsia"/>
                <w:color w:val="1E4D78"/>
              </w:rPr>
              <w:t>软件说明书</w:t>
            </w:r>
          </w:hyperlink>
        </w:p>
      </w:tc>
      <w:tc>
        <w:tcPr>
          <w:tcW w:w="4673" w:type="dxa"/>
          <w:vMerge w:val="restart"/>
          <w:vAlign w:val="center"/>
        </w:tcPr>
        <w:p w14:paraId="7DAD7A59" w14:textId="5DC3BA94" w:rsidR="00FA75F2" w:rsidRPr="00092154" w:rsidRDefault="00283FE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right"/>
          </w:pPr>
          <w:r>
            <w:rPr>
              <w:noProof/>
            </w:rPr>
            <w:pict w14:anchorId="421293F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62.8pt;height:46.9pt;visibility:visible" o:ole="">
                <v:imagedata r:id="rId1" o:title=""/>
              </v:shape>
            </w:pict>
          </w:r>
        </w:p>
      </w:tc>
    </w:tr>
    <w:tr w:rsidR="00FA75F2" w:rsidRPr="00092154" w14:paraId="1B1B0263" w14:textId="77777777" w:rsidTr="004F031A">
      <w:tc>
        <w:tcPr>
          <w:tcW w:w="4672" w:type="dxa"/>
          <w:vAlign w:val="center"/>
        </w:tcPr>
        <w:p w14:paraId="1FEBE1E8" w14:textId="13E8A74E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  <w:r w:rsidRPr="00092154">
            <w:rPr>
              <w:rFonts w:hint="eastAsia"/>
            </w:rPr>
            <w:t>版本号</w:t>
          </w:r>
          <w:r>
            <w:rPr>
              <w:rFonts w:hint="eastAsia"/>
            </w:rPr>
            <w:t>：</w:t>
          </w:r>
          <w:r w:rsidRPr="003B6C31">
            <w:rPr>
              <w:rFonts w:ascii="Times New Roman" w:hAnsi="Times New Roman"/>
            </w:rPr>
            <w:t>BMS_Software_V01</w:t>
          </w:r>
        </w:p>
      </w:tc>
      <w:tc>
        <w:tcPr>
          <w:tcW w:w="4673" w:type="dxa"/>
          <w:vMerge/>
          <w:vAlign w:val="center"/>
        </w:tcPr>
        <w:p w14:paraId="374632E3" w14:textId="77777777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</w:p>
      </w:tc>
    </w:tr>
    <w:tr w:rsidR="00FA75F2" w:rsidRPr="00092154" w14:paraId="77EE9540" w14:textId="77777777" w:rsidTr="004F031A">
      <w:tc>
        <w:tcPr>
          <w:tcW w:w="4672" w:type="dxa"/>
          <w:vAlign w:val="center"/>
        </w:tcPr>
        <w:p w14:paraId="76375439" w14:textId="10230E11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  <w:r w:rsidRPr="00092154">
            <w:rPr>
              <w:rFonts w:hint="eastAsia"/>
            </w:rPr>
            <w:t>机密</w:t>
          </w:r>
        </w:p>
      </w:tc>
      <w:tc>
        <w:tcPr>
          <w:tcW w:w="4673" w:type="dxa"/>
          <w:vMerge/>
          <w:vAlign w:val="center"/>
        </w:tcPr>
        <w:p w14:paraId="43A6FAC1" w14:textId="77777777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</w:p>
      </w:tc>
    </w:tr>
  </w:tbl>
  <w:p w14:paraId="16E0C1F9" w14:textId="7DB57B2E" w:rsidR="00FA75F2" w:rsidRPr="00CA62D1" w:rsidRDefault="00FA75F2" w:rsidP="00CA62D1">
    <w:pPr>
      <w:spacing w:line="14" w:lineRule="auto"/>
      <w:ind w:left="482" w:firstLineChars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45" w:type="dxa"/>
      <w:tblInd w:w="-5" w:type="dxa"/>
      <w:tblLayout w:type="fixed"/>
      <w:tblLook w:val="00A0" w:firstRow="1" w:lastRow="0" w:firstColumn="1" w:lastColumn="0" w:noHBand="0" w:noVBand="0"/>
    </w:tblPr>
    <w:tblGrid>
      <w:gridCol w:w="4672"/>
      <w:gridCol w:w="4673"/>
    </w:tblGrid>
    <w:tr w:rsidR="00FA75F2" w:rsidRPr="00092154" w14:paraId="1ABC1DF9" w14:textId="77777777" w:rsidTr="00F33173">
      <w:tc>
        <w:tcPr>
          <w:tcW w:w="4672" w:type="dxa"/>
          <w:vAlign w:val="center"/>
        </w:tcPr>
        <w:p w14:paraId="08B3AC9B" w14:textId="2C563681" w:rsidR="00FA75F2" w:rsidRPr="00092154" w:rsidRDefault="00283FE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  <w:rPr>
              <w:b/>
            </w:rPr>
          </w:pPr>
          <w:hyperlink w:anchor="_[标题]" w:history="1">
            <w:r w:rsidR="00BD02F0">
              <w:rPr>
                <w:rFonts w:cs="微软雅黑" w:hint="eastAsia"/>
                <w:color w:val="1E4D78"/>
              </w:rPr>
              <w:t>易动力电动叉车</w:t>
            </w:r>
            <w:r w:rsidR="00FA75F2" w:rsidRPr="00003F5A">
              <w:rPr>
                <w:rFonts w:cs="微软雅黑"/>
                <w:color w:val="1E4D78"/>
              </w:rPr>
              <w:t>BMS</w:t>
            </w:r>
            <w:r w:rsidR="00FA75F2" w:rsidRPr="00003F5A">
              <w:rPr>
                <w:rFonts w:cs="微软雅黑" w:hint="eastAsia"/>
                <w:color w:val="1E4D78"/>
              </w:rPr>
              <w:t>软件说明书</w:t>
            </w:r>
          </w:hyperlink>
        </w:p>
      </w:tc>
      <w:tc>
        <w:tcPr>
          <w:tcW w:w="4673" w:type="dxa"/>
          <w:vMerge w:val="restart"/>
          <w:vAlign w:val="center"/>
        </w:tcPr>
        <w:p w14:paraId="6FF164FC" w14:textId="08941477" w:rsidR="00FA75F2" w:rsidRPr="00092154" w:rsidRDefault="00283FE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right"/>
          </w:pPr>
          <w:r>
            <w:rPr>
              <w:noProof/>
            </w:rPr>
            <w:pict w14:anchorId="787701F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5" type="#_x0000_t75" style="width:62.8pt;height:46.9pt;visibility:visible" o:ole="">
                <v:imagedata r:id="rId1" o:title=""/>
              </v:shape>
            </w:pict>
          </w:r>
        </w:p>
      </w:tc>
    </w:tr>
    <w:tr w:rsidR="00FA75F2" w:rsidRPr="00092154" w14:paraId="4FF286F6" w14:textId="77777777" w:rsidTr="00F33173">
      <w:tc>
        <w:tcPr>
          <w:tcW w:w="4672" w:type="dxa"/>
          <w:vAlign w:val="center"/>
        </w:tcPr>
        <w:p w14:paraId="3DD687D7" w14:textId="78770D6C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  <w:r w:rsidRPr="00092154">
            <w:rPr>
              <w:rFonts w:hint="eastAsia"/>
            </w:rPr>
            <w:t>版本号</w:t>
          </w:r>
          <w:r>
            <w:rPr>
              <w:rFonts w:hint="eastAsia"/>
            </w:rPr>
            <w:t>：</w:t>
          </w:r>
          <w:r w:rsidRPr="003B6C31">
            <w:rPr>
              <w:rFonts w:ascii="Times New Roman" w:hAnsi="Times New Roman"/>
            </w:rPr>
            <w:t>BMS_Software_V01</w:t>
          </w:r>
        </w:p>
      </w:tc>
      <w:tc>
        <w:tcPr>
          <w:tcW w:w="4673" w:type="dxa"/>
          <w:vMerge/>
          <w:vAlign w:val="center"/>
        </w:tcPr>
        <w:p w14:paraId="6A26074A" w14:textId="77777777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</w:p>
      </w:tc>
    </w:tr>
    <w:tr w:rsidR="00FA75F2" w:rsidRPr="00092154" w14:paraId="6AC42CA0" w14:textId="77777777" w:rsidTr="00F33173">
      <w:tc>
        <w:tcPr>
          <w:tcW w:w="4672" w:type="dxa"/>
          <w:vAlign w:val="center"/>
        </w:tcPr>
        <w:p w14:paraId="2630667B" w14:textId="76B2A335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  <w:r w:rsidRPr="00092154">
            <w:rPr>
              <w:rFonts w:hint="eastAsia"/>
            </w:rPr>
            <w:t>机密</w:t>
          </w:r>
        </w:p>
      </w:tc>
      <w:tc>
        <w:tcPr>
          <w:tcW w:w="4673" w:type="dxa"/>
          <w:vMerge/>
          <w:vAlign w:val="center"/>
        </w:tcPr>
        <w:p w14:paraId="29D851BB" w14:textId="77777777" w:rsidR="00FA75F2" w:rsidRPr="00092154" w:rsidRDefault="00FA75F2" w:rsidP="00583575">
          <w:pPr>
            <w:pStyle w:val="ab"/>
            <w:pBdr>
              <w:bottom w:val="none" w:sz="0" w:space="0" w:color="auto"/>
            </w:pBdr>
            <w:adjustRightInd w:val="0"/>
            <w:ind w:firstLineChars="0" w:firstLine="0"/>
            <w:jc w:val="both"/>
          </w:pPr>
        </w:p>
      </w:tc>
    </w:tr>
  </w:tbl>
  <w:p w14:paraId="02F0F116" w14:textId="569BBD5D" w:rsidR="00FA75F2" w:rsidRPr="00583575" w:rsidRDefault="00FA75F2" w:rsidP="00CA62D1">
    <w:pPr>
      <w:spacing w:line="14" w:lineRule="auto"/>
      <w:ind w:left="482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F60A0"/>
    <w:multiLevelType w:val="hybridMultilevel"/>
    <w:tmpl w:val="6574723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5704855"/>
    <w:multiLevelType w:val="hybridMultilevel"/>
    <w:tmpl w:val="592C5D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DF4583"/>
    <w:multiLevelType w:val="hybridMultilevel"/>
    <w:tmpl w:val="FE524C7A"/>
    <w:lvl w:ilvl="0" w:tplc="1E596267">
      <w:start w:val="1"/>
      <w:numFmt w:val="decimal"/>
      <w:lvlText w:val="(%1)"/>
      <w:lvlJc w:val="left"/>
      <w:pPr>
        <w:ind w:left="90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9355AA6"/>
    <w:multiLevelType w:val="hybridMultilevel"/>
    <w:tmpl w:val="AFE679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A3B3666"/>
    <w:multiLevelType w:val="multilevel"/>
    <w:tmpl w:val="0A3B3666"/>
    <w:lvl w:ilvl="0">
      <w:start w:val="1"/>
      <w:numFmt w:val="bullet"/>
      <w:pStyle w:val="1"/>
      <w:lvlText w:val=""/>
      <w:lvlJc w:val="left"/>
      <w:pPr>
        <w:ind w:left="90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01E01A4"/>
    <w:multiLevelType w:val="hybridMultilevel"/>
    <w:tmpl w:val="1D1AED04"/>
    <w:lvl w:ilvl="0" w:tplc="B5C606B2">
      <w:start w:val="1"/>
      <w:numFmt w:val="decimal"/>
      <w:pStyle w:val="2"/>
      <w:lvlText w:val="图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596267"/>
    <w:multiLevelType w:val="singleLevel"/>
    <w:tmpl w:val="1E596267"/>
    <w:lvl w:ilvl="0">
      <w:start w:val="1"/>
      <w:numFmt w:val="decimal"/>
      <w:lvlText w:val="(%1)"/>
      <w:lvlJc w:val="left"/>
      <w:pPr>
        <w:tabs>
          <w:tab w:val="left" w:pos="312"/>
        </w:tabs>
      </w:pPr>
      <w:rPr>
        <w:rFonts w:cs="Times New Roman"/>
      </w:rPr>
    </w:lvl>
  </w:abstractNum>
  <w:abstractNum w:abstractNumId="7" w15:restartNumberingAfterBreak="0">
    <w:nsid w:val="23A47FA7"/>
    <w:multiLevelType w:val="hybridMultilevel"/>
    <w:tmpl w:val="E75EA4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836172"/>
    <w:multiLevelType w:val="hybridMultilevel"/>
    <w:tmpl w:val="2F38F868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3D3622E"/>
    <w:multiLevelType w:val="hybridMultilevel"/>
    <w:tmpl w:val="A2562A3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8D1B19"/>
    <w:multiLevelType w:val="hybridMultilevel"/>
    <w:tmpl w:val="81A2AF1A"/>
    <w:lvl w:ilvl="0" w:tplc="F0D22B08">
      <w:start w:val="1"/>
      <w:numFmt w:val="decimal"/>
      <w:pStyle w:val="10"/>
      <w:lvlText w:val="图1.%1"/>
      <w:lvlJc w:val="left"/>
      <w:pPr>
        <w:ind w:left="420" w:hanging="420"/>
      </w:pPr>
      <w:rPr>
        <w:rFonts w:hint="eastAsia"/>
      </w:rPr>
    </w:lvl>
    <w:lvl w:ilvl="1" w:tplc="BD307478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B718E7"/>
    <w:multiLevelType w:val="multilevel"/>
    <w:tmpl w:val="7F428DC4"/>
    <w:lvl w:ilvl="0">
      <w:start w:val="1"/>
      <w:numFmt w:val="decimal"/>
      <w:pStyle w:val="20"/>
      <w:lvlText w:val="§%1"/>
      <w:lvlJc w:val="right"/>
      <w:pPr>
        <w:ind w:left="-170" w:firstLine="170"/>
      </w:pPr>
      <w:rPr>
        <w:rFonts w:cs="Times New Roman" w:hint="eastAsia"/>
        <w:b/>
        <w:i w:val="0"/>
        <w:caps w:val="0"/>
        <w:strike w:val="0"/>
        <w:dstrike w:val="0"/>
        <w:vanish w:val="0"/>
        <w:color w:val="0070C0"/>
        <w:sz w:val="36"/>
        <w:szCs w:val="36"/>
        <w:vertAlign w:val="baseline"/>
      </w:rPr>
    </w:lvl>
    <w:lvl w:ilvl="1">
      <w:start w:val="1"/>
      <w:numFmt w:val="decimal"/>
      <w:pStyle w:val="3"/>
      <w:lvlText w:val="§ %1.%2"/>
      <w:lvlJc w:val="right"/>
      <w:pPr>
        <w:ind w:left="624" w:hanging="284"/>
      </w:pPr>
      <w:rPr>
        <w:rFonts w:ascii="Times New Roman" w:eastAsia="黑体" w:hAnsi="Times New Roman" w:cs="Times New Roman" w:hint="default"/>
        <w:b/>
        <w:i w:val="0"/>
        <w:caps w:val="0"/>
        <w:strike w:val="0"/>
        <w:dstrike w:val="0"/>
        <w:vanish w:val="0"/>
        <w:color w:val="0070C0"/>
        <w:sz w:val="30"/>
        <w:vertAlign w:val="baseline"/>
      </w:rPr>
    </w:lvl>
    <w:lvl w:ilvl="2">
      <w:start w:val="1"/>
      <w:numFmt w:val="decimal"/>
      <w:pStyle w:val="4"/>
      <w:lvlText w:val="§ %1.%2.%3"/>
      <w:lvlJc w:val="right"/>
      <w:pPr>
        <w:ind w:left="907" w:hanging="397"/>
      </w:pPr>
      <w:rPr>
        <w:rFonts w:ascii="Times New Roman" w:eastAsia="仿宋" w:hAnsi="Times New Roman" w:cs="Times New Roman" w:hint="default"/>
        <w:b/>
        <w:i w:val="0"/>
        <w:caps w:val="0"/>
        <w:strike w:val="0"/>
        <w:dstrike w:val="0"/>
        <w:vanish w:val="0"/>
        <w:color w:val="0070C0"/>
        <w:sz w:val="28"/>
        <w:vertAlign w:val="baseline"/>
      </w:rPr>
    </w:lvl>
    <w:lvl w:ilvl="3">
      <w:start w:val="1"/>
      <w:numFmt w:val="decimal"/>
      <w:pStyle w:val="5"/>
      <w:lvlText w:val="§ %1.%2.%3.%4"/>
      <w:lvlJc w:val="right"/>
      <w:pPr>
        <w:ind w:left="964" w:hanging="340"/>
      </w:pPr>
      <w:rPr>
        <w:rFonts w:ascii="Times New Roman" w:eastAsia="仿宋" w:hAnsi="Times New Roman" w:cs="Times New Roman" w:hint="default"/>
        <w:b/>
        <w:i w:val="0"/>
        <w:caps w:val="0"/>
        <w:strike w:val="0"/>
        <w:dstrike w:val="0"/>
        <w:vanish w:val="0"/>
        <w:color w:val="0070C0"/>
        <w:sz w:val="24"/>
        <w:vertAlign w:val="baseline"/>
      </w:rPr>
    </w:lvl>
    <w:lvl w:ilvl="4">
      <w:start w:val="1"/>
      <w:numFmt w:val="decimal"/>
      <w:lvlText w:val="%1.%2.%3.%4.%5"/>
      <w:lvlJc w:val="left"/>
      <w:pPr>
        <w:ind w:left="56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710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852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994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1136"/>
      </w:pPr>
      <w:rPr>
        <w:rFonts w:cs="Times New Roman" w:hint="eastAsia"/>
      </w:rPr>
    </w:lvl>
  </w:abstractNum>
  <w:abstractNum w:abstractNumId="12" w15:restartNumberingAfterBreak="0">
    <w:nsid w:val="511C5DDD"/>
    <w:multiLevelType w:val="hybridMultilevel"/>
    <w:tmpl w:val="D9649016"/>
    <w:lvl w:ilvl="0" w:tplc="A7DE7DAE">
      <w:start w:val="1"/>
      <w:numFmt w:val="decimal"/>
      <w:pStyle w:val="a"/>
      <w:lvlText w:val="表3.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0875AA"/>
    <w:multiLevelType w:val="hybridMultilevel"/>
    <w:tmpl w:val="B70E424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D705359"/>
    <w:multiLevelType w:val="multilevel"/>
    <w:tmpl w:val="6B24D53A"/>
    <w:lvl w:ilvl="0">
      <w:start w:val="1"/>
      <w:numFmt w:val="decimal"/>
      <w:lvlText w:val="§%1"/>
      <w:lvlJc w:val="right"/>
      <w:pPr>
        <w:ind w:left="-170" w:firstLine="170"/>
      </w:pPr>
      <w:rPr>
        <w:rFonts w:cs="Times New Roman" w:hint="eastAsia"/>
        <w:b/>
        <w:i w:val="0"/>
        <w:caps w:val="0"/>
        <w:strike w:val="0"/>
        <w:dstrike w:val="0"/>
        <w:vanish w:val="0"/>
        <w:color w:val="0070C0"/>
        <w:sz w:val="36"/>
        <w:szCs w:val="36"/>
        <w:vertAlign w:val="baseline"/>
      </w:rPr>
    </w:lvl>
    <w:lvl w:ilvl="1">
      <w:start w:val="1"/>
      <w:numFmt w:val="decimal"/>
      <w:lvlText w:val="%2."/>
      <w:lvlJc w:val="left"/>
      <w:pPr>
        <w:ind w:left="624" w:hanging="284"/>
      </w:pPr>
      <w:rPr>
        <w:rFonts w:hint="default"/>
        <w:b/>
        <w:i w:val="0"/>
        <w:caps w:val="0"/>
        <w:strike w:val="0"/>
        <w:dstrike w:val="0"/>
        <w:vanish w:val="0"/>
        <w:color w:val="0070C0"/>
        <w:sz w:val="30"/>
        <w:vertAlign w:val="baseline"/>
      </w:rPr>
    </w:lvl>
    <w:lvl w:ilvl="2">
      <w:start w:val="1"/>
      <w:numFmt w:val="decimal"/>
      <w:lvlText w:val="§ %1.%2.%3"/>
      <w:lvlJc w:val="right"/>
      <w:pPr>
        <w:ind w:left="907" w:hanging="397"/>
      </w:pPr>
      <w:rPr>
        <w:rFonts w:ascii="Times New Roman" w:eastAsia="仿宋" w:hAnsi="Times New Roman" w:cs="Times New Roman" w:hint="default"/>
        <w:b/>
        <w:i w:val="0"/>
        <w:caps w:val="0"/>
        <w:strike w:val="0"/>
        <w:dstrike w:val="0"/>
        <w:vanish w:val="0"/>
        <w:color w:val="0070C0"/>
        <w:sz w:val="28"/>
        <w:vertAlign w:val="baseline"/>
      </w:rPr>
    </w:lvl>
    <w:lvl w:ilvl="3">
      <w:start w:val="1"/>
      <w:numFmt w:val="decimal"/>
      <w:lvlText w:val="§ %1.%2.%3.%4"/>
      <w:lvlJc w:val="right"/>
      <w:pPr>
        <w:ind w:left="964" w:hanging="340"/>
      </w:pPr>
      <w:rPr>
        <w:rFonts w:ascii="Times New Roman" w:eastAsia="仿宋" w:hAnsi="Times New Roman" w:cs="Times New Roman" w:hint="default"/>
        <w:b/>
        <w:i w:val="0"/>
        <w:caps w:val="0"/>
        <w:strike w:val="0"/>
        <w:dstrike w:val="0"/>
        <w:vanish w:val="0"/>
        <w:color w:val="0070C0"/>
        <w:sz w:val="24"/>
        <w:vertAlign w:val="baseline"/>
      </w:rPr>
    </w:lvl>
    <w:lvl w:ilvl="4">
      <w:start w:val="1"/>
      <w:numFmt w:val="decimal"/>
      <w:lvlText w:val="%1.%2.%3.%4.%5"/>
      <w:lvlJc w:val="left"/>
      <w:pPr>
        <w:ind w:left="56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710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852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994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1136"/>
      </w:pPr>
      <w:rPr>
        <w:rFonts w:cs="Times New Roman" w:hint="eastAsia"/>
      </w:rPr>
    </w:lvl>
  </w:abstractNum>
  <w:abstractNum w:abstractNumId="15" w15:restartNumberingAfterBreak="0">
    <w:nsid w:val="6782454A"/>
    <w:multiLevelType w:val="hybridMultilevel"/>
    <w:tmpl w:val="5B5C34C4"/>
    <w:lvl w:ilvl="0" w:tplc="D6260692">
      <w:start w:val="1"/>
      <w:numFmt w:val="upperLetter"/>
      <w:pStyle w:val="a0"/>
      <w:lvlText w:val="附录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B0C6D6F"/>
    <w:multiLevelType w:val="multilevel"/>
    <w:tmpl w:val="6B0C6D6F"/>
    <w:lvl w:ilvl="0">
      <w:start w:val="1"/>
      <w:numFmt w:val="decimal"/>
      <w:pStyle w:val="a1"/>
      <w:lvlText w:val="[%1]"/>
      <w:lvlJc w:val="left"/>
      <w:pPr>
        <w:tabs>
          <w:tab w:val="left" w:pos="510"/>
        </w:tabs>
        <w:ind w:left="510" w:hanging="510"/>
      </w:pPr>
      <w:rPr>
        <w:rFonts w:ascii="Times New Roman" w:eastAsia="宋体" w:hAnsi="Times New Roman" w:cs="Times New Roman" w:hint="default"/>
        <w:b w:val="0"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7" w15:restartNumberingAfterBreak="0">
    <w:nsid w:val="6F1F38FA"/>
    <w:multiLevelType w:val="hybridMultilevel"/>
    <w:tmpl w:val="CCEE5D50"/>
    <w:lvl w:ilvl="0" w:tplc="9C863606">
      <w:start w:val="1"/>
      <w:numFmt w:val="decimal"/>
      <w:pStyle w:val="30"/>
      <w:lvlText w:val="图3.%1"/>
      <w:lvlJc w:val="left"/>
      <w:pPr>
        <w:ind w:left="212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6"/>
  </w:num>
  <w:num w:numId="3">
    <w:abstractNumId w:val="4"/>
  </w:num>
  <w:num w:numId="4">
    <w:abstractNumId w:val="6"/>
  </w:num>
  <w:num w:numId="5">
    <w:abstractNumId w:val="10"/>
  </w:num>
  <w:num w:numId="6">
    <w:abstractNumId w:val="8"/>
  </w:num>
  <w:num w:numId="7">
    <w:abstractNumId w:val="12"/>
  </w:num>
  <w:num w:numId="8">
    <w:abstractNumId w:val="1"/>
  </w:num>
  <w:num w:numId="9">
    <w:abstractNumId w:val="2"/>
  </w:num>
  <w:num w:numId="10">
    <w:abstractNumId w:val="13"/>
  </w:num>
  <w:num w:numId="11">
    <w:abstractNumId w:val="5"/>
  </w:num>
  <w:num w:numId="12">
    <w:abstractNumId w:val="17"/>
  </w:num>
  <w:num w:numId="13">
    <w:abstractNumId w:val="15"/>
  </w:num>
  <w:num w:numId="14">
    <w:abstractNumId w:val="14"/>
  </w:num>
  <w:num w:numId="15">
    <w:abstractNumId w:val="0"/>
  </w:num>
  <w:num w:numId="16">
    <w:abstractNumId w:val="9"/>
  </w:num>
  <w:num w:numId="17">
    <w:abstractNumId w:val="17"/>
    <w:lvlOverride w:ilvl="0">
      <w:startOverride w:val="1"/>
    </w:lvlOverride>
  </w:num>
  <w:num w:numId="18">
    <w:abstractNumId w:val="17"/>
    <w:lvlOverride w:ilvl="0">
      <w:startOverride w:val="1"/>
    </w:lvlOverride>
  </w:num>
  <w:num w:numId="19">
    <w:abstractNumId w:val="17"/>
  </w:num>
  <w:num w:numId="20">
    <w:abstractNumId w:val="3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</w:num>
  <w:num w:numId="29">
    <w:abstractNumId w:val="7"/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bordersDoNotSurroundHeader/>
  <w:bordersDoNotSurroundFooter/>
  <w:proofState w:spelling="clean" w:grammar="clean"/>
  <w:attachedTemplate r:id="rId1"/>
  <w:doNotTrackMove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83932"/>
    <w:rsid w:val="00000471"/>
    <w:rsid w:val="000028FD"/>
    <w:rsid w:val="00003F5A"/>
    <w:rsid w:val="00004C60"/>
    <w:rsid w:val="000071B9"/>
    <w:rsid w:val="00011245"/>
    <w:rsid w:val="00013F2D"/>
    <w:rsid w:val="00015DEA"/>
    <w:rsid w:val="000203CA"/>
    <w:rsid w:val="000240ED"/>
    <w:rsid w:val="000257EE"/>
    <w:rsid w:val="00031C16"/>
    <w:rsid w:val="00031EB0"/>
    <w:rsid w:val="0003465E"/>
    <w:rsid w:val="00035920"/>
    <w:rsid w:val="00036271"/>
    <w:rsid w:val="0004225F"/>
    <w:rsid w:val="000433B6"/>
    <w:rsid w:val="00052E9A"/>
    <w:rsid w:val="00053843"/>
    <w:rsid w:val="00055D2B"/>
    <w:rsid w:val="00055F06"/>
    <w:rsid w:val="00060529"/>
    <w:rsid w:val="0006099C"/>
    <w:rsid w:val="000610A0"/>
    <w:rsid w:val="00062F2D"/>
    <w:rsid w:val="0006323E"/>
    <w:rsid w:val="00063362"/>
    <w:rsid w:val="000633A4"/>
    <w:rsid w:val="000633DC"/>
    <w:rsid w:val="000641CE"/>
    <w:rsid w:val="000651B3"/>
    <w:rsid w:val="000658E3"/>
    <w:rsid w:val="00065BFD"/>
    <w:rsid w:val="0006676C"/>
    <w:rsid w:val="0007063E"/>
    <w:rsid w:val="00072A19"/>
    <w:rsid w:val="000737CA"/>
    <w:rsid w:val="00073814"/>
    <w:rsid w:val="000739E2"/>
    <w:rsid w:val="00075382"/>
    <w:rsid w:val="00076515"/>
    <w:rsid w:val="00077729"/>
    <w:rsid w:val="000830DA"/>
    <w:rsid w:val="00083F30"/>
    <w:rsid w:val="00084B09"/>
    <w:rsid w:val="000851D1"/>
    <w:rsid w:val="000858B5"/>
    <w:rsid w:val="00086812"/>
    <w:rsid w:val="000868EA"/>
    <w:rsid w:val="000907D1"/>
    <w:rsid w:val="00092154"/>
    <w:rsid w:val="0009347A"/>
    <w:rsid w:val="00094526"/>
    <w:rsid w:val="0009590A"/>
    <w:rsid w:val="00095FF0"/>
    <w:rsid w:val="000967CF"/>
    <w:rsid w:val="000A0884"/>
    <w:rsid w:val="000A143B"/>
    <w:rsid w:val="000A2E6E"/>
    <w:rsid w:val="000A474B"/>
    <w:rsid w:val="000A537B"/>
    <w:rsid w:val="000A5E2C"/>
    <w:rsid w:val="000A6295"/>
    <w:rsid w:val="000B202F"/>
    <w:rsid w:val="000B25B5"/>
    <w:rsid w:val="000B27E2"/>
    <w:rsid w:val="000B4899"/>
    <w:rsid w:val="000B5490"/>
    <w:rsid w:val="000B5B41"/>
    <w:rsid w:val="000B6210"/>
    <w:rsid w:val="000B783A"/>
    <w:rsid w:val="000B7E5F"/>
    <w:rsid w:val="000C0628"/>
    <w:rsid w:val="000C44C1"/>
    <w:rsid w:val="000C46CA"/>
    <w:rsid w:val="000C61C5"/>
    <w:rsid w:val="000C6533"/>
    <w:rsid w:val="000C7538"/>
    <w:rsid w:val="000D40C9"/>
    <w:rsid w:val="000D52CB"/>
    <w:rsid w:val="000D56C0"/>
    <w:rsid w:val="000D7E0D"/>
    <w:rsid w:val="000D7E2D"/>
    <w:rsid w:val="000E1C42"/>
    <w:rsid w:val="000E405D"/>
    <w:rsid w:val="000E4EDC"/>
    <w:rsid w:val="000E5C68"/>
    <w:rsid w:val="000E5F05"/>
    <w:rsid w:val="000E6537"/>
    <w:rsid w:val="000F18A0"/>
    <w:rsid w:val="000F2B58"/>
    <w:rsid w:val="000F309C"/>
    <w:rsid w:val="000F3B5B"/>
    <w:rsid w:val="000F58C5"/>
    <w:rsid w:val="000F5FDE"/>
    <w:rsid w:val="00100600"/>
    <w:rsid w:val="00100ADC"/>
    <w:rsid w:val="001025AC"/>
    <w:rsid w:val="001038A8"/>
    <w:rsid w:val="00103D68"/>
    <w:rsid w:val="00104C3F"/>
    <w:rsid w:val="001050DF"/>
    <w:rsid w:val="001050F4"/>
    <w:rsid w:val="00105FFD"/>
    <w:rsid w:val="00107415"/>
    <w:rsid w:val="00107832"/>
    <w:rsid w:val="001103B3"/>
    <w:rsid w:val="00111507"/>
    <w:rsid w:val="00112F31"/>
    <w:rsid w:val="00113C50"/>
    <w:rsid w:val="001144C7"/>
    <w:rsid w:val="001145F0"/>
    <w:rsid w:val="00115A15"/>
    <w:rsid w:val="001164C5"/>
    <w:rsid w:val="001176B9"/>
    <w:rsid w:val="001213DD"/>
    <w:rsid w:val="00123818"/>
    <w:rsid w:val="00123886"/>
    <w:rsid w:val="00123BAE"/>
    <w:rsid w:val="00124AF5"/>
    <w:rsid w:val="001317B3"/>
    <w:rsid w:val="00131BCD"/>
    <w:rsid w:val="00132879"/>
    <w:rsid w:val="0013446E"/>
    <w:rsid w:val="00136D86"/>
    <w:rsid w:val="0014034C"/>
    <w:rsid w:val="00147DF0"/>
    <w:rsid w:val="00153C0B"/>
    <w:rsid w:val="0015442D"/>
    <w:rsid w:val="001553F1"/>
    <w:rsid w:val="00160FDF"/>
    <w:rsid w:val="0016193C"/>
    <w:rsid w:val="00162E27"/>
    <w:rsid w:val="0016378B"/>
    <w:rsid w:val="001675B5"/>
    <w:rsid w:val="001675FF"/>
    <w:rsid w:val="00171AE2"/>
    <w:rsid w:val="00175488"/>
    <w:rsid w:val="00176FD9"/>
    <w:rsid w:val="001824C5"/>
    <w:rsid w:val="00182A93"/>
    <w:rsid w:val="00183E04"/>
    <w:rsid w:val="001867AC"/>
    <w:rsid w:val="00186E3D"/>
    <w:rsid w:val="00190034"/>
    <w:rsid w:val="00190728"/>
    <w:rsid w:val="00191746"/>
    <w:rsid w:val="001927A0"/>
    <w:rsid w:val="0019286A"/>
    <w:rsid w:val="00195CF7"/>
    <w:rsid w:val="00196F9F"/>
    <w:rsid w:val="001A01BD"/>
    <w:rsid w:val="001A116A"/>
    <w:rsid w:val="001A1CF3"/>
    <w:rsid w:val="001B159D"/>
    <w:rsid w:val="001B1797"/>
    <w:rsid w:val="001C02C6"/>
    <w:rsid w:val="001C11E0"/>
    <w:rsid w:val="001C1649"/>
    <w:rsid w:val="001C321E"/>
    <w:rsid w:val="001C3222"/>
    <w:rsid w:val="001C32DE"/>
    <w:rsid w:val="001C5AD2"/>
    <w:rsid w:val="001C6B55"/>
    <w:rsid w:val="001D400C"/>
    <w:rsid w:val="001D4F75"/>
    <w:rsid w:val="001D5B84"/>
    <w:rsid w:val="001E38E2"/>
    <w:rsid w:val="001E5B32"/>
    <w:rsid w:val="001E5EC5"/>
    <w:rsid w:val="001E7BE4"/>
    <w:rsid w:val="001F038C"/>
    <w:rsid w:val="001F13E1"/>
    <w:rsid w:val="001F2FCF"/>
    <w:rsid w:val="001F4548"/>
    <w:rsid w:val="001F6484"/>
    <w:rsid w:val="00202D77"/>
    <w:rsid w:val="00207135"/>
    <w:rsid w:val="00207677"/>
    <w:rsid w:val="00207E3E"/>
    <w:rsid w:val="0021045D"/>
    <w:rsid w:val="00212541"/>
    <w:rsid w:val="0021355F"/>
    <w:rsid w:val="00217162"/>
    <w:rsid w:val="00217352"/>
    <w:rsid w:val="00217CA8"/>
    <w:rsid w:val="00221EE1"/>
    <w:rsid w:val="00223D1F"/>
    <w:rsid w:val="00230BC7"/>
    <w:rsid w:val="0023154B"/>
    <w:rsid w:val="00231CA2"/>
    <w:rsid w:val="00231E44"/>
    <w:rsid w:val="0023245A"/>
    <w:rsid w:val="0023292D"/>
    <w:rsid w:val="00232B59"/>
    <w:rsid w:val="0023484A"/>
    <w:rsid w:val="00236B46"/>
    <w:rsid w:val="00237355"/>
    <w:rsid w:val="00237D41"/>
    <w:rsid w:val="00240A1A"/>
    <w:rsid w:val="0024250C"/>
    <w:rsid w:val="00242B19"/>
    <w:rsid w:val="00242F38"/>
    <w:rsid w:val="002466BA"/>
    <w:rsid w:val="00247E0D"/>
    <w:rsid w:val="00250C08"/>
    <w:rsid w:val="00250C4C"/>
    <w:rsid w:val="002511FC"/>
    <w:rsid w:val="00252239"/>
    <w:rsid w:val="0025294B"/>
    <w:rsid w:val="0025646A"/>
    <w:rsid w:val="00257549"/>
    <w:rsid w:val="0026089B"/>
    <w:rsid w:val="00263C2E"/>
    <w:rsid w:val="00265AC1"/>
    <w:rsid w:val="00266B47"/>
    <w:rsid w:val="0026700D"/>
    <w:rsid w:val="002678FE"/>
    <w:rsid w:val="002701A0"/>
    <w:rsid w:val="00271764"/>
    <w:rsid w:val="00274378"/>
    <w:rsid w:val="00275B99"/>
    <w:rsid w:val="00276E2E"/>
    <w:rsid w:val="002771BC"/>
    <w:rsid w:val="002818C1"/>
    <w:rsid w:val="0028210F"/>
    <w:rsid w:val="00282EEE"/>
    <w:rsid w:val="00282FE5"/>
    <w:rsid w:val="00283174"/>
    <w:rsid w:val="00283FE2"/>
    <w:rsid w:val="00286386"/>
    <w:rsid w:val="0028724F"/>
    <w:rsid w:val="0028767B"/>
    <w:rsid w:val="00290A99"/>
    <w:rsid w:val="00291B8A"/>
    <w:rsid w:val="00294E36"/>
    <w:rsid w:val="002A02C5"/>
    <w:rsid w:val="002A04D0"/>
    <w:rsid w:val="002A2E7F"/>
    <w:rsid w:val="002A31A4"/>
    <w:rsid w:val="002A4BCF"/>
    <w:rsid w:val="002A4C9E"/>
    <w:rsid w:val="002A5155"/>
    <w:rsid w:val="002A524E"/>
    <w:rsid w:val="002A5607"/>
    <w:rsid w:val="002A6D28"/>
    <w:rsid w:val="002A7405"/>
    <w:rsid w:val="002A7F14"/>
    <w:rsid w:val="002B2588"/>
    <w:rsid w:val="002B45C0"/>
    <w:rsid w:val="002B55A9"/>
    <w:rsid w:val="002B7AB2"/>
    <w:rsid w:val="002B7BF3"/>
    <w:rsid w:val="002B7DB0"/>
    <w:rsid w:val="002C0265"/>
    <w:rsid w:val="002C142D"/>
    <w:rsid w:val="002C2137"/>
    <w:rsid w:val="002C2E46"/>
    <w:rsid w:val="002C3B7C"/>
    <w:rsid w:val="002C4A2C"/>
    <w:rsid w:val="002C4C37"/>
    <w:rsid w:val="002C53CA"/>
    <w:rsid w:val="002D058F"/>
    <w:rsid w:val="002D11F0"/>
    <w:rsid w:val="002D21D7"/>
    <w:rsid w:val="002D3019"/>
    <w:rsid w:val="002D302D"/>
    <w:rsid w:val="002D4922"/>
    <w:rsid w:val="002E0077"/>
    <w:rsid w:val="002E232F"/>
    <w:rsid w:val="002E3784"/>
    <w:rsid w:val="002E3AFE"/>
    <w:rsid w:val="002F0907"/>
    <w:rsid w:val="002F29E6"/>
    <w:rsid w:val="002F3EC4"/>
    <w:rsid w:val="002F407E"/>
    <w:rsid w:val="002F696C"/>
    <w:rsid w:val="002F7929"/>
    <w:rsid w:val="00304CCE"/>
    <w:rsid w:val="00305914"/>
    <w:rsid w:val="00310868"/>
    <w:rsid w:val="00310C76"/>
    <w:rsid w:val="00312FA2"/>
    <w:rsid w:val="003157AA"/>
    <w:rsid w:val="003204D1"/>
    <w:rsid w:val="00321670"/>
    <w:rsid w:val="00322587"/>
    <w:rsid w:val="00324DAD"/>
    <w:rsid w:val="00327026"/>
    <w:rsid w:val="00327BAE"/>
    <w:rsid w:val="00331F6D"/>
    <w:rsid w:val="00337EB7"/>
    <w:rsid w:val="00340F15"/>
    <w:rsid w:val="00344D49"/>
    <w:rsid w:val="0034503D"/>
    <w:rsid w:val="00345AC5"/>
    <w:rsid w:val="003515C5"/>
    <w:rsid w:val="00354A8A"/>
    <w:rsid w:val="003572B8"/>
    <w:rsid w:val="00357662"/>
    <w:rsid w:val="00360434"/>
    <w:rsid w:val="00360A6E"/>
    <w:rsid w:val="00361254"/>
    <w:rsid w:val="00362AD8"/>
    <w:rsid w:val="00362EA7"/>
    <w:rsid w:val="003649C5"/>
    <w:rsid w:val="0037048E"/>
    <w:rsid w:val="00370E9F"/>
    <w:rsid w:val="003750FD"/>
    <w:rsid w:val="00375B53"/>
    <w:rsid w:val="00375FB7"/>
    <w:rsid w:val="00376159"/>
    <w:rsid w:val="003820D6"/>
    <w:rsid w:val="00385665"/>
    <w:rsid w:val="00385A12"/>
    <w:rsid w:val="00386248"/>
    <w:rsid w:val="00386F87"/>
    <w:rsid w:val="003906BE"/>
    <w:rsid w:val="00391BFD"/>
    <w:rsid w:val="003928D3"/>
    <w:rsid w:val="00394C3A"/>
    <w:rsid w:val="00394F2B"/>
    <w:rsid w:val="003950CA"/>
    <w:rsid w:val="00395A8B"/>
    <w:rsid w:val="00395BD7"/>
    <w:rsid w:val="00396696"/>
    <w:rsid w:val="003A02BA"/>
    <w:rsid w:val="003A099A"/>
    <w:rsid w:val="003A1C91"/>
    <w:rsid w:val="003A2D87"/>
    <w:rsid w:val="003A3041"/>
    <w:rsid w:val="003A54B9"/>
    <w:rsid w:val="003A72D5"/>
    <w:rsid w:val="003B05F7"/>
    <w:rsid w:val="003B1794"/>
    <w:rsid w:val="003B4DF5"/>
    <w:rsid w:val="003B56CB"/>
    <w:rsid w:val="003B6C31"/>
    <w:rsid w:val="003C0B41"/>
    <w:rsid w:val="003C32D2"/>
    <w:rsid w:val="003C7A81"/>
    <w:rsid w:val="003D12B5"/>
    <w:rsid w:val="003D1FCF"/>
    <w:rsid w:val="003D6056"/>
    <w:rsid w:val="003D7F24"/>
    <w:rsid w:val="003E20DB"/>
    <w:rsid w:val="003E23E4"/>
    <w:rsid w:val="003E6F9F"/>
    <w:rsid w:val="003E7B32"/>
    <w:rsid w:val="003F165F"/>
    <w:rsid w:val="003F1CAD"/>
    <w:rsid w:val="003F5922"/>
    <w:rsid w:val="004014DF"/>
    <w:rsid w:val="0040230E"/>
    <w:rsid w:val="00403683"/>
    <w:rsid w:val="004037D9"/>
    <w:rsid w:val="00403950"/>
    <w:rsid w:val="00410D22"/>
    <w:rsid w:val="00412F94"/>
    <w:rsid w:val="0041397D"/>
    <w:rsid w:val="00413F94"/>
    <w:rsid w:val="0042042C"/>
    <w:rsid w:val="004214C1"/>
    <w:rsid w:val="00421C04"/>
    <w:rsid w:val="00424C1C"/>
    <w:rsid w:val="00425D72"/>
    <w:rsid w:val="00426419"/>
    <w:rsid w:val="00433AA4"/>
    <w:rsid w:val="00435421"/>
    <w:rsid w:val="004410DA"/>
    <w:rsid w:val="004411B6"/>
    <w:rsid w:val="004449FA"/>
    <w:rsid w:val="00445AD8"/>
    <w:rsid w:val="00445B81"/>
    <w:rsid w:val="004502F4"/>
    <w:rsid w:val="00450AB4"/>
    <w:rsid w:val="00451547"/>
    <w:rsid w:val="00452839"/>
    <w:rsid w:val="004541C7"/>
    <w:rsid w:val="00454988"/>
    <w:rsid w:val="00461585"/>
    <w:rsid w:val="00462C71"/>
    <w:rsid w:val="00463BF2"/>
    <w:rsid w:val="00464A14"/>
    <w:rsid w:val="00466166"/>
    <w:rsid w:val="004718C4"/>
    <w:rsid w:val="00472C5D"/>
    <w:rsid w:val="00475F46"/>
    <w:rsid w:val="00476A68"/>
    <w:rsid w:val="004811DB"/>
    <w:rsid w:val="0048543E"/>
    <w:rsid w:val="00486DD4"/>
    <w:rsid w:val="004901B4"/>
    <w:rsid w:val="00491CCA"/>
    <w:rsid w:val="0049268B"/>
    <w:rsid w:val="00496D30"/>
    <w:rsid w:val="004A2839"/>
    <w:rsid w:val="004A4BE3"/>
    <w:rsid w:val="004A52B1"/>
    <w:rsid w:val="004B4089"/>
    <w:rsid w:val="004B418D"/>
    <w:rsid w:val="004B59A0"/>
    <w:rsid w:val="004C0448"/>
    <w:rsid w:val="004C08C0"/>
    <w:rsid w:val="004C3F01"/>
    <w:rsid w:val="004C749A"/>
    <w:rsid w:val="004D00E6"/>
    <w:rsid w:val="004D17B9"/>
    <w:rsid w:val="004D4D0C"/>
    <w:rsid w:val="004D4F34"/>
    <w:rsid w:val="004D61CB"/>
    <w:rsid w:val="004D77D9"/>
    <w:rsid w:val="004E070B"/>
    <w:rsid w:val="004E1801"/>
    <w:rsid w:val="004E2E1E"/>
    <w:rsid w:val="004E53E0"/>
    <w:rsid w:val="004E661B"/>
    <w:rsid w:val="004E66AB"/>
    <w:rsid w:val="004F031A"/>
    <w:rsid w:val="004F2CF5"/>
    <w:rsid w:val="004F5A7E"/>
    <w:rsid w:val="004F5CE1"/>
    <w:rsid w:val="004F60BA"/>
    <w:rsid w:val="004F6734"/>
    <w:rsid w:val="005000EE"/>
    <w:rsid w:val="00500A58"/>
    <w:rsid w:val="00500DF6"/>
    <w:rsid w:val="00503603"/>
    <w:rsid w:val="005113F3"/>
    <w:rsid w:val="00515747"/>
    <w:rsid w:val="00517B54"/>
    <w:rsid w:val="005210E6"/>
    <w:rsid w:val="00521EC9"/>
    <w:rsid w:val="00523CF2"/>
    <w:rsid w:val="00526C92"/>
    <w:rsid w:val="00527D9B"/>
    <w:rsid w:val="00530B52"/>
    <w:rsid w:val="0053235B"/>
    <w:rsid w:val="00532E8A"/>
    <w:rsid w:val="005336AA"/>
    <w:rsid w:val="005345C8"/>
    <w:rsid w:val="00534E58"/>
    <w:rsid w:val="00536F9C"/>
    <w:rsid w:val="00541619"/>
    <w:rsid w:val="00542BB5"/>
    <w:rsid w:val="005463ED"/>
    <w:rsid w:val="00550383"/>
    <w:rsid w:val="00552CBC"/>
    <w:rsid w:val="005551C0"/>
    <w:rsid w:val="005570FC"/>
    <w:rsid w:val="00557A99"/>
    <w:rsid w:val="00560196"/>
    <w:rsid w:val="00560C67"/>
    <w:rsid w:val="005637AC"/>
    <w:rsid w:val="00565B0E"/>
    <w:rsid w:val="00566486"/>
    <w:rsid w:val="0056663C"/>
    <w:rsid w:val="005714C6"/>
    <w:rsid w:val="0057160F"/>
    <w:rsid w:val="00571BD6"/>
    <w:rsid w:val="00571F2F"/>
    <w:rsid w:val="00576647"/>
    <w:rsid w:val="00576C51"/>
    <w:rsid w:val="00577F2A"/>
    <w:rsid w:val="005802B2"/>
    <w:rsid w:val="00580B7A"/>
    <w:rsid w:val="00581D34"/>
    <w:rsid w:val="00583575"/>
    <w:rsid w:val="005861F6"/>
    <w:rsid w:val="00586979"/>
    <w:rsid w:val="0059409C"/>
    <w:rsid w:val="0059467E"/>
    <w:rsid w:val="00595BFB"/>
    <w:rsid w:val="005A193A"/>
    <w:rsid w:val="005A1F67"/>
    <w:rsid w:val="005A288B"/>
    <w:rsid w:val="005A5D87"/>
    <w:rsid w:val="005B2202"/>
    <w:rsid w:val="005B4DE9"/>
    <w:rsid w:val="005B6343"/>
    <w:rsid w:val="005C20DE"/>
    <w:rsid w:val="005C27D1"/>
    <w:rsid w:val="005C53C7"/>
    <w:rsid w:val="005C6B12"/>
    <w:rsid w:val="005C7185"/>
    <w:rsid w:val="005D0E45"/>
    <w:rsid w:val="005D1AC9"/>
    <w:rsid w:val="005D32DD"/>
    <w:rsid w:val="005D6246"/>
    <w:rsid w:val="005E31CA"/>
    <w:rsid w:val="005E4296"/>
    <w:rsid w:val="005E4376"/>
    <w:rsid w:val="005E69F8"/>
    <w:rsid w:val="005E7CFE"/>
    <w:rsid w:val="005F0D04"/>
    <w:rsid w:val="005F1CA3"/>
    <w:rsid w:val="005F1D38"/>
    <w:rsid w:val="005F78FA"/>
    <w:rsid w:val="00600272"/>
    <w:rsid w:val="00600D98"/>
    <w:rsid w:val="00600F8D"/>
    <w:rsid w:val="00601979"/>
    <w:rsid w:val="00607751"/>
    <w:rsid w:val="00610702"/>
    <w:rsid w:val="006113DA"/>
    <w:rsid w:val="00611BBA"/>
    <w:rsid w:val="006212A6"/>
    <w:rsid w:val="00622CFD"/>
    <w:rsid w:val="006241FF"/>
    <w:rsid w:val="00625636"/>
    <w:rsid w:val="00630A78"/>
    <w:rsid w:val="006327DE"/>
    <w:rsid w:val="00632EED"/>
    <w:rsid w:val="00634ACB"/>
    <w:rsid w:val="00635349"/>
    <w:rsid w:val="00637B6B"/>
    <w:rsid w:val="0064285D"/>
    <w:rsid w:val="00643DD2"/>
    <w:rsid w:val="00644A0B"/>
    <w:rsid w:val="00645C5D"/>
    <w:rsid w:val="006512DF"/>
    <w:rsid w:val="006523AE"/>
    <w:rsid w:val="006526B7"/>
    <w:rsid w:val="00660923"/>
    <w:rsid w:val="0066223A"/>
    <w:rsid w:val="00665288"/>
    <w:rsid w:val="0066669A"/>
    <w:rsid w:val="00671420"/>
    <w:rsid w:val="0067180B"/>
    <w:rsid w:val="00672AF0"/>
    <w:rsid w:val="00673AE1"/>
    <w:rsid w:val="006742C4"/>
    <w:rsid w:val="00675679"/>
    <w:rsid w:val="00675874"/>
    <w:rsid w:val="00676A1C"/>
    <w:rsid w:val="00680017"/>
    <w:rsid w:val="0068074B"/>
    <w:rsid w:val="00682A9C"/>
    <w:rsid w:val="00683B86"/>
    <w:rsid w:val="00684F00"/>
    <w:rsid w:val="00685BE0"/>
    <w:rsid w:val="00691AA9"/>
    <w:rsid w:val="00691B9A"/>
    <w:rsid w:val="00694E88"/>
    <w:rsid w:val="00696A16"/>
    <w:rsid w:val="00697ABE"/>
    <w:rsid w:val="006A392F"/>
    <w:rsid w:val="006A50F2"/>
    <w:rsid w:val="006A6066"/>
    <w:rsid w:val="006A760B"/>
    <w:rsid w:val="006B1667"/>
    <w:rsid w:val="006B421B"/>
    <w:rsid w:val="006B613F"/>
    <w:rsid w:val="006B78FC"/>
    <w:rsid w:val="006C5C9B"/>
    <w:rsid w:val="006C730C"/>
    <w:rsid w:val="006D0C73"/>
    <w:rsid w:val="006D12A7"/>
    <w:rsid w:val="006D25A1"/>
    <w:rsid w:val="006D5317"/>
    <w:rsid w:val="006D5489"/>
    <w:rsid w:val="006D70B5"/>
    <w:rsid w:val="006E00A2"/>
    <w:rsid w:val="006E0E15"/>
    <w:rsid w:val="006E202D"/>
    <w:rsid w:val="006E39D4"/>
    <w:rsid w:val="006F1C70"/>
    <w:rsid w:val="006F23A1"/>
    <w:rsid w:val="006F30B7"/>
    <w:rsid w:val="006F3167"/>
    <w:rsid w:val="006F380D"/>
    <w:rsid w:val="006F3B49"/>
    <w:rsid w:val="00702B9D"/>
    <w:rsid w:val="00705716"/>
    <w:rsid w:val="00705D03"/>
    <w:rsid w:val="00706CE0"/>
    <w:rsid w:val="007077B1"/>
    <w:rsid w:val="00712704"/>
    <w:rsid w:val="00712E81"/>
    <w:rsid w:val="00713FED"/>
    <w:rsid w:val="007162AE"/>
    <w:rsid w:val="007215FA"/>
    <w:rsid w:val="007217E4"/>
    <w:rsid w:val="00725A54"/>
    <w:rsid w:val="00726B86"/>
    <w:rsid w:val="007277CC"/>
    <w:rsid w:val="00727A87"/>
    <w:rsid w:val="00730F7D"/>
    <w:rsid w:val="00736672"/>
    <w:rsid w:val="007370CB"/>
    <w:rsid w:val="007408C8"/>
    <w:rsid w:val="0074177E"/>
    <w:rsid w:val="00744BF6"/>
    <w:rsid w:val="00746F12"/>
    <w:rsid w:val="0074744B"/>
    <w:rsid w:val="00750449"/>
    <w:rsid w:val="007536B9"/>
    <w:rsid w:val="00755E9C"/>
    <w:rsid w:val="00760410"/>
    <w:rsid w:val="007617FB"/>
    <w:rsid w:val="007631F5"/>
    <w:rsid w:val="00764874"/>
    <w:rsid w:val="007677FD"/>
    <w:rsid w:val="00774FF9"/>
    <w:rsid w:val="00775DF2"/>
    <w:rsid w:val="00775ECE"/>
    <w:rsid w:val="00776194"/>
    <w:rsid w:val="007766DC"/>
    <w:rsid w:val="007807E4"/>
    <w:rsid w:val="00782D98"/>
    <w:rsid w:val="0078606A"/>
    <w:rsid w:val="00786988"/>
    <w:rsid w:val="00786ECC"/>
    <w:rsid w:val="00790052"/>
    <w:rsid w:val="00793A58"/>
    <w:rsid w:val="007956B3"/>
    <w:rsid w:val="00797B91"/>
    <w:rsid w:val="007A0226"/>
    <w:rsid w:val="007A188C"/>
    <w:rsid w:val="007A1DF7"/>
    <w:rsid w:val="007A33C7"/>
    <w:rsid w:val="007A46F1"/>
    <w:rsid w:val="007A4D30"/>
    <w:rsid w:val="007A51C0"/>
    <w:rsid w:val="007A53FA"/>
    <w:rsid w:val="007A5777"/>
    <w:rsid w:val="007A5880"/>
    <w:rsid w:val="007A69EB"/>
    <w:rsid w:val="007B13CA"/>
    <w:rsid w:val="007B231D"/>
    <w:rsid w:val="007B2A71"/>
    <w:rsid w:val="007B36A4"/>
    <w:rsid w:val="007B45EE"/>
    <w:rsid w:val="007B540E"/>
    <w:rsid w:val="007B54DF"/>
    <w:rsid w:val="007B750A"/>
    <w:rsid w:val="007C281B"/>
    <w:rsid w:val="007C522D"/>
    <w:rsid w:val="007C54FF"/>
    <w:rsid w:val="007C574D"/>
    <w:rsid w:val="007C58EB"/>
    <w:rsid w:val="007C79A5"/>
    <w:rsid w:val="007D01CD"/>
    <w:rsid w:val="007D1DA1"/>
    <w:rsid w:val="007D332D"/>
    <w:rsid w:val="007D3B26"/>
    <w:rsid w:val="007D4613"/>
    <w:rsid w:val="007D495E"/>
    <w:rsid w:val="007D5D78"/>
    <w:rsid w:val="007E2E77"/>
    <w:rsid w:val="007E319B"/>
    <w:rsid w:val="007E3A6E"/>
    <w:rsid w:val="007E732A"/>
    <w:rsid w:val="007F1030"/>
    <w:rsid w:val="007F2EB0"/>
    <w:rsid w:val="007F39BF"/>
    <w:rsid w:val="007F508E"/>
    <w:rsid w:val="007F6C45"/>
    <w:rsid w:val="0080194D"/>
    <w:rsid w:val="008052CB"/>
    <w:rsid w:val="00805EBE"/>
    <w:rsid w:val="00806BA4"/>
    <w:rsid w:val="008072B3"/>
    <w:rsid w:val="0080738D"/>
    <w:rsid w:val="00807C28"/>
    <w:rsid w:val="008119D5"/>
    <w:rsid w:val="0081376C"/>
    <w:rsid w:val="00815044"/>
    <w:rsid w:val="0081687B"/>
    <w:rsid w:val="008201E8"/>
    <w:rsid w:val="00820345"/>
    <w:rsid w:val="00821033"/>
    <w:rsid w:val="00823B47"/>
    <w:rsid w:val="00825998"/>
    <w:rsid w:val="00827943"/>
    <w:rsid w:val="00827ABC"/>
    <w:rsid w:val="00835EEC"/>
    <w:rsid w:val="00836601"/>
    <w:rsid w:val="00836BB7"/>
    <w:rsid w:val="008377B5"/>
    <w:rsid w:val="00837932"/>
    <w:rsid w:val="00840B99"/>
    <w:rsid w:val="00841034"/>
    <w:rsid w:val="00842333"/>
    <w:rsid w:val="00847563"/>
    <w:rsid w:val="00847DF1"/>
    <w:rsid w:val="0085078B"/>
    <w:rsid w:val="0085123E"/>
    <w:rsid w:val="00853DA6"/>
    <w:rsid w:val="00855B49"/>
    <w:rsid w:val="008577BC"/>
    <w:rsid w:val="00861E78"/>
    <w:rsid w:val="00861F32"/>
    <w:rsid w:val="0086480B"/>
    <w:rsid w:val="00867DB1"/>
    <w:rsid w:val="00870058"/>
    <w:rsid w:val="00870C11"/>
    <w:rsid w:val="00873DB7"/>
    <w:rsid w:val="00875E57"/>
    <w:rsid w:val="00876016"/>
    <w:rsid w:val="00877ECE"/>
    <w:rsid w:val="00880783"/>
    <w:rsid w:val="00883E7D"/>
    <w:rsid w:val="008840B3"/>
    <w:rsid w:val="00886D60"/>
    <w:rsid w:val="0088761D"/>
    <w:rsid w:val="00893644"/>
    <w:rsid w:val="0089546F"/>
    <w:rsid w:val="00897BC4"/>
    <w:rsid w:val="008A13EC"/>
    <w:rsid w:val="008A4553"/>
    <w:rsid w:val="008A460F"/>
    <w:rsid w:val="008A49EB"/>
    <w:rsid w:val="008A49FD"/>
    <w:rsid w:val="008A576A"/>
    <w:rsid w:val="008A6E8B"/>
    <w:rsid w:val="008A7FCC"/>
    <w:rsid w:val="008B2919"/>
    <w:rsid w:val="008B5045"/>
    <w:rsid w:val="008B59D3"/>
    <w:rsid w:val="008B6D1A"/>
    <w:rsid w:val="008B7B7F"/>
    <w:rsid w:val="008B7C6D"/>
    <w:rsid w:val="008C24B1"/>
    <w:rsid w:val="008C5884"/>
    <w:rsid w:val="008D0A95"/>
    <w:rsid w:val="008D19C9"/>
    <w:rsid w:val="008D48F7"/>
    <w:rsid w:val="008D64F8"/>
    <w:rsid w:val="008D6624"/>
    <w:rsid w:val="008D7D41"/>
    <w:rsid w:val="008E010F"/>
    <w:rsid w:val="008E0E91"/>
    <w:rsid w:val="008E64B3"/>
    <w:rsid w:val="008E6E6C"/>
    <w:rsid w:val="008E77A9"/>
    <w:rsid w:val="008F01D3"/>
    <w:rsid w:val="008F0FE1"/>
    <w:rsid w:val="008F32F0"/>
    <w:rsid w:val="008F3FE7"/>
    <w:rsid w:val="008F61D2"/>
    <w:rsid w:val="008F64DF"/>
    <w:rsid w:val="008F6B37"/>
    <w:rsid w:val="008F6DBE"/>
    <w:rsid w:val="0090189C"/>
    <w:rsid w:val="009024AE"/>
    <w:rsid w:val="00904792"/>
    <w:rsid w:val="009063A7"/>
    <w:rsid w:val="00911476"/>
    <w:rsid w:val="00912EE7"/>
    <w:rsid w:val="00921CAA"/>
    <w:rsid w:val="00922C58"/>
    <w:rsid w:val="0092331F"/>
    <w:rsid w:val="009254F3"/>
    <w:rsid w:val="00925B2C"/>
    <w:rsid w:val="0092693E"/>
    <w:rsid w:val="009273CE"/>
    <w:rsid w:val="0093031E"/>
    <w:rsid w:val="0093051B"/>
    <w:rsid w:val="00931CC0"/>
    <w:rsid w:val="00932812"/>
    <w:rsid w:val="009416AC"/>
    <w:rsid w:val="00941EB5"/>
    <w:rsid w:val="0094225C"/>
    <w:rsid w:val="00942D7B"/>
    <w:rsid w:val="00946385"/>
    <w:rsid w:val="0095593F"/>
    <w:rsid w:val="00960B50"/>
    <w:rsid w:val="00960F44"/>
    <w:rsid w:val="0096131D"/>
    <w:rsid w:val="009661F3"/>
    <w:rsid w:val="00976D91"/>
    <w:rsid w:val="00980C79"/>
    <w:rsid w:val="00986166"/>
    <w:rsid w:val="00986C84"/>
    <w:rsid w:val="0099357A"/>
    <w:rsid w:val="009A021D"/>
    <w:rsid w:val="009A05BD"/>
    <w:rsid w:val="009A0A46"/>
    <w:rsid w:val="009A0CA6"/>
    <w:rsid w:val="009A3704"/>
    <w:rsid w:val="009A76FC"/>
    <w:rsid w:val="009B0C69"/>
    <w:rsid w:val="009B3165"/>
    <w:rsid w:val="009B44F7"/>
    <w:rsid w:val="009B4960"/>
    <w:rsid w:val="009B5589"/>
    <w:rsid w:val="009B69FD"/>
    <w:rsid w:val="009C003D"/>
    <w:rsid w:val="009C05AA"/>
    <w:rsid w:val="009C07E0"/>
    <w:rsid w:val="009C1B1A"/>
    <w:rsid w:val="009C20C9"/>
    <w:rsid w:val="009C55A9"/>
    <w:rsid w:val="009C5E9D"/>
    <w:rsid w:val="009D1100"/>
    <w:rsid w:val="009D257D"/>
    <w:rsid w:val="009D28B6"/>
    <w:rsid w:val="009D2F54"/>
    <w:rsid w:val="009D36CB"/>
    <w:rsid w:val="009D572C"/>
    <w:rsid w:val="009E29E0"/>
    <w:rsid w:val="009E4449"/>
    <w:rsid w:val="009E4792"/>
    <w:rsid w:val="009E4FB5"/>
    <w:rsid w:val="009E52DE"/>
    <w:rsid w:val="009E7712"/>
    <w:rsid w:val="009F0902"/>
    <w:rsid w:val="009F0F30"/>
    <w:rsid w:val="009F14F4"/>
    <w:rsid w:val="009F55FE"/>
    <w:rsid w:val="009F5DD4"/>
    <w:rsid w:val="009F701F"/>
    <w:rsid w:val="009F7C4B"/>
    <w:rsid w:val="00A0178D"/>
    <w:rsid w:val="00A027B9"/>
    <w:rsid w:val="00A034EB"/>
    <w:rsid w:val="00A0364C"/>
    <w:rsid w:val="00A045B8"/>
    <w:rsid w:val="00A04B1E"/>
    <w:rsid w:val="00A117C4"/>
    <w:rsid w:val="00A12DAB"/>
    <w:rsid w:val="00A14CD8"/>
    <w:rsid w:val="00A1581A"/>
    <w:rsid w:val="00A167A8"/>
    <w:rsid w:val="00A215CB"/>
    <w:rsid w:val="00A22755"/>
    <w:rsid w:val="00A22F1E"/>
    <w:rsid w:val="00A23CCC"/>
    <w:rsid w:val="00A23D32"/>
    <w:rsid w:val="00A249D6"/>
    <w:rsid w:val="00A332DF"/>
    <w:rsid w:val="00A3445C"/>
    <w:rsid w:val="00A348DC"/>
    <w:rsid w:val="00A34F8C"/>
    <w:rsid w:val="00A41E27"/>
    <w:rsid w:val="00A47008"/>
    <w:rsid w:val="00A52572"/>
    <w:rsid w:val="00A5294F"/>
    <w:rsid w:val="00A55673"/>
    <w:rsid w:val="00A557D1"/>
    <w:rsid w:val="00A55825"/>
    <w:rsid w:val="00A55E65"/>
    <w:rsid w:val="00A568C7"/>
    <w:rsid w:val="00A6356F"/>
    <w:rsid w:val="00A64417"/>
    <w:rsid w:val="00A66ED0"/>
    <w:rsid w:val="00A70398"/>
    <w:rsid w:val="00A7046F"/>
    <w:rsid w:val="00A705A6"/>
    <w:rsid w:val="00A73FE6"/>
    <w:rsid w:val="00A77E9C"/>
    <w:rsid w:val="00A80474"/>
    <w:rsid w:val="00A807DF"/>
    <w:rsid w:val="00A84182"/>
    <w:rsid w:val="00A850FC"/>
    <w:rsid w:val="00A8548A"/>
    <w:rsid w:val="00A86106"/>
    <w:rsid w:val="00A8644E"/>
    <w:rsid w:val="00A87336"/>
    <w:rsid w:val="00A87889"/>
    <w:rsid w:val="00A91294"/>
    <w:rsid w:val="00A938C1"/>
    <w:rsid w:val="00A954C2"/>
    <w:rsid w:val="00A96678"/>
    <w:rsid w:val="00A979DD"/>
    <w:rsid w:val="00AA0165"/>
    <w:rsid w:val="00AA07CA"/>
    <w:rsid w:val="00AA0BE4"/>
    <w:rsid w:val="00AA2503"/>
    <w:rsid w:val="00AA3F25"/>
    <w:rsid w:val="00AA5521"/>
    <w:rsid w:val="00AA5C45"/>
    <w:rsid w:val="00AA6977"/>
    <w:rsid w:val="00AA6A76"/>
    <w:rsid w:val="00AB0838"/>
    <w:rsid w:val="00AB4B56"/>
    <w:rsid w:val="00AB5216"/>
    <w:rsid w:val="00AB5536"/>
    <w:rsid w:val="00AB7F2C"/>
    <w:rsid w:val="00AC1835"/>
    <w:rsid w:val="00AC194A"/>
    <w:rsid w:val="00AC4FC8"/>
    <w:rsid w:val="00AC5244"/>
    <w:rsid w:val="00AC7627"/>
    <w:rsid w:val="00AD021C"/>
    <w:rsid w:val="00AD0877"/>
    <w:rsid w:val="00AD0DB6"/>
    <w:rsid w:val="00AD3CD6"/>
    <w:rsid w:val="00AD4B8F"/>
    <w:rsid w:val="00AD5808"/>
    <w:rsid w:val="00AD5BE2"/>
    <w:rsid w:val="00AD6E4B"/>
    <w:rsid w:val="00AE560D"/>
    <w:rsid w:val="00AE67CA"/>
    <w:rsid w:val="00AE685F"/>
    <w:rsid w:val="00AE767B"/>
    <w:rsid w:val="00AF0D2C"/>
    <w:rsid w:val="00AF5125"/>
    <w:rsid w:val="00AF7B0D"/>
    <w:rsid w:val="00AF7F76"/>
    <w:rsid w:val="00B005B1"/>
    <w:rsid w:val="00B0512E"/>
    <w:rsid w:val="00B07523"/>
    <w:rsid w:val="00B1092B"/>
    <w:rsid w:val="00B122A7"/>
    <w:rsid w:val="00B12E34"/>
    <w:rsid w:val="00B13212"/>
    <w:rsid w:val="00B13666"/>
    <w:rsid w:val="00B1396E"/>
    <w:rsid w:val="00B13D87"/>
    <w:rsid w:val="00B15126"/>
    <w:rsid w:val="00B15499"/>
    <w:rsid w:val="00B17D17"/>
    <w:rsid w:val="00B20A16"/>
    <w:rsid w:val="00B20A59"/>
    <w:rsid w:val="00B20F69"/>
    <w:rsid w:val="00B260EE"/>
    <w:rsid w:val="00B261DA"/>
    <w:rsid w:val="00B26D72"/>
    <w:rsid w:val="00B27567"/>
    <w:rsid w:val="00B30899"/>
    <w:rsid w:val="00B3461A"/>
    <w:rsid w:val="00B3622C"/>
    <w:rsid w:val="00B3706E"/>
    <w:rsid w:val="00B40B93"/>
    <w:rsid w:val="00B436BF"/>
    <w:rsid w:val="00B44555"/>
    <w:rsid w:val="00B4509C"/>
    <w:rsid w:val="00B4703C"/>
    <w:rsid w:val="00B5033A"/>
    <w:rsid w:val="00B50AF0"/>
    <w:rsid w:val="00B5220F"/>
    <w:rsid w:val="00B544F0"/>
    <w:rsid w:val="00B54729"/>
    <w:rsid w:val="00B54BDD"/>
    <w:rsid w:val="00B54E46"/>
    <w:rsid w:val="00B55536"/>
    <w:rsid w:val="00B60D52"/>
    <w:rsid w:val="00B63A15"/>
    <w:rsid w:val="00B661A9"/>
    <w:rsid w:val="00B664A8"/>
    <w:rsid w:val="00B66C72"/>
    <w:rsid w:val="00B670E6"/>
    <w:rsid w:val="00B71CD5"/>
    <w:rsid w:val="00B73840"/>
    <w:rsid w:val="00B7620D"/>
    <w:rsid w:val="00B814D7"/>
    <w:rsid w:val="00B82090"/>
    <w:rsid w:val="00B83A9C"/>
    <w:rsid w:val="00B83B55"/>
    <w:rsid w:val="00B84060"/>
    <w:rsid w:val="00B923A3"/>
    <w:rsid w:val="00B92B7B"/>
    <w:rsid w:val="00B93AF9"/>
    <w:rsid w:val="00B94C6C"/>
    <w:rsid w:val="00B959F7"/>
    <w:rsid w:val="00B95D74"/>
    <w:rsid w:val="00B97933"/>
    <w:rsid w:val="00BA0FB4"/>
    <w:rsid w:val="00BA1296"/>
    <w:rsid w:val="00BA4BBA"/>
    <w:rsid w:val="00BA7641"/>
    <w:rsid w:val="00BA7E70"/>
    <w:rsid w:val="00BB7E7A"/>
    <w:rsid w:val="00BC1593"/>
    <w:rsid w:val="00BC1BE1"/>
    <w:rsid w:val="00BC5859"/>
    <w:rsid w:val="00BC5D98"/>
    <w:rsid w:val="00BD02F0"/>
    <w:rsid w:val="00BD7A79"/>
    <w:rsid w:val="00BE089C"/>
    <w:rsid w:val="00BE0E07"/>
    <w:rsid w:val="00BF3E3B"/>
    <w:rsid w:val="00BF4ABB"/>
    <w:rsid w:val="00BF7217"/>
    <w:rsid w:val="00BF7B2D"/>
    <w:rsid w:val="00BF7DC3"/>
    <w:rsid w:val="00C02027"/>
    <w:rsid w:val="00C05194"/>
    <w:rsid w:val="00C06F91"/>
    <w:rsid w:val="00C075C3"/>
    <w:rsid w:val="00C20E43"/>
    <w:rsid w:val="00C212B1"/>
    <w:rsid w:val="00C21CED"/>
    <w:rsid w:val="00C22888"/>
    <w:rsid w:val="00C26550"/>
    <w:rsid w:val="00C273F5"/>
    <w:rsid w:val="00C27749"/>
    <w:rsid w:val="00C32658"/>
    <w:rsid w:val="00C34D26"/>
    <w:rsid w:val="00C37013"/>
    <w:rsid w:val="00C4122F"/>
    <w:rsid w:val="00C43472"/>
    <w:rsid w:val="00C43ABB"/>
    <w:rsid w:val="00C46167"/>
    <w:rsid w:val="00C47CBC"/>
    <w:rsid w:val="00C51E49"/>
    <w:rsid w:val="00C524BA"/>
    <w:rsid w:val="00C5378D"/>
    <w:rsid w:val="00C54F18"/>
    <w:rsid w:val="00C576C1"/>
    <w:rsid w:val="00C60A14"/>
    <w:rsid w:val="00C61AB5"/>
    <w:rsid w:val="00C64BC4"/>
    <w:rsid w:val="00C64ED7"/>
    <w:rsid w:val="00C650DC"/>
    <w:rsid w:val="00C65BB1"/>
    <w:rsid w:val="00C66DFB"/>
    <w:rsid w:val="00C67C4C"/>
    <w:rsid w:val="00C67F68"/>
    <w:rsid w:val="00C70BCB"/>
    <w:rsid w:val="00C710B5"/>
    <w:rsid w:val="00C725AC"/>
    <w:rsid w:val="00C72FC0"/>
    <w:rsid w:val="00C741DB"/>
    <w:rsid w:val="00C75EE7"/>
    <w:rsid w:val="00C76840"/>
    <w:rsid w:val="00C76F10"/>
    <w:rsid w:val="00C80FF3"/>
    <w:rsid w:val="00C8337B"/>
    <w:rsid w:val="00C8385C"/>
    <w:rsid w:val="00C83A68"/>
    <w:rsid w:val="00C8434D"/>
    <w:rsid w:val="00C864EE"/>
    <w:rsid w:val="00C87FB8"/>
    <w:rsid w:val="00C90258"/>
    <w:rsid w:val="00C91839"/>
    <w:rsid w:val="00C954AD"/>
    <w:rsid w:val="00C95E65"/>
    <w:rsid w:val="00CA296A"/>
    <w:rsid w:val="00CA559C"/>
    <w:rsid w:val="00CA55B9"/>
    <w:rsid w:val="00CA5731"/>
    <w:rsid w:val="00CA62D1"/>
    <w:rsid w:val="00CA670F"/>
    <w:rsid w:val="00CB01B5"/>
    <w:rsid w:val="00CB03DC"/>
    <w:rsid w:val="00CB17C4"/>
    <w:rsid w:val="00CB256C"/>
    <w:rsid w:val="00CB2E46"/>
    <w:rsid w:val="00CB76E9"/>
    <w:rsid w:val="00CB7796"/>
    <w:rsid w:val="00CC08E0"/>
    <w:rsid w:val="00CC26CC"/>
    <w:rsid w:val="00CC2FF2"/>
    <w:rsid w:val="00CC38C4"/>
    <w:rsid w:val="00CC5870"/>
    <w:rsid w:val="00CC5FD9"/>
    <w:rsid w:val="00CD1947"/>
    <w:rsid w:val="00CD4400"/>
    <w:rsid w:val="00CD4F6D"/>
    <w:rsid w:val="00CD66B1"/>
    <w:rsid w:val="00CE09B5"/>
    <w:rsid w:val="00CE1B08"/>
    <w:rsid w:val="00CE42A8"/>
    <w:rsid w:val="00CE4A91"/>
    <w:rsid w:val="00CE4C5D"/>
    <w:rsid w:val="00CE5D64"/>
    <w:rsid w:val="00CE6231"/>
    <w:rsid w:val="00CE6888"/>
    <w:rsid w:val="00CE73A5"/>
    <w:rsid w:val="00CF1762"/>
    <w:rsid w:val="00CF26A7"/>
    <w:rsid w:val="00CF45C8"/>
    <w:rsid w:val="00CF6408"/>
    <w:rsid w:val="00CF799D"/>
    <w:rsid w:val="00CF7DE2"/>
    <w:rsid w:val="00D04A65"/>
    <w:rsid w:val="00D06988"/>
    <w:rsid w:val="00D07876"/>
    <w:rsid w:val="00D07EC3"/>
    <w:rsid w:val="00D112E2"/>
    <w:rsid w:val="00D11FF3"/>
    <w:rsid w:val="00D160D7"/>
    <w:rsid w:val="00D171EB"/>
    <w:rsid w:val="00D17FC5"/>
    <w:rsid w:val="00D225B2"/>
    <w:rsid w:val="00D22829"/>
    <w:rsid w:val="00D2291F"/>
    <w:rsid w:val="00D275A8"/>
    <w:rsid w:val="00D30F0A"/>
    <w:rsid w:val="00D33394"/>
    <w:rsid w:val="00D3574E"/>
    <w:rsid w:val="00D365BC"/>
    <w:rsid w:val="00D41E3B"/>
    <w:rsid w:val="00D44D23"/>
    <w:rsid w:val="00D46668"/>
    <w:rsid w:val="00D473F4"/>
    <w:rsid w:val="00D514EB"/>
    <w:rsid w:val="00D52393"/>
    <w:rsid w:val="00D55B18"/>
    <w:rsid w:val="00D601C9"/>
    <w:rsid w:val="00D609D9"/>
    <w:rsid w:val="00D63D8A"/>
    <w:rsid w:val="00D6689E"/>
    <w:rsid w:val="00D72784"/>
    <w:rsid w:val="00D74697"/>
    <w:rsid w:val="00D74F34"/>
    <w:rsid w:val="00D771CB"/>
    <w:rsid w:val="00D775BA"/>
    <w:rsid w:val="00D8018B"/>
    <w:rsid w:val="00D853F7"/>
    <w:rsid w:val="00D85ECD"/>
    <w:rsid w:val="00D87952"/>
    <w:rsid w:val="00D937CA"/>
    <w:rsid w:val="00D939E6"/>
    <w:rsid w:val="00D95BF7"/>
    <w:rsid w:val="00D95DEC"/>
    <w:rsid w:val="00D97DA4"/>
    <w:rsid w:val="00DA2311"/>
    <w:rsid w:val="00DA2363"/>
    <w:rsid w:val="00DA3538"/>
    <w:rsid w:val="00DA3DAE"/>
    <w:rsid w:val="00DB0878"/>
    <w:rsid w:val="00DB1F6B"/>
    <w:rsid w:val="00DB23B4"/>
    <w:rsid w:val="00DB338D"/>
    <w:rsid w:val="00DB4E97"/>
    <w:rsid w:val="00DB6FEF"/>
    <w:rsid w:val="00DB7C1E"/>
    <w:rsid w:val="00DC1BB3"/>
    <w:rsid w:val="00DC419B"/>
    <w:rsid w:val="00DC454A"/>
    <w:rsid w:val="00DC4959"/>
    <w:rsid w:val="00DC5DDA"/>
    <w:rsid w:val="00DC64D1"/>
    <w:rsid w:val="00DC72E9"/>
    <w:rsid w:val="00DD097D"/>
    <w:rsid w:val="00DD1B90"/>
    <w:rsid w:val="00DD6031"/>
    <w:rsid w:val="00DD6BCA"/>
    <w:rsid w:val="00DE17C7"/>
    <w:rsid w:val="00DE300D"/>
    <w:rsid w:val="00DE39C7"/>
    <w:rsid w:val="00DE4DD0"/>
    <w:rsid w:val="00DF0B06"/>
    <w:rsid w:val="00DF2136"/>
    <w:rsid w:val="00DF319D"/>
    <w:rsid w:val="00DF3FE3"/>
    <w:rsid w:val="00DF5E3A"/>
    <w:rsid w:val="00DF5F47"/>
    <w:rsid w:val="00DF5FE2"/>
    <w:rsid w:val="00DF6786"/>
    <w:rsid w:val="00E015EF"/>
    <w:rsid w:val="00E0355E"/>
    <w:rsid w:val="00E05E27"/>
    <w:rsid w:val="00E07149"/>
    <w:rsid w:val="00E10251"/>
    <w:rsid w:val="00E10A2F"/>
    <w:rsid w:val="00E11392"/>
    <w:rsid w:val="00E14136"/>
    <w:rsid w:val="00E152D0"/>
    <w:rsid w:val="00E16D3E"/>
    <w:rsid w:val="00E17E2F"/>
    <w:rsid w:val="00E21A90"/>
    <w:rsid w:val="00E21D5A"/>
    <w:rsid w:val="00E23749"/>
    <w:rsid w:val="00E24A65"/>
    <w:rsid w:val="00E26DC6"/>
    <w:rsid w:val="00E31CD8"/>
    <w:rsid w:val="00E33601"/>
    <w:rsid w:val="00E343D9"/>
    <w:rsid w:val="00E459EA"/>
    <w:rsid w:val="00E45B26"/>
    <w:rsid w:val="00E47756"/>
    <w:rsid w:val="00E47E0A"/>
    <w:rsid w:val="00E53FDB"/>
    <w:rsid w:val="00E548D5"/>
    <w:rsid w:val="00E55BBF"/>
    <w:rsid w:val="00E60561"/>
    <w:rsid w:val="00E6117C"/>
    <w:rsid w:val="00E62E1B"/>
    <w:rsid w:val="00E63E7A"/>
    <w:rsid w:val="00E63F3E"/>
    <w:rsid w:val="00E6420A"/>
    <w:rsid w:val="00E658EF"/>
    <w:rsid w:val="00E67789"/>
    <w:rsid w:val="00E67878"/>
    <w:rsid w:val="00E7007F"/>
    <w:rsid w:val="00E71570"/>
    <w:rsid w:val="00E73671"/>
    <w:rsid w:val="00E74756"/>
    <w:rsid w:val="00E80154"/>
    <w:rsid w:val="00E803DF"/>
    <w:rsid w:val="00E84D97"/>
    <w:rsid w:val="00E84E2A"/>
    <w:rsid w:val="00E877CC"/>
    <w:rsid w:val="00E9062E"/>
    <w:rsid w:val="00E90989"/>
    <w:rsid w:val="00E94A0D"/>
    <w:rsid w:val="00E94D0D"/>
    <w:rsid w:val="00E97331"/>
    <w:rsid w:val="00EA0278"/>
    <w:rsid w:val="00EA103E"/>
    <w:rsid w:val="00EA1358"/>
    <w:rsid w:val="00EA24C7"/>
    <w:rsid w:val="00EA3838"/>
    <w:rsid w:val="00EA4E0E"/>
    <w:rsid w:val="00EA5BFB"/>
    <w:rsid w:val="00EA7E36"/>
    <w:rsid w:val="00EB03D7"/>
    <w:rsid w:val="00EB2A79"/>
    <w:rsid w:val="00EB33EF"/>
    <w:rsid w:val="00EB357B"/>
    <w:rsid w:val="00EB453A"/>
    <w:rsid w:val="00EB5650"/>
    <w:rsid w:val="00EB5A2A"/>
    <w:rsid w:val="00EC0F0E"/>
    <w:rsid w:val="00EC2414"/>
    <w:rsid w:val="00EC4FEB"/>
    <w:rsid w:val="00EC586F"/>
    <w:rsid w:val="00EC690C"/>
    <w:rsid w:val="00EC7C28"/>
    <w:rsid w:val="00EC7D22"/>
    <w:rsid w:val="00ED0359"/>
    <w:rsid w:val="00EE1885"/>
    <w:rsid w:val="00EE342A"/>
    <w:rsid w:val="00EE358E"/>
    <w:rsid w:val="00EE4103"/>
    <w:rsid w:val="00EE6048"/>
    <w:rsid w:val="00EE6622"/>
    <w:rsid w:val="00EE6BF3"/>
    <w:rsid w:val="00EE768A"/>
    <w:rsid w:val="00EE79E4"/>
    <w:rsid w:val="00EE7ECB"/>
    <w:rsid w:val="00EF4316"/>
    <w:rsid w:val="00EF48AB"/>
    <w:rsid w:val="00EF4EF8"/>
    <w:rsid w:val="00EF6398"/>
    <w:rsid w:val="00F01C32"/>
    <w:rsid w:val="00F03EE6"/>
    <w:rsid w:val="00F10E18"/>
    <w:rsid w:val="00F11003"/>
    <w:rsid w:val="00F13A2D"/>
    <w:rsid w:val="00F13A67"/>
    <w:rsid w:val="00F15729"/>
    <w:rsid w:val="00F15B50"/>
    <w:rsid w:val="00F22247"/>
    <w:rsid w:val="00F25E7E"/>
    <w:rsid w:val="00F25E88"/>
    <w:rsid w:val="00F26B83"/>
    <w:rsid w:val="00F26FA8"/>
    <w:rsid w:val="00F27C8C"/>
    <w:rsid w:val="00F31637"/>
    <w:rsid w:val="00F322E2"/>
    <w:rsid w:val="00F32EB3"/>
    <w:rsid w:val="00F33173"/>
    <w:rsid w:val="00F356A7"/>
    <w:rsid w:val="00F377FB"/>
    <w:rsid w:val="00F40209"/>
    <w:rsid w:val="00F40B18"/>
    <w:rsid w:val="00F45103"/>
    <w:rsid w:val="00F45892"/>
    <w:rsid w:val="00F510EE"/>
    <w:rsid w:val="00F55FCC"/>
    <w:rsid w:val="00F56C61"/>
    <w:rsid w:val="00F6146D"/>
    <w:rsid w:val="00F645C5"/>
    <w:rsid w:val="00F648B6"/>
    <w:rsid w:val="00F648E1"/>
    <w:rsid w:val="00F65128"/>
    <w:rsid w:val="00F653FE"/>
    <w:rsid w:val="00F6599A"/>
    <w:rsid w:val="00F7000E"/>
    <w:rsid w:val="00F7495A"/>
    <w:rsid w:val="00F74C4B"/>
    <w:rsid w:val="00F81F06"/>
    <w:rsid w:val="00F8288A"/>
    <w:rsid w:val="00F83932"/>
    <w:rsid w:val="00F846C4"/>
    <w:rsid w:val="00F8700A"/>
    <w:rsid w:val="00F9104F"/>
    <w:rsid w:val="00F92CF1"/>
    <w:rsid w:val="00F9623B"/>
    <w:rsid w:val="00F9753F"/>
    <w:rsid w:val="00F97AC9"/>
    <w:rsid w:val="00FA1B19"/>
    <w:rsid w:val="00FA2D32"/>
    <w:rsid w:val="00FA5748"/>
    <w:rsid w:val="00FA62FF"/>
    <w:rsid w:val="00FA75F2"/>
    <w:rsid w:val="00FB1587"/>
    <w:rsid w:val="00FB1CA2"/>
    <w:rsid w:val="00FB24A6"/>
    <w:rsid w:val="00FB256E"/>
    <w:rsid w:val="00FB323D"/>
    <w:rsid w:val="00FB51EF"/>
    <w:rsid w:val="00FB5DC4"/>
    <w:rsid w:val="00FB6294"/>
    <w:rsid w:val="00FB669E"/>
    <w:rsid w:val="00FB7BF5"/>
    <w:rsid w:val="00FC2993"/>
    <w:rsid w:val="00FC36F0"/>
    <w:rsid w:val="00FC3A56"/>
    <w:rsid w:val="00FC59D1"/>
    <w:rsid w:val="00FD05F4"/>
    <w:rsid w:val="00FD0A51"/>
    <w:rsid w:val="00FD0A82"/>
    <w:rsid w:val="00FD132C"/>
    <w:rsid w:val="00FD3F76"/>
    <w:rsid w:val="00FD4EA7"/>
    <w:rsid w:val="00FD5BB3"/>
    <w:rsid w:val="00FD6CFE"/>
    <w:rsid w:val="00FD7D78"/>
    <w:rsid w:val="00FE0617"/>
    <w:rsid w:val="00FE17D0"/>
    <w:rsid w:val="00FE3423"/>
    <w:rsid w:val="00FE36A8"/>
    <w:rsid w:val="00FE51D6"/>
    <w:rsid w:val="00FE59CA"/>
    <w:rsid w:val="00FE6D33"/>
    <w:rsid w:val="00FE79F8"/>
    <w:rsid w:val="00FF0958"/>
    <w:rsid w:val="00FF1CA8"/>
    <w:rsid w:val="00FF454B"/>
    <w:rsid w:val="00FF5E86"/>
    <w:rsid w:val="00FF73DD"/>
    <w:rsid w:val="00FF7C69"/>
    <w:rsid w:val="01311B2C"/>
    <w:rsid w:val="015F59E8"/>
    <w:rsid w:val="02BD1585"/>
    <w:rsid w:val="02FD31BF"/>
    <w:rsid w:val="0421110F"/>
    <w:rsid w:val="04EF5378"/>
    <w:rsid w:val="05282A78"/>
    <w:rsid w:val="05B9538F"/>
    <w:rsid w:val="06431728"/>
    <w:rsid w:val="067C6712"/>
    <w:rsid w:val="07175449"/>
    <w:rsid w:val="075D71B3"/>
    <w:rsid w:val="09146E84"/>
    <w:rsid w:val="09C34FCC"/>
    <w:rsid w:val="0B527B7A"/>
    <w:rsid w:val="0B71358C"/>
    <w:rsid w:val="0C2716BF"/>
    <w:rsid w:val="0CF50624"/>
    <w:rsid w:val="0D5A2FCF"/>
    <w:rsid w:val="0DB8773A"/>
    <w:rsid w:val="0F8D3B0F"/>
    <w:rsid w:val="12222372"/>
    <w:rsid w:val="14DF0CE9"/>
    <w:rsid w:val="151C0A3D"/>
    <w:rsid w:val="153A1ECD"/>
    <w:rsid w:val="15A31482"/>
    <w:rsid w:val="16707150"/>
    <w:rsid w:val="1703128B"/>
    <w:rsid w:val="17624A75"/>
    <w:rsid w:val="17FB7E37"/>
    <w:rsid w:val="18036536"/>
    <w:rsid w:val="18AF2641"/>
    <w:rsid w:val="19091A7D"/>
    <w:rsid w:val="19383A01"/>
    <w:rsid w:val="195A795F"/>
    <w:rsid w:val="1CA807B6"/>
    <w:rsid w:val="1FCE7310"/>
    <w:rsid w:val="20A232E6"/>
    <w:rsid w:val="225B5311"/>
    <w:rsid w:val="22903CBC"/>
    <w:rsid w:val="231B7AFE"/>
    <w:rsid w:val="24FD2FDD"/>
    <w:rsid w:val="262652CB"/>
    <w:rsid w:val="26D90C14"/>
    <w:rsid w:val="282D7BB3"/>
    <w:rsid w:val="288E0C0F"/>
    <w:rsid w:val="29D51EFD"/>
    <w:rsid w:val="2BF40961"/>
    <w:rsid w:val="2CB25E5E"/>
    <w:rsid w:val="2D214500"/>
    <w:rsid w:val="2F881DD2"/>
    <w:rsid w:val="2FF613CC"/>
    <w:rsid w:val="315E17F6"/>
    <w:rsid w:val="39BF7052"/>
    <w:rsid w:val="3A3E4152"/>
    <w:rsid w:val="3B3602B1"/>
    <w:rsid w:val="3CC8473B"/>
    <w:rsid w:val="3D183F45"/>
    <w:rsid w:val="40760C28"/>
    <w:rsid w:val="40BB6EE0"/>
    <w:rsid w:val="42D60D32"/>
    <w:rsid w:val="43F22BC6"/>
    <w:rsid w:val="446642DD"/>
    <w:rsid w:val="45320848"/>
    <w:rsid w:val="46623C58"/>
    <w:rsid w:val="48EC7355"/>
    <w:rsid w:val="49BE59F8"/>
    <w:rsid w:val="4E7F7298"/>
    <w:rsid w:val="4F820401"/>
    <w:rsid w:val="50CD6481"/>
    <w:rsid w:val="51FC7C0B"/>
    <w:rsid w:val="521948C3"/>
    <w:rsid w:val="524C7197"/>
    <w:rsid w:val="5394712E"/>
    <w:rsid w:val="550657FC"/>
    <w:rsid w:val="583306A5"/>
    <w:rsid w:val="58C62D01"/>
    <w:rsid w:val="59B449D0"/>
    <w:rsid w:val="5C5C174D"/>
    <w:rsid w:val="5D5479D0"/>
    <w:rsid w:val="5D6A5ADA"/>
    <w:rsid w:val="5E56592D"/>
    <w:rsid w:val="5F3841F5"/>
    <w:rsid w:val="5F58636A"/>
    <w:rsid w:val="60574410"/>
    <w:rsid w:val="613772B3"/>
    <w:rsid w:val="62940C27"/>
    <w:rsid w:val="63954E4A"/>
    <w:rsid w:val="64166736"/>
    <w:rsid w:val="644D22FC"/>
    <w:rsid w:val="684A0CD7"/>
    <w:rsid w:val="699C1197"/>
    <w:rsid w:val="6B474ED7"/>
    <w:rsid w:val="6BFF1849"/>
    <w:rsid w:val="6CD42240"/>
    <w:rsid w:val="71547861"/>
    <w:rsid w:val="724D09EE"/>
    <w:rsid w:val="733E2643"/>
    <w:rsid w:val="73494057"/>
    <w:rsid w:val="73EA09FB"/>
    <w:rsid w:val="74650906"/>
    <w:rsid w:val="747661EC"/>
    <w:rsid w:val="77F878EB"/>
    <w:rsid w:val="7C014DD0"/>
    <w:rsid w:val="7CC66550"/>
    <w:rsid w:val="7DC8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D0DCFD"/>
  <w15:docId w15:val="{A457BD9F-8BAE-4464-819E-32A4DAC5A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semiHidden="1" w:uiPriority="9" w:unhideWhenUsed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/>
    <w:lsdException w:name="Emphasis" w:locked="1" w:uiPriority="20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0" w:qFormat="1"/>
    <w:lsdException w:name="Table Theme" w:locked="1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6A50F2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2"/>
    </w:rPr>
  </w:style>
  <w:style w:type="paragraph" w:styleId="11">
    <w:name w:val="heading 1"/>
    <w:basedOn w:val="a2"/>
    <w:next w:val="a2"/>
    <w:link w:val="12"/>
    <w:uiPriority w:val="99"/>
    <w:qFormat/>
    <w:rsid w:val="005637AC"/>
    <w:pPr>
      <w:keepNext/>
      <w:keepLines/>
      <w:widowControl/>
      <w:adjustRightInd w:val="0"/>
      <w:spacing w:beforeLines="100" w:before="100" w:afterLines="100" w:after="100"/>
      <w:ind w:firstLineChars="0" w:firstLine="0"/>
      <w:jc w:val="center"/>
      <w:textAlignment w:val="center"/>
      <w:outlineLvl w:val="0"/>
    </w:pPr>
    <w:rPr>
      <w:rFonts w:ascii="Times New Roman" w:eastAsia="黑体" w:hAnsi="Times New Roman"/>
      <w:bCs/>
      <w:kern w:val="0"/>
      <w:sz w:val="32"/>
      <w:szCs w:val="44"/>
    </w:rPr>
  </w:style>
  <w:style w:type="paragraph" w:styleId="20">
    <w:name w:val="heading 2"/>
    <w:basedOn w:val="a2"/>
    <w:next w:val="a2"/>
    <w:link w:val="21"/>
    <w:uiPriority w:val="99"/>
    <w:qFormat/>
    <w:rsid w:val="00C91839"/>
    <w:pPr>
      <w:widowControl/>
      <w:numPr>
        <w:numId w:val="1"/>
      </w:numPr>
      <w:snapToGrid w:val="0"/>
      <w:spacing w:beforeLines="100" w:afterLines="50" w:line="240" w:lineRule="auto"/>
      <w:ind w:firstLineChars="0" w:firstLine="0"/>
      <w:jc w:val="left"/>
      <w:outlineLvl w:val="1"/>
    </w:pPr>
    <w:rPr>
      <w:rFonts w:ascii="Times New Roman" w:eastAsia="黑体" w:hAnsi="Times New Roman"/>
      <w:b/>
      <w:kern w:val="0"/>
      <w:sz w:val="30"/>
      <w:szCs w:val="32"/>
    </w:rPr>
  </w:style>
  <w:style w:type="paragraph" w:styleId="3">
    <w:name w:val="heading 3"/>
    <w:basedOn w:val="a2"/>
    <w:next w:val="a2"/>
    <w:link w:val="31"/>
    <w:uiPriority w:val="99"/>
    <w:qFormat/>
    <w:rsid w:val="00C650DC"/>
    <w:pPr>
      <w:keepNext/>
      <w:keepLines/>
      <w:widowControl/>
      <w:numPr>
        <w:ilvl w:val="1"/>
        <w:numId w:val="1"/>
      </w:numPr>
      <w:spacing w:beforeLines="50" w:afterLines="50" w:line="240" w:lineRule="auto"/>
      <w:ind w:firstLineChars="0" w:firstLine="0"/>
      <w:jc w:val="left"/>
      <w:outlineLvl w:val="2"/>
    </w:pPr>
    <w:rPr>
      <w:rFonts w:ascii="Times New Roman" w:hAnsi="Times New Roman"/>
      <w:b/>
      <w:bCs/>
      <w:kern w:val="0"/>
      <w:sz w:val="28"/>
      <w:szCs w:val="32"/>
    </w:rPr>
  </w:style>
  <w:style w:type="paragraph" w:styleId="4">
    <w:name w:val="heading 4"/>
    <w:basedOn w:val="a2"/>
    <w:next w:val="a2"/>
    <w:link w:val="40"/>
    <w:uiPriority w:val="99"/>
    <w:qFormat/>
    <w:rsid w:val="006F30B7"/>
    <w:pPr>
      <w:keepNext/>
      <w:keepLines/>
      <w:widowControl/>
      <w:numPr>
        <w:ilvl w:val="2"/>
        <w:numId w:val="1"/>
      </w:numPr>
      <w:adjustRightInd w:val="0"/>
      <w:snapToGrid w:val="0"/>
      <w:spacing w:beforeLines="50" w:afterLines="50" w:line="240" w:lineRule="auto"/>
      <w:ind w:firstLineChars="0" w:firstLine="0"/>
      <w:jc w:val="left"/>
      <w:outlineLvl w:val="3"/>
    </w:pPr>
    <w:rPr>
      <w:rFonts w:ascii="Times New Roman" w:eastAsia="宋体" w:hAnsi="Times New Roman"/>
      <w:b/>
      <w:bCs/>
      <w:szCs w:val="28"/>
    </w:rPr>
  </w:style>
  <w:style w:type="paragraph" w:styleId="5">
    <w:name w:val="heading 5"/>
    <w:basedOn w:val="a2"/>
    <w:next w:val="a2"/>
    <w:link w:val="50"/>
    <w:uiPriority w:val="99"/>
    <w:qFormat/>
    <w:rsid w:val="006F30B7"/>
    <w:pPr>
      <w:keepNext/>
      <w:keepLines/>
      <w:numPr>
        <w:ilvl w:val="3"/>
        <w:numId w:val="1"/>
      </w:numPr>
      <w:spacing w:beforeLines="50" w:afterLines="50"/>
      <w:ind w:firstLineChars="0" w:firstLine="0"/>
      <w:outlineLvl w:val="4"/>
    </w:pPr>
    <w:rPr>
      <w:rFonts w:ascii="Times New Roman" w:eastAsia="宋体" w:hAnsi="Times New Roman"/>
      <w:b/>
      <w:bCs/>
      <w:sz w:val="21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link w:val="11"/>
    <w:uiPriority w:val="99"/>
    <w:locked/>
    <w:rsid w:val="005637AC"/>
    <w:rPr>
      <w:rFonts w:ascii="Times New Roman" w:eastAsia="黑体" w:hAnsi="Times New Roman"/>
      <w:bCs/>
      <w:sz w:val="32"/>
      <w:szCs w:val="44"/>
    </w:rPr>
  </w:style>
  <w:style w:type="character" w:customStyle="1" w:styleId="21">
    <w:name w:val="标题 2 字符"/>
    <w:link w:val="20"/>
    <w:uiPriority w:val="99"/>
    <w:locked/>
    <w:rsid w:val="00C91839"/>
    <w:rPr>
      <w:rFonts w:ascii="Times New Roman" w:eastAsia="黑体" w:hAnsi="Times New Roman"/>
      <w:b/>
      <w:sz w:val="30"/>
      <w:szCs w:val="32"/>
    </w:rPr>
  </w:style>
  <w:style w:type="character" w:customStyle="1" w:styleId="31">
    <w:name w:val="标题 3 字符"/>
    <w:link w:val="3"/>
    <w:uiPriority w:val="99"/>
    <w:locked/>
    <w:rsid w:val="00C650DC"/>
    <w:rPr>
      <w:rFonts w:ascii="Times New Roman" w:hAnsi="Times New Roman"/>
      <w:b/>
      <w:bCs/>
      <w:sz w:val="28"/>
      <w:szCs w:val="32"/>
    </w:rPr>
  </w:style>
  <w:style w:type="character" w:customStyle="1" w:styleId="40">
    <w:name w:val="标题 4 字符"/>
    <w:link w:val="4"/>
    <w:uiPriority w:val="99"/>
    <w:locked/>
    <w:rsid w:val="006F30B7"/>
    <w:rPr>
      <w:rFonts w:ascii="Times New Roman" w:eastAsia="宋体" w:hAnsi="Times New Roman"/>
      <w:b/>
      <w:bCs/>
      <w:kern w:val="2"/>
      <w:sz w:val="24"/>
      <w:szCs w:val="28"/>
    </w:rPr>
  </w:style>
  <w:style w:type="character" w:customStyle="1" w:styleId="50">
    <w:name w:val="标题 5 字符"/>
    <w:link w:val="5"/>
    <w:uiPriority w:val="99"/>
    <w:locked/>
    <w:rsid w:val="006F30B7"/>
    <w:rPr>
      <w:rFonts w:ascii="Times New Roman" w:eastAsia="宋体" w:hAnsi="Times New Roman"/>
      <w:b/>
      <w:bCs/>
      <w:kern w:val="2"/>
      <w:sz w:val="21"/>
      <w:szCs w:val="28"/>
    </w:rPr>
  </w:style>
  <w:style w:type="paragraph" w:styleId="TOC7">
    <w:name w:val="toc 7"/>
    <w:basedOn w:val="a2"/>
    <w:next w:val="a2"/>
    <w:uiPriority w:val="99"/>
    <w:rsid w:val="006F30B7"/>
    <w:pPr>
      <w:ind w:left="1440"/>
      <w:jc w:val="left"/>
    </w:pPr>
    <w:rPr>
      <w:sz w:val="18"/>
      <w:szCs w:val="18"/>
    </w:rPr>
  </w:style>
  <w:style w:type="paragraph" w:styleId="a6">
    <w:name w:val="caption"/>
    <w:basedOn w:val="a2"/>
    <w:next w:val="a2"/>
    <w:uiPriority w:val="99"/>
    <w:rsid w:val="006F30B7"/>
    <w:pPr>
      <w:widowControl/>
      <w:spacing w:line="240" w:lineRule="auto"/>
      <w:ind w:firstLineChars="0" w:firstLine="0"/>
      <w:jc w:val="center"/>
    </w:pPr>
    <w:rPr>
      <w:rFonts w:eastAsia="黑体"/>
      <w:szCs w:val="20"/>
    </w:rPr>
  </w:style>
  <w:style w:type="paragraph" w:styleId="TOC5">
    <w:name w:val="toc 5"/>
    <w:basedOn w:val="a2"/>
    <w:next w:val="a2"/>
    <w:uiPriority w:val="99"/>
    <w:rsid w:val="006F30B7"/>
    <w:pPr>
      <w:ind w:left="960"/>
      <w:jc w:val="left"/>
    </w:pPr>
    <w:rPr>
      <w:sz w:val="18"/>
      <w:szCs w:val="18"/>
    </w:rPr>
  </w:style>
  <w:style w:type="paragraph" w:styleId="TOC3">
    <w:name w:val="toc 3"/>
    <w:basedOn w:val="TOC2"/>
    <w:next w:val="a2"/>
    <w:uiPriority w:val="39"/>
    <w:rsid w:val="006F30B7"/>
    <w:pPr>
      <w:ind w:left="480"/>
    </w:pPr>
    <w:rPr>
      <w:iCs/>
      <w:smallCaps w:val="0"/>
    </w:rPr>
  </w:style>
  <w:style w:type="paragraph" w:styleId="TOC2">
    <w:name w:val="toc 2"/>
    <w:basedOn w:val="TOC1"/>
    <w:next w:val="a2"/>
    <w:uiPriority w:val="39"/>
    <w:rsid w:val="006F30B7"/>
    <w:pPr>
      <w:ind w:left="240"/>
    </w:pPr>
    <w:rPr>
      <w:rFonts w:eastAsia="等线 Light"/>
      <w:bCs w:val="0"/>
      <w:caps w:val="0"/>
      <w:smallCaps/>
    </w:rPr>
  </w:style>
  <w:style w:type="paragraph" w:styleId="TOC1">
    <w:name w:val="toc 1"/>
    <w:basedOn w:val="20"/>
    <w:next w:val="a2"/>
    <w:uiPriority w:val="39"/>
    <w:rsid w:val="006F30B7"/>
    <w:pPr>
      <w:widowControl w:val="0"/>
      <w:numPr>
        <w:numId w:val="0"/>
      </w:numPr>
      <w:tabs>
        <w:tab w:val="left" w:pos="960"/>
        <w:tab w:val="right" w:leader="dot" w:pos="9174"/>
      </w:tabs>
      <w:snapToGrid/>
      <w:spacing w:beforeLines="0" w:afterLines="0"/>
      <w:outlineLvl w:val="9"/>
    </w:pPr>
    <w:rPr>
      <w:rFonts w:ascii="等线" w:hAnsi="等线"/>
      <w:b w:val="0"/>
      <w:bCs/>
      <w:caps/>
      <w:kern w:val="2"/>
      <w:sz w:val="21"/>
      <w:szCs w:val="20"/>
    </w:rPr>
  </w:style>
  <w:style w:type="paragraph" w:styleId="TOC8">
    <w:name w:val="toc 8"/>
    <w:basedOn w:val="a2"/>
    <w:next w:val="a2"/>
    <w:uiPriority w:val="99"/>
    <w:rsid w:val="006F30B7"/>
    <w:pPr>
      <w:ind w:left="1680"/>
      <w:jc w:val="left"/>
    </w:pPr>
    <w:rPr>
      <w:sz w:val="18"/>
      <w:szCs w:val="18"/>
    </w:rPr>
  </w:style>
  <w:style w:type="paragraph" w:styleId="a7">
    <w:name w:val="Balloon Text"/>
    <w:basedOn w:val="a2"/>
    <w:link w:val="a8"/>
    <w:uiPriority w:val="99"/>
    <w:semiHidden/>
    <w:rsid w:val="006F30B7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locked/>
    <w:rsid w:val="006F30B7"/>
    <w:rPr>
      <w:rFonts w:ascii="等线" w:eastAsia="等线" w:hAnsi="等线" w:cs="Times New Roman"/>
      <w:sz w:val="18"/>
      <w:szCs w:val="18"/>
    </w:rPr>
  </w:style>
  <w:style w:type="paragraph" w:styleId="a9">
    <w:name w:val="footer"/>
    <w:basedOn w:val="a2"/>
    <w:link w:val="aa"/>
    <w:uiPriority w:val="99"/>
    <w:rsid w:val="006F30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link w:val="a9"/>
    <w:uiPriority w:val="99"/>
    <w:locked/>
    <w:rsid w:val="006F30B7"/>
    <w:rPr>
      <w:rFonts w:ascii="Times New Roman" w:eastAsia="宋体" w:hAnsi="Times New Roman" w:cs="Times New Roman"/>
      <w:sz w:val="18"/>
      <w:szCs w:val="18"/>
    </w:rPr>
  </w:style>
  <w:style w:type="paragraph" w:styleId="ab">
    <w:name w:val="header"/>
    <w:basedOn w:val="a2"/>
    <w:link w:val="ac"/>
    <w:uiPriority w:val="99"/>
    <w:rsid w:val="006F30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uiPriority w:val="99"/>
    <w:locked/>
    <w:rsid w:val="006F30B7"/>
    <w:rPr>
      <w:rFonts w:ascii="Times New Roman" w:eastAsia="宋体" w:hAnsi="Times New Roman" w:cs="Times New Roman"/>
      <w:sz w:val="18"/>
      <w:szCs w:val="18"/>
    </w:rPr>
  </w:style>
  <w:style w:type="paragraph" w:styleId="TOC4">
    <w:name w:val="toc 4"/>
    <w:basedOn w:val="TOC3"/>
    <w:next w:val="a2"/>
    <w:uiPriority w:val="99"/>
    <w:rsid w:val="006F30B7"/>
    <w:pPr>
      <w:ind w:left="720"/>
    </w:pPr>
    <w:rPr>
      <w:i/>
      <w:iCs w:val="0"/>
      <w:sz w:val="18"/>
      <w:szCs w:val="18"/>
    </w:rPr>
  </w:style>
  <w:style w:type="paragraph" w:styleId="TOC6">
    <w:name w:val="toc 6"/>
    <w:basedOn w:val="a2"/>
    <w:next w:val="a2"/>
    <w:uiPriority w:val="99"/>
    <w:rsid w:val="006F30B7"/>
    <w:pPr>
      <w:ind w:left="1200"/>
      <w:jc w:val="left"/>
    </w:pPr>
    <w:rPr>
      <w:sz w:val="18"/>
      <w:szCs w:val="18"/>
    </w:rPr>
  </w:style>
  <w:style w:type="paragraph" w:styleId="TOC9">
    <w:name w:val="toc 9"/>
    <w:basedOn w:val="a2"/>
    <w:next w:val="a2"/>
    <w:uiPriority w:val="99"/>
    <w:rsid w:val="006F30B7"/>
    <w:pPr>
      <w:ind w:left="1920"/>
      <w:jc w:val="left"/>
    </w:pPr>
    <w:rPr>
      <w:sz w:val="18"/>
      <w:szCs w:val="18"/>
    </w:rPr>
  </w:style>
  <w:style w:type="character" w:styleId="ad">
    <w:name w:val="page number"/>
    <w:uiPriority w:val="99"/>
    <w:rsid w:val="006F30B7"/>
    <w:rPr>
      <w:rFonts w:cs="Times New Roman"/>
    </w:rPr>
  </w:style>
  <w:style w:type="character" w:styleId="ae">
    <w:name w:val="Hyperlink"/>
    <w:uiPriority w:val="99"/>
    <w:rsid w:val="006F30B7"/>
    <w:rPr>
      <w:rFonts w:cs="Times New Roman"/>
      <w:color w:val="0563C1"/>
      <w:u w:val="single"/>
    </w:rPr>
  </w:style>
  <w:style w:type="table" w:styleId="af">
    <w:name w:val="Table Grid"/>
    <w:basedOn w:val="a4"/>
    <w:qFormat/>
    <w:rsid w:val="006F3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99"/>
    <w:rsid w:val="006F30B7"/>
    <w:pPr>
      <w:widowControl w:val="0"/>
      <w:ind w:firstLineChars="200" w:firstLine="200"/>
      <w:jc w:val="both"/>
    </w:pPr>
    <w:rPr>
      <w:rFonts w:ascii="Times New Roman" w:hAnsi="Times New Roman"/>
      <w:kern w:val="2"/>
      <w:sz w:val="24"/>
      <w:szCs w:val="22"/>
    </w:rPr>
  </w:style>
  <w:style w:type="paragraph" w:customStyle="1" w:styleId="af2">
    <w:name w:val="表格内容"/>
    <w:basedOn w:val="a2"/>
    <w:link w:val="af3"/>
    <w:uiPriority w:val="99"/>
    <w:rsid w:val="006F30B7"/>
    <w:pPr>
      <w:ind w:firstLineChars="0" w:firstLine="0"/>
    </w:pPr>
  </w:style>
  <w:style w:type="character" w:customStyle="1" w:styleId="af3">
    <w:name w:val="表格内容 字符"/>
    <w:link w:val="af2"/>
    <w:uiPriority w:val="99"/>
    <w:locked/>
    <w:rsid w:val="006F30B7"/>
    <w:rPr>
      <w:rFonts w:ascii="等线" w:eastAsia="等线" w:hAnsi="等线" w:cs="Times New Roman"/>
      <w:sz w:val="24"/>
    </w:rPr>
  </w:style>
  <w:style w:type="paragraph" w:customStyle="1" w:styleId="a1">
    <w:name w:val="参考文献"/>
    <w:basedOn w:val="af4"/>
    <w:next w:val="af0"/>
    <w:link w:val="af5"/>
    <w:uiPriority w:val="99"/>
    <w:rsid w:val="006F30B7"/>
    <w:pPr>
      <w:numPr>
        <w:numId w:val="2"/>
      </w:numPr>
      <w:ind w:firstLineChars="0" w:firstLine="0"/>
    </w:pPr>
  </w:style>
  <w:style w:type="paragraph" w:styleId="af4">
    <w:name w:val="List Paragraph"/>
    <w:basedOn w:val="a2"/>
    <w:uiPriority w:val="99"/>
    <w:rsid w:val="006F30B7"/>
    <w:pPr>
      <w:ind w:firstLine="420"/>
    </w:pPr>
  </w:style>
  <w:style w:type="character" w:customStyle="1" w:styleId="af5">
    <w:name w:val="参考文献 字符"/>
    <w:link w:val="a1"/>
    <w:uiPriority w:val="99"/>
    <w:locked/>
    <w:rsid w:val="006F30B7"/>
    <w:rPr>
      <w:kern w:val="2"/>
      <w:sz w:val="24"/>
      <w:szCs w:val="22"/>
    </w:rPr>
  </w:style>
  <w:style w:type="character" w:customStyle="1" w:styleId="af1">
    <w:name w:val="无间隔 字符"/>
    <w:link w:val="af0"/>
    <w:uiPriority w:val="99"/>
    <w:locked/>
    <w:rsid w:val="006F30B7"/>
    <w:rPr>
      <w:rFonts w:ascii="Times New Roman" w:hAnsi="Times New Roman"/>
      <w:kern w:val="2"/>
      <w:sz w:val="24"/>
      <w:szCs w:val="22"/>
      <w:lang w:val="en-US" w:eastAsia="zh-CN" w:bidi="ar-SA"/>
    </w:rPr>
  </w:style>
  <w:style w:type="paragraph" w:customStyle="1" w:styleId="af6">
    <w:name w:val="引用参考文献"/>
    <w:basedOn w:val="af0"/>
    <w:next w:val="af0"/>
    <w:link w:val="af7"/>
    <w:uiPriority w:val="99"/>
    <w:rsid w:val="006F30B7"/>
    <w:pPr>
      <w:ind w:firstLine="518"/>
    </w:pPr>
    <w:rPr>
      <w:vertAlign w:val="superscript"/>
    </w:rPr>
  </w:style>
  <w:style w:type="character" w:customStyle="1" w:styleId="af7">
    <w:name w:val="引用参考文献 字符"/>
    <w:link w:val="af6"/>
    <w:uiPriority w:val="99"/>
    <w:locked/>
    <w:rsid w:val="006F30B7"/>
    <w:rPr>
      <w:rFonts w:ascii="Times New Roman" w:eastAsia="宋体" w:hAnsi="Times New Roman"/>
      <w:kern w:val="2"/>
      <w:sz w:val="24"/>
      <w:szCs w:val="22"/>
      <w:vertAlign w:val="superscript"/>
      <w:lang w:val="en-US" w:eastAsia="zh-CN" w:bidi="ar-SA"/>
    </w:rPr>
  </w:style>
  <w:style w:type="paragraph" w:customStyle="1" w:styleId="af8">
    <w:name w:val="摘要"/>
    <w:basedOn w:val="a2"/>
    <w:next w:val="a2"/>
    <w:uiPriority w:val="99"/>
    <w:rsid w:val="006F30B7"/>
    <w:pPr>
      <w:adjustRightInd w:val="0"/>
      <w:snapToGrid w:val="0"/>
      <w:spacing w:beforeLines="100" w:afterLines="100"/>
      <w:jc w:val="center"/>
      <w:textAlignment w:val="top"/>
      <w:outlineLvl w:val="0"/>
    </w:pPr>
    <w:rPr>
      <w:rFonts w:eastAsia="黑体"/>
      <w:sz w:val="36"/>
    </w:rPr>
  </w:style>
  <w:style w:type="paragraph" w:customStyle="1" w:styleId="word">
    <w:name w:val="word图片文字"/>
    <w:basedOn w:val="a2"/>
    <w:next w:val="a2"/>
    <w:uiPriority w:val="99"/>
    <w:rsid w:val="006F30B7"/>
    <w:pPr>
      <w:adjustRightInd w:val="0"/>
      <w:snapToGrid w:val="0"/>
      <w:spacing w:line="240" w:lineRule="atLeast"/>
      <w:ind w:firstLineChars="0" w:firstLine="0"/>
      <w:jc w:val="center"/>
    </w:pPr>
    <w:rPr>
      <w:sz w:val="21"/>
      <w:szCs w:val="21"/>
    </w:rPr>
  </w:style>
  <w:style w:type="paragraph" w:customStyle="1" w:styleId="af9">
    <w:name w:val="通知"/>
    <w:next w:val="a2"/>
    <w:link w:val="afa"/>
    <w:uiPriority w:val="99"/>
    <w:rsid w:val="006F30B7"/>
    <w:pPr>
      <w:jc w:val="center"/>
    </w:pPr>
    <w:rPr>
      <w:rFonts w:ascii="Times New Roman" w:eastAsia="等线 Light" w:hAnsi="Times New Roman"/>
      <w:b/>
      <w:bCs/>
      <w:color w:val="FF0000"/>
      <w:sz w:val="44"/>
      <w:szCs w:val="44"/>
    </w:rPr>
  </w:style>
  <w:style w:type="character" w:customStyle="1" w:styleId="afa">
    <w:name w:val="通知 字符"/>
    <w:link w:val="af9"/>
    <w:uiPriority w:val="99"/>
    <w:locked/>
    <w:rsid w:val="006F30B7"/>
    <w:rPr>
      <w:rFonts w:ascii="Times New Roman" w:eastAsia="等线 Light" w:hAnsi="Times New Roman"/>
      <w:b/>
      <w:bCs/>
      <w:color w:val="FF0000"/>
      <w:sz w:val="44"/>
      <w:szCs w:val="44"/>
      <w:lang w:val="en-US" w:eastAsia="zh-CN" w:bidi="ar-SA"/>
    </w:rPr>
  </w:style>
  <w:style w:type="paragraph" w:customStyle="1" w:styleId="afb">
    <w:name w:val="规则"/>
    <w:next w:val="a2"/>
    <w:link w:val="afc"/>
    <w:uiPriority w:val="99"/>
    <w:rsid w:val="006F30B7"/>
    <w:pPr>
      <w:ind w:firstLine="480"/>
    </w:pPr>
    <w:rPr>
      <w:rFonts w:ascii="Times New Roman" w:eastAsia="仿宋" w:hAnsi="Times New Roman"/>
      <w:b/>
      <w:color w:val="C00000"/>
      <w:kern w:val="2"/>
      <w:sz w:val="24"/>
      <w:szCs w:val="22"/>
    </w:rPr>
  </w:style>
  <w:style w:type="character" w:customStyle="1" w:styleId="afc">
    <w:name w:val="规则 字符"/>
    <w:link w:val="afb"/>
    <w:uiPriority w:val="99"/>
    <w:locked/>
    <w:rsid w:val="006F30B7"/>
    <w:rPr>
      <w:rFonts w:ascii="Times New Roman" w:eastAsia="仿宋" w:hAnsi="Times New Roman"/>
      <w:b/>
      <w:color w:val="C00000"/>
      <w:kern w:val="2"/>
      <w:sz w:val="24"/>
      <w:szCs w:val="22"/>
      <w:lang w:val="en-US" w:eastAsia="zh-CN" w:bidi="ar-SA"/>
    </w:rPr>
  </w:style>
  <w:style w:type="paragraph" w:customStyle="1" w:styleId="afd">
    <w:name w:val="公式"/>
    <w:basedOn w:val="a2"/>
    <w:next w:val="a2"/>
    <w:link w:val="afe"/>
    <w:uiPriority w:val="99"/>
    <w:rsid w:val="006F30B7"/>
    <w:pPr>
      <w:ind w:firstLine="480"/>
    </w:pPr>
    <w:rPr>
      <w:rFonts w:eastAsia="楷体"/>
      <w:b/>
      <w:color w:val="FF0000"/>
    </w:rPr>
  </w:style>
  <w:style w:type="character" w:customStyle="1" w:styleId="afe">
    <w:name w:val="公式 字符"/>
    <w:link w:val="afd"/>
    <w:uiPriority w:val="99"/>
    <w:locked/>
    <w:rsid w:val="006F30B7"/>
    <w:rPr>
      <w:rFonts w:ascii="Times New Roman" w:eastAsia="楷体" w:hAnsi="Times New Roman" w:cs="Times New Roman"/>
      <w:b/>
      <w:color w:val="FF0000"/>
      <w:sz w:val="24"/>
    </w:rPr>
  </w:style>
  <w:style w:type="paragraph" w:customStyle="1" w:styleId="13">
    <w:name w:val="代码1"/>
    <w:next w:val="a2"/>
    <w:link w:val="14"/>
    <w:uiPriority w:val="99"/>
    <w:rsid w:val="006F30B7"/>
    <w:rPr>
      <w:rFonts w:ascii="Courier New" w:hAnsi="Courier New"/>
      <w:color w:val="0070C0"/>
      <w:kern w:val="2"/>
      <w:sz w:val="21"/>
      <w:szCs w:val="22"/>
    </w:rPr>
  </w:style>
  <w:style w:type="character" w:customStyle="1" w:styleId="14">
    <w:name w:val="代码1 字符"/>
    <w:link w:val="13"/>
    <w:uiPriority w:val="99"/>
    <w:locked/>
    <w:rsid w:val="006F30B7"/>
    <w:rPr>
      <w:rFonts w:ascii="Courier New" w:hAnsi="Courier New"/>
      <w:color w:val="0070C0"/>
      <w:kern w:val="2"/>
      <w:sz w:val="21"/>
      <w:szCs w:val="22"/>
      <w:lang w:val="en-US" w:eastAsia="zh-CN" w:bidi="ar-SA"/>
    </w:rPr>
  </w:style>
  <w:style w:type="character" w:styleId="aff">
    <w:name w:val="Placeholder Text"/>
    <w:uiPriority w:val="99"/>
    <w:semiHidden/>
    <w:rsid w:val="006F30B7"/>
    <w:rPr>
      <w:rFonts w:cs="Times New Roman"/>
      <w:color w:val="808080"/>
    </w:rPr>
  </w:style>
  <w:style w:type="paragraph" w:customStyle="1" w:styleId="aff0">
    <w:name w:val="作者"/>
    <w:next w:val="a2"/>
    <w:link w:val="aff1"/>
    <w:uiPriority w:val="99"/>
    <w:rsid w:val="006F30B7"/>
    <w:pPr>
      <w:spacing w:line="312" w:lineRule="auto"/>
      <w:jc w:val="center"/>
    </w:pPr>
    <w:rPr>
      <w:rFonts w:eastAsia="楷体"/>
      <w:kern w:val="2"/>
      <w:sz w:val="24"/>
      <w:szCs w:val="22"/>
    </w:rPr>
  </w:style>
  <w:style w:type="paragraph" w:customStyle="1" w:styleId="aff2">
    <w:name w:val="文档日期"/>
    <w:next w:val="a2"/>
    <w:link w:val="aff3"/>
    <w:uiPriority w:val="99"/>
    <w:rsid w:val="006F30B7"/>
    <w:pPr>
      <w:spacing w:line="312" w:lineRule="auto"/>
    </w:pPr>
    <w:rPr>
      <w:rFonts w:ascii="Times New Roman" w:eastAsia="Adobe 宋体 Std L" w:hAnsi="Times New Roman"/>
      <w:kern w:val="2"/>
      <w:sz w:val="21"/>
      <w:szCs w:val="22"/>
    </w:rPr>
  </w:style>
  <w:style w:type="character" w:customStyle="1" w:styleId="aff1">
    <w:name w:val="作者 字符"/>
    <w:link w:val="aff0"/>
    <w:uiPriority w:val="99"/>
    <w:locked/>
    <w:rsid w:val="006F30B7"/>
    <w:rPr>
      <w:rFonts w:eastAsia="楷体"/>
      <w:kern w:val="2"/>
      <w:sz w:val="24"/>
      <w:szCs w:val="22"/>
      <w:lang w:val="en-US" w:eastAsia="zh-CN" w:bidi="ar-SA"/>
    </w:rPr>
  </w:style>
  <w:style w:type="paragraph" w:customStyle="1" w:styleId="aff4">
    <w:name w:val="作者单位"/>
    <w:basedOn w:val="a2"/>
    <w:link w:val="aff5"/>
    <w:uiPriority w:val="99"/>
    <w:rsid w:val="006F30B7"/>
    <w:pPr>
      <w:ind w:firstLineChars="0" w:firstLine="0"/>
      <w:jc w:val="center"/>
    </w:pPr>
    <w:rPr>
      <w:rFonts w:ascii="Times New Roman" w:eastAsia="Adobe 仿宋 Std R" w:hAnsi="Times New Roman"/>
    </w:rPr>
  </w:style>
  <w:style w:type="character" w:customStyle="1" w:styleId="aff3">
    <w:name w:val="文档日期 字符"/>
    <w:link w:val="aff2"/>
    <w:uiPriority w:val="99"/>
    <w:locked/>
    <w:rsid w:val="006F30B7"/>
    <w:rPr>
      <w:rFonts w:ascii="Times New Roman" w:eastAsia="Adobe 宋体 Std L" w:hAnsi="Times New Roman"/>
      <w:kern w:val="2"/>
      <w:sz w:val="21"/>
      <w:szCs w:val="22"/>
      <w:lang w:val="en-US" w:eastAsia="zh-CN" w:bidi="ar-SA"/>
    </w:rPr>
  </w:style>
  <w:style w:type="character" w:customStyle="1" w:styleId="aff5">
    <w:name w:val="作者单位 字符"/>
    <w:link w:val="aff4"/>
    <w:uiPriority w:val="99"/>
    <w:locked/>
    <w:rsid w:val="006F30B7"/>
    <w:rPr>
      <w:rFonts w:ascii="Times New Roman" w:eastAsia="Adobe 仿宋 Std R" w:hAnsi="Times New Roman" w:cs="Times New Roman"/>
      <w:sz w:val="24"/>
    </w:rPr>
  </w:style>
  <w:style w:type="paragraph" w:customStyle="1" w:styleId="aff6">
    <w:name w:val="注意"/>
    <w:basedOn w:val="a2"/>
    <w:link w:val="aff7"/>
    <w:uiPriority w:val="99"/>
    <w:rsid w:val="006F30B7"/>
    <w:pPr>
      <w:spacing w:beforeLines="50"/>
      <w:ind w:firstLine="480"/>
    </w:pPr>
    <w:rPr>
      <w:rFonts w:ascii="Cambria" w:eastAsia="楷体" w:hAnsi="Cambria"/>
    </w:rPr>
  </w:style>
  <w:style w:type="paragraph" w:customStyle="1" w:styleId="aff8">
    <w:name w:val="阴影"/>
    <w:basedOn w:val="a2"/>
    <w:link w:val="aff9"/>
    <w:uiPriority w:val="99"/>
    <w:rsid w:val="006F30B7"/>
    <w:pPr>
      <w:shd w:val="clear" w:color="auto" w:fill="BFBFBF"/>
    </w:pPr>
    <w:rPr>
      <w:rFonts w:ascii="Cambria" w:eastAsia="仿宋" w:hAnsi="Cambria"/>
      <w:sz w:val="21"/>
    </w:rPr>
  </w:style>
  <w:style w:type="character" w:customStyle="1" w:styleId="aff7">
    <w:name w:val="注意 字符"/>
    <w:link w:val="aff6"/>
    <w:uiPriority w:val="99"/>
    <w:locked/>
    <w:rsid w:val="006F30B7"/>
    <w:rPr>
      <w:rFonts w:ascii="Cambria" w:eastAsia="楷体" w:hAnsi="Cambria" w:cs="Times New Roman"/>
      <w:sz w:val="24"/>
    </w:rPr>
  </w:style>
  <w:style w:type="character" w:customStyle="1" w:styleId="aff9">
    <w:name w:val="阴影 字符"/>
    <w:link w:val="aff8"/>
    <w:uiPriority w:val="99"/>
    <w:locked/>
    <w:rsid w:val="006F30B7"/>
    <w:rPr>
      <w:rFonts w:ascii="Cambria" w:eastAsia="仿宋" w:hAnsi="Cambria" w:cs="Times New Roman"/>
      <w:shd w:val="clear" w:color="auto" w:fill="BFBFBF"/>
    </w:rPr>
  </w:style>
  <w:style w:type="table" w:customStyle="1" w:styleId="affa">
    <w:name w:val="三线表"/>
    <w:uiPriority w:val="99"/>
    <w:rsid w:val="006F30B7"/>
    <w:tblPr>
      <w:jc w:val="center"/>
      <w:tblInd w:w="0" w:type="dxa"/>
      <w:tblBorders>
        <w:top w:val="single" w:sz="4" w:space="0" w:color="auto"/>
        <w:bottom w:val="single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table" w:customStyle="1" w:styleId="affb">
    <w:name w:val="双线表头"/>
    <w:uiPriority w:val="99"/>
    <w:rsid w:val="006F30B7"/>
    <w:pPr>
      <w:jc w:val="both"/>
    </w:pPr>
    <w:tblPr>
      <w:tblInd w:w="0" w:type="dxa"/>
      <w:tblBorders>
        <w:top w:val="single" w:sz="4" w:space="0" w:color="auto"/>
        <w:bottom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未处理的提及1"/>
    <w:uiPriority w:val="99"/>
    <w:semiHidden/>
    <w:rsid w:val="006F30B7"/>
    <w:rPr>
      <w:rFonts w:cs="Times New Roman"/>
      <w:color w:val="808080"/>
      <w:shd w:val="clear" w:color="auto" w:fill="E6E6E6"/>
    </w:rPr>
  </w:style>
  <w:style w:type="paragraph" w:customStyle="1" w:styleId="1">
    <w:name w:val="列出段落1"/>
    <w:basedOn w:val="af4"/>
    <w:link w:val="16"/>
    <w:uiPriority w:val="99"/>
    <w:rsid w:val="006F30B7"/>
    <w:pPr>
      <w:numPr>
        <w:numId w:val="3"/>
      </w:numPr>
      <w:ind w:firstLineChars="0" w:firstLine="0"/>
    </w:pPr>
    <w:rPr>
      <w:rFonts w:eastAsia="仿宋"/>
    </w:rPr>
  </w:style>
  <w:style w:type="character" w:customStyle="1" w:styleId="16">
    <w:name w:val="列出段落1 字符"/>
    <w:link w:val="1"/>
    <w:uiPriority w:val="99"/>
    <w:locked/>
    <w:rsid w:val="006F30B7"/>
    <w:rPr>
      <w:rFonts w:eastAsia="仿宋"/>
      <w:kern w:val="2"/>
      <w:sz w:val="24"/>
      <w:szCs w:val="22"/>
    </w:rPr>
  </w:style>
  <w:style w:type="paragraph" w:customStyle="1" w:styleId="6">
    <w:name w:val="标题6"/>
    <w:next w:val="a2"/>
    <w:link w:val="60"/>
    <w:uiPriority w:val="99"/>
    <w:rsid w:val="006F30B7"/>
    <w:pPr>
      <w:spacing w:beforeLines="50" w:afterLines="50"/>
    </w:pPr>
    <w:rPr>
      <w:rFonts w:ascii="Times New Roman" w:eastAsia="楷体" w:hAnsi="Times New Roman"/>
      <w:kern w:val="2"/>
      <w:sz w:val="24"/>
      <w:szCs w:val="22"/>
    </w:rPr>
  </w:style>
  <w:style w:type="character" w:customStyle="1" w:styleId="60">
    <w:name w:val="标题6 字符"/>
    <w:link w:val="6"/>
    <w:uiPriority w:val="99"/>
    <w:locked/>
    <w:rsid w:val="006F30B7"/>
    <w:rPr>
      <w:rFonts w:ascii="Times New Roman" w:eastAsia="楷体" w:hAnsi="Times New Roman"/>
      <w:kern w:val="2"/>
      <w:sz w:val="24"/>
      <w:szCs w:val="22"/>
      <w:lang w:val="en-US" w:eastAsia="zh-CN" w:bidi="ar-SA"/>
    </w:rPr>
  </w:style>
  <w:style w:type="character" w:customStyle="1" w:styleId="fontstyle01">
    <w:name w:val="fontstyle01"/>
    <w:uiPriority w:val="99"/>
    <w:rsid w:val="006F30B7"/>
    <w:rPr>
      <w:rFonts w:ascii="宋体" w:eastAsia="宋体" w:hAnsi="宋体" w:cs="Times New Roman"/>
      <w:color w:val="231F20"/>
      <w:sz w:val="20"/>
      <w:szCs w:val="20"/>
    </w:rPr>
  </w:style>
  <w:style w:type="paragraph" w:styleId="affc">
    <w:name w:val="Normal (Web)"/>
    <w:basedOn w:val="a2"/>
    <w:uiPriority w:val="99"/>
    <w:semiHidden/>
    <w:rsid w:val="005F1D3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1"/>
    <w:next w:val="a2"/>
    <w:uiPriority w:val="39"/>
    <w:qFormat/>
    <w:rsid w:val="000203CA"/>
    <w:pPr>
      <w:adjustRightInd/>
      <w:spacing w:beforeLines="0" w:afterLines="0" w:line="276" w:lineRule="auto"/>
      <w:jc w:val="left"/>
      <w:textAlignment w:val="auto"/>
      <w:outlineLvl w:val="9"/>
    </w:pPr>
    <w:rPr>
      <w:rFonts w:ascii="等线 Light" w:eastAsia="等线 Light" w:hAnsi="等线 Light"/>
      <w:b/>
      <w:color w:val="2F5496"/>
      <w:sz w:val="28"/>
      <w:szCs w:val="28"/>
    </w:rPr>
  </w:style>
  <w:style w:type="character" w:styleId="affd">
    <w:name w:val="Unresolved Mention"/>
    <w:uiPriority w:val="99"/>
    <w:semiHidden/>
    <w:unhideWhenUsed/>
    <w:rsid w:val="00462C71"/>
    <w:rPr>
      <w:color w:val="605E5C"/>
      <w:shd w:val="clear" w:color="auto" w:fill="E1DFDD"/>
    </w:rPr>
  </w:style>
  <w:style w:type="character" w:styleId="affe">
    <w:name w:val="FollowedHyperlink"/>
    <w:uiPriority w:val="99"/>
    <w:semiHidden/>
    <w:unhideWhenUsed/>
    <w:locked/>
    <w:rsid w:val="00462C71"/>
    <w:rPr>
      <w:color w:val="800080"/>
      <w:u w:val="single"/>
    </w:rPr>
  </w:style>
  <w:style w:type="paragraph" w:styleId="afff">
    <w:name w:val="Title"/>
    <w:basedOn w:val="a2"/>
    <w:next w:val="a2"/>
    <w:link w:val="afff0"/>
    <w:uiPriority w:val="10"/>
    <w:locked/>
    <w:rsid w:val="00960F44"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character" w:customStyle="1" w:styleId="afff0">
    <w:name w:val="标题 字符"/>
    <w:link w:val="afff"/>
    <w:uiPriority w:val="10"/>
    <w:rsid w:val="00960F44"/>
    <w:rPr>
      <w:rFonts w:ascii="Cambria" w:eastAsia="宋体" w:hAnsi="Cambria" w:cs="Times New Roman"/>
      <w:b/>
      <w:bCs/>
      <w:kern w:val="2"/>
      <w:sz w:val="32"/>
      <w:szCs w:val="32"/>
    </w:rPr>
  </w:style>
  <w:style w:type="paragraph" w:customStyle="1" w:styleId="afff1">
    <w:name w:val="列表标题"/>
    <w:basedOn w:val="a2"/>
    <w:link w:val="afff2"/>
    <w:qFormat/>
    <w:rsid w:val="009A0CA6"/>
    <w:pPr>
      <w:spacing w:line="240" w:lineRule="auto"/>
      <w:ind w:firstLineChars="0" w:firstLine="0"/>
      <w:jc w:val="center"/>
    </w:pPr>
    <w:rPr>
      <w:b/>
      <w:sz w:val="21"/>
      <w:szCs w:val="30"/>
    </w:rPr>
  </w:style>
  <w:style w:type="paragraph" w:customStyle="1" w:styleId="afff3">
    <w:name w:val="列表内容"/>
    <w:basedOn w:val="afff1"/>
    <w:link w:val="afff4"/>
    <w:qFormat/>
    <w:rsid w:val="009A0CA6"/>
    <w:rPr>
      <w:b w:val="0"/>
    </w:rPr>
  </w:style>
  <w:style w:type="character" w:customStyle="1" w:styleId="afff2">
    <w:name w:val="列表标题 字符"/>
    <w:link w:val="afff1"/>
    <w:rsid w:val="009A0CA6"/>
    <w:rPr>
      <w:b/>
      <w:kern w:val="2"/>
      <w:sz w:val="21"/>
      <w:szCs w:val="30"/>
    </w:rPr>
  </w:style>
  <w:style w:type="paragraph" w:customStyle="1" w:styleId="10">
    <w:name w:val="1章图注释"/>
    <w:basedOn w:val="a2"/>
    <w:link w:val="17"/>
    <w:qFormat/>
    <w:rsid w:val="002F696C"/>
    <w:pPr>
      <w:numPr>
        <w:numId w:val="5"/>
      </w:numPr>
      <w:ind w:firstLineChars="0" w:firstLine="0"/>
      <w:jc w:val="center"/>
    </w:pPr>
    <w:rPr>
      <w:sz w:val="21"/>
    </w:rPr>
  </w:style>
  <w:style w:type="character" w:customStyle="1" w:styleId="afff4">
    <w:name w:val="列表内容 字符"/>
    <w:link w:val="afff3"/>
    <w:rsid w:val="009A0CA6"/>
    <w:rPr>
      <w:b w:val="0"/>
      <w:kern w:val="2"/>
      <w:sz w:val="21"/>
      <w:szCs w:val="30"/>
    </w:rPr>
  </w:style>
  <w:style w:type="paragraph" w:customStyle="1" w:styleId="afff5">
    <w:name w:val="图片"/>
    <w:basedOn w:val="a2"/>
    <w:link w:val="afff6"/>
    <w:qFormat/>
    <w:rsid w:val="0003465E"/>
    <w:pPr>
      <w:ind w:firstLineChars="0" w:firstLine="0"/>
      <w:jc w:val="center"/>
    </w:pPr>
    <w:rPr>
      <w:sz w:val="28"/>
      <w:szCs w:val="28"/>
    </w:rPr>
  </w:style>
  <w:style w:type="character" w:customStyle="1" w:styleId="17">
    <w:name w:val="1章图注释 字符"/>
    <w:link w:val="10"/>
    <w:rsid w:val="002F696C"/>
    <w:rPr>
      <w:kern w:val="2"/>
      <w:sz w:val="21"/>
      <w:szCs w:val="22"/>
    </w:rPr>
  </w:style>
  <w:style w:type="paragraph" w:customStyle="1" w:styleId="a">
    <w:name w:val="表注释"/>
    <w:basedOn w:val="a2"/>
    <w:link w:val="afff7"/>
    <w:qFormat/>
    <w:rsid w:val="003E7B32"/>
    <w:pPr>
      <w:numPr>
        <w:numId w:val="7"/>
      </w:numPr>
      <w:ind w:firstLineChars="0" w:firstLine="0"/>
      <w:jc w:val="center"/>
    </w:pPr>
    <w:rPr>
      <w:noProof/>
      <w:sz w:val="21"/>
    </w:rPr>
  </w:style>
  <w:style w:type="character" w:customStyle="1" w:styleId="afff6">
    <w:name w:val="图片 字符"/>
    <w:link w:val="afff5"/>
    <w:rsid w:val="0003465E"/>
    <w:rPr>
      <w:rFonts w:eastAsia="宋体"/>
      <w:kern w:val="2"/>
      <w:sz w:val="28"/>
      <w:szCs w:val="28"/>
    </w:rPr>
  </w:style>
  <w:style w:type="table" w:styleId="afff8">
    <w:name w:val="Grid Table Light"/>
    <w:basedOn w:val="a4"/>
    <w:uiPriority w:val="40"/>
    <w:rsid w:val="007C79A5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afff7">
    <w:name w:val="表注释 字符"/>
    <w:link w:val="a"/>
    <w:rsid w:val="009A0CA6"/>
    <w:rPr>
      <w:noProof/>
      <w:kern w:val="2"/>
      <w:sz w:val="21"/>
      <w:szCs w:val="22"/>
    </w:rPr>
  </w:style>
  <w:style w:type="table" w:styleId="22">
    <w:name w:val="Grid Table 2"/>
    <w:basedOn w:val="a4"/>
    <w:uiPriority w:val="47"/>
    <w:rsid w:val="00EE79E4"/>
    <w:tblPr>
      <w:tblStyleRowBandSize w:val="1"/>
      <w:tblStyleColBandSize w:val="1"/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customStyle="1" w:styleId="2">
    <w:name w:val="2章图注释"/>
    <w:basedOn w:val="10"/>
    <w:link w:val="23"/>
    <w:qFormat/>
    <w:rsid w:val="00622CFD"/>
    <w:pPr>
      <w:numPr>
        <w:numId w:val="11"/>
      </w:numPr>
    </w:pPr>
  </w:style>
  <w:style w:type="paragraph" w:customStyle="1" w:styleId="30">
    <w:name w:val="3章图注释"/>
    <w:link w:val="32"/>
    <w:qFormat/>
    <w:rsid w:val="000651B3"/>
    <w:pPr>
      <w:numPr>
        <w:numId w:val="12"/>
      </w:numPr>
      <w:ind w:left="0" w:firstLine="0"/>
      <w:jc w:val="center"/>
    </w:pPr>
    <w:rPr>
      <w:sz w:val="21"/>
    </w:rPr>
  </w:style>
  <w:style w:type="character" w:customStyle="1" w:styleId="23">
    <w:name w:val="2章图注释 字符"/>
    <w:link w:val="2"/>
    <w:rsid w:val="00622CFD"/>
    <w:rPr>
      <w:kern w:val="2"/>
      <w:sz w:val="21"/>
      <w:szCs w:val="22"/>
    </w:rPr>
  </w:style>
  <w:style w:type="character" w:customStyle="1" w:styleId="32">
    <w:name w:val="3章图注释 字符"/>
    <w:link w:val="30"/>
    <w:rsid w:val="000651B3"/>
    <w:rPr>
      <w:sz w:val="21"/>
    </w:rPr>
  </w:style>
  <w:style w:type="paragraph" w:customStyle="1" w:styleId="a0">
    <w:name w:val="附录"/>
    <w:basedOn w:val="20"/>
    <w:link w:val="afff9"/>
    <w:qFormat/>
    <w:rsid w:val="00D07876"/>
    <w:pPr>
      <w:numPr>
        <w:numId w:val="13"/>
      </w:numPr>
      <w:spacing w:before="100" w:after="50" w:line="360" w:lineRule="auto"/>
      <w:jc w:val="center"/>
    </w:pPr>
  </w:style>
  <w:style w:type="character" w:customStyle="1" w:styleId="afff9">
    <w:name w:val="附录 字符"/>
    <w:link w:val="a0"/>
    <w:rsid w:val="00D07876"/>
    <w:rPr>
      <w:rFonts w:ascii="Times New Roman" w:eastAsia="黑体" w:hAnsi="Times New Roman"/>
      <w:b/>
      <w:sz w:val="30"/>
      <w:szCs w:val="32"/>
    </w:rPr>
  </w:style>
  <w:style w:type="paragraph" w:customStyle="1" w:styleId="afffa">
    <w:name w:val="备注"/>
    <w:basedOn w:val="a2"/>
    <w:link w:val="afffb"/>
    <w:qFormat/>
    <w:rsid w:val="00B92B7B"/>
    <w:rPr>
      <w:sz w:val="21"/>
    </w:rPr>
  </w:style>
  <w:style w:type="character" w:customStyle="1" w:styleId="afffb">
    <w:name w:val="备注 字符"/>
    <w:link w:val="afffa"/>
    <w:rsid w:val="00B92B7B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emf"/><Relationship Id="rId26" Type="http://schemas.openxmlformats.org/officeDocument/2006/relationships/oleObject" Target="embeddings/oleObject3.bin"/><Relationship Id="rId39" Type="http://schemas.openxmlformats.org/officeDocument/2006/relationships/image" Target="media/image14.emf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7.bin"/><Relationship Id="rId42" Type="http://schemas.openxmlformats.org/officeDocument/2006/relationships/oleObject" Target="embeddings/oleObject11.bin"/><Relationship Id="rId47" Type="http://schemas.openxmlformats.org/officeDocument/2006/relationships/image" Target="media/image18.emf"/><Relationship Id="rId50" Type="http://schemas.openxmlformats.org/officeDocument/2006/relationships/oleObject" Target="embeddings/oleObject15.bin"/><Relationship Id="rId55" Type="http://schemas.openxmlformats.org/officeDocument/2006/relationships/image" Target="media/image22.emf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emf"/><Relationship Id="rId29" Type="http://schemas.openxmlformats.org/officeDocument/2006/relationships/image" Target="media/image9.emf"/><Relationship Id="rId41" Type="http://schemas.openxmlformats.org/officeDocument/2006/relationships/image" Target="media/image15.emf"/><Relationship Id="rId54" Type="http://schemas.openxmlformats.org/officeDocument/2006/relationships/oleObject" Target="embeddings/oleObject17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32" Type="http://schemas.openxmlformats.org/officeDocument/2006/relationships/oleObject" Target="embeddings/oleObject6.bin"/><Relationship Id="rId37" Type="http://schemas.openxmlformats.org/officeDocument/2006/relationships/image" Target="media/image13.emf"/><Relationship Id="rId40" Type="http://schemas.openxmlformats.org/officeDocument/2006/relationships/oleObject" Target="embeddings/oleObject10.bin"/><Relationship Id="rId45" Type="http://schemas.openxmlformats.org/officeDocument/2006/relationships/image" Target="media/image17.emf"/><Relationship Id="rId53" Type="http://schemas.openxmlformats.org/officeDocument/2006/relationships/image" Target="media/image21.emf"/><Relationship Id="rId58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49" Type="http://schemas.openxmlformats.org/officeDocument/2006/relationships/image" Target="media/image19.emf"/><Relationship Id="rId57" Type="http://schemas.openxmlformats.org/officeDocument/2006/relationships/image" Target="media/image23.emf"/><Relationship Id="rId61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oleObject" Target="embeddings/oleObject1.bin"/><Relationship Id="rId31" Type="http://schemas.openxmlformats.org/officeDocument/2006/relationships/image" Target="media/image10.emf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8.emf"/><Relationship Id="rId30" Type="http://schemas.openxmlformats.org/officeDocument/2006/relationships/oleObject" Target="embeddings/oleObject5.bin"/><Relationship Id="rId35" Type="http://schemas.openxmlformats.org/officeDocument/2006/relationships/image" Target="media/image12.emf"/><Relationship Id="rId43" Type="http://schemas.openxmlformats.org/officeDocument/2006/relationships/image" Target="media/image16.emf"/><Relationship Id="rId48" Type="http://schemas.openxmlformats.org/officeDocument/2006/relationships/oleObject" Target="embeddings/oleObject14.bin"/><Relationship Id="rId56" Type="http://schemas.openxmlformats.org/officeDocument/2006/relationships/oleObject" Target="embeddings/oleObject18.bin"/><Relationship Id="rId8" Type="http://schemas.openxmlformats.org/officeDocument/2006/relationships/image" Target="media/image1.png"/><Relationship Id="rId51" Type="http://schemas.openxmlformats.org/officeDocument/2006/relationships/image" Target="media/image20.e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24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2018&#39033;&#30446;&#38656;&#27714;&#20998;&#26512;&#27169;&#26495;-Jon-Rev.C-2018040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58C88-1489-4BFC-B259-D3AE95A0C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2018项目需求分析模板-Jon-Rev.C-20180402</Template>
  <TotalTime>126</TotalTime>
  <Pages>34</Pages>
  <Words>2362</Words>
  <Characters>13469</Characters>
  <Application>Microsoft Office Word</Application>
  <DocSecurity>0</DocSecurity>
  <Lines>112</Lines>
  <Paragraphs>31</Paragraphs>
  <ScaleCrop>false</ScaleCrop>
  <Company>微软中国</Company>
  <LinksUpToDate>false</LinksUpToDate>
  <CharactersWithSpaces>15800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文明</dc:creator>
  <cp:keywords/>
  <dc:description/>
  <cp:lastModifiedBy>Yuhao Wen</cp:lastModifiedBy>
  <cp:revision>19</cp:revision>
  <cp:lastPrinted>2018-11-29T01:25:00Z</cp:lastPrinted>
  <dcterms:created xsi:type="dcterms:W3CDTF">2019-01-11T01:11:00Z</dcterms:created>
  <dcterms:modified xsi:type="dcterms:W3CDTF">2019-01-14T02:56:00Z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Chinese Std GB/T 7714-2005 (numeric, Chinese)</vt:lpwstr>
  </property>
  <property fmtid="{D5CDD505-2E9C-101B-9397-08002B2CF9AE}" pid="3" name="KSOProductBuildVer">
    <vt:lpwstr>2052-10.1.0.7346</vt:lpwstr>
  </property>
</Properties>
</file>